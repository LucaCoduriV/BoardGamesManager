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3D0F1E">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3D0F1E">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3D0F1E">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3D0F1E">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3D0F1E">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3D0F1E">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3D0F1E">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3D0F1E">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3D0F1E">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3D0F1E">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3D0F1E">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3D0F1E">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3D0F1E">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3D0F1E">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3D0F1E">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3D0F1E">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3D0F1E">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3D0F1E">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3D0F1E">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3D0F1E">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3D0F1E">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3D0F1E">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3D0F1E">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3D0F1E">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3D0F1E">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3D0F1E">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3D0F1E">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3D0F1E">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77777777" w:rsidR="000E17A8" w:rsidRDefault="000E17A8" w:rsidP="000E17A8">
      <w:pPr>
        <w:pStyle w:val="ListParagraph"/>
        <w:numPr>
          <w:ilvl w:val="0"/>
          <w:numId w:val="30"/>
        </w:numPr>
      </w:pPr>
      <w:r>
        <w:t>Un s</w:t>
      </w:r>
      <w:r w:rsidR="00B40593">
        <w:t>ite fonctionnel</w:t>
      </w:r>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5"/>
    </w:p>
    <w:p w14:paraId="35CF3EC6" w14:textId="3EB7224A" w:rsidR="0040122E" w:rsidRDefault="0040122E" w:rsidP="00F94F56">
      <w:pPr>
        <w:pStyle w:val="Heading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bookmarkStart w:id="9" w:name="_GoBack"/>
      <w:bookmarkEnd w:id="9"/>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8"/>
    </w:p>
    <w:p w14:paraId="24F47F4D" w14:textId="77777777" w:rsidR="00D562E2" w:rsidRDefault="00D562E2" w:rsidP="00D562E2"/>
    <w:p w14:paraId="7B7CA153" w14:textId="19D37B62" w:rsidR="00790F4D" w:rsidRDefault="0031351F"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80.5pt">
            <v:imagedata r:id="rId24" o:title="Uses_Cases_Scenarios"/>
          </v:shape>
        </w:pict>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10" w:name="_Toc2333854"/>
      <w:bookmarkStart w:id="11"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2" w:name="_Toc2333857"/>
      <w:bookmarkEnd w:id="10"/>
      <w:r>
        <w:rPr>
          <w:iCs/>
        </w:rPr>
        <w:lastRenderedPageBreak/>
        <w:t>Modèle Conceptuel de Données</w:t>
      </w:r>
      <w:bookmarkEnd w:id="12"/>
    </w:p>
    <w:p w14:paraId="0065958E" w14:textId="3AC0D57C" w:rsidR="002D67F0" w:rsidRPr="00235453" w:rsidRDefault="0031351F" w:rsidP="002D67F0">
      <w:pPr>
        <w:pStyle w:val="Help"/>
      </w:pPr>
      <w:r>
        <w:pict w14:anchorId="2003B358">
          <v:shape id="_x0000_i1026"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3"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1"/>
      <w:bookmarkEnd w:id="13"/>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4" w:name="_Toc25553309"/>
      <w:bookmarkStart w:id="15" w:name="_Toc71691014"/>
      <w:bookmarkStart w:id="16" w:name="_Toc2333859"/>
      <w:r w:rsidRPr="00791020">
        <w:rPr>
          <w:iCs/>
        </w:rPr>
        <w:t>Budget</w:t>
      </w:r>
      <w:bookmarkEnd w:id="14"/>
      <w:bookmarkEnd w:id="15"/>
      <w:bookmarkEnd w:id="16"/>
    </w:p>
    <w:p w14:paraId="147FACAD" w14:textId="77777777" w:rsidR="0054298B" w:rsidRDefault="0054298B" w:rsidP="0054298B">
      <w:bookmarkStart w:id="17"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7"/>
    </w:p>
    <w:p w14:paraId="6188D46B" w14:textId="77777777" w:rsidR="0024287C" w:rsidRDefault="0024287C" w:rsidP="00E42F56">
      <w:pPr>
        <w:pStyle w:val="Heading2"/>
        <w:rPr>
          <w:i/>
          <w:iCs/>
        </w:rPr>
      </w:pPr>
      <w:bookmarkStart w:id="18" w:name="_Toc2333861"/>
      <w:bookmarkStart w:id="19" w:name="_Toc25553317"/>
      <w:bookmarkStart w:id="20" w:name="_Toc71691022"/>
      <w:bookmarkStart w:id="21" w:name="_Ref254352701"/>
      <w:r>
        <w:rPr>
          <w:iCs/>
        </w:rPr>
        <w:t>Vue d’ensemble</w:t>
      </w:r>
      <w:bookmarkEnd w:id="18"/>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Heading2"/>
        <w:rPr>
          <w:i/>
          <w:iCs/>
        </w:rPr>
      </w:pPr>
      <w:bookmarkStart w:id="22" w:name="_Toc2333862"/>
      <w:r>
        <w:rPr>
          <w:iCs/>
        </w:rPr>
        <w:lastRenderedPageBreak/>
        <w:t>Choix techniques</w:t>
      </w:r>
      <w:bookmarkEnd w:id="22"/>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31351F" w:rsidP="00113569">
      <w:r>
        <w:rPr>
          <w:noProof/>
          <w:lang w:val="fr-CH" w:eastAsia="fr-CH"/>
        </w:rPr>
        <w:lastRenderedPageBreak/>
        <w:pict w14:anchorId="06FADA1B">
          <v:shape id="_x0000_i1027" type="#_x0000_t75" style="width:453pt;height:221.2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Heading2"/>
        <w:rPr>
          <w:i/>
          <w:iCs/>
        </w:rPr>
      </w:pPr>
      <w:bookmarkStart w:id="23" w:name="_Toc2333863"/>
      <w:r>
        <w:rPr>
          <w:iCs/>
        </w:rPr>
        <w:t>Modèle Logique de données</w:t>
      </w:r>
      <w:bookmarkEnd w:id="23"/>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4"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4"/>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5" w:name="_Toc2333865"/>
      <w:r>
        <w:t>Point 1</w:t>
      </w:r>
      <w:bookmarkEnd w:id="25"/>
    </w:p>
    <w:p w14:paraId="2E0A127C" w14:textId="77777777" w:rsidR="009319BC" w:rsidRDefault="009319BC" w:rsidP="009319BC">
      <w:pPr>
        <w:pStyle w:val="Heading3"/>
      </w:pPr>
      <w:bookmarkStart w:id="26" w:name="_Toc2333866"/>
      <w:r>
        <w:t>Point 2</w:t>
      </w:r>
      <w:bookmarkEnd w:id="26"/>
    </w:p>
    <w:p w14:paraId="5373EB8C" w14:textId="77777777" w:rsidR="009319BC" w:rsidRPr="009319BC" w:rsidRDefault="009319BC" w:rsidP="009319BC">
      <w:pPr>
        <w:pStyle w:val="Heading3"/>
      </w:pPr>
      <w:bookmarkStart w:id="27" w:name="_Toc2333867"/>
      <w:r>
        <w:t>Point …</w:t>
      </w:r>
      <w:bookmarkEnd w:id="27"/>
    </w:p>
    <w:bookmarkEnd w:id="19"/>
    <w:bookmarkEnd w:id="20"/>
    <w:bookmarkEnd w:id="21"/>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8" w:name="_Toc2333868"/>
      <w:r>
        <w:rPr>
          <w:iCs/>
        </w:rPr>
        <w:t>Livraisons</w:t>
      </w:r>
      <w:bookmarkEnd w:id="28"/>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9" w:name="_Toc2333869"/>
      <w:bookmarkStart w:id="30" w:name="_Toc25553321"/>
      <w:bookmarkStart w:id="31" w:name="_Toc71691025"/>
      <w:r>
        <w:t>Tests</w:t>
      </w:r>
      <w:bookmarkEnd w:id="29"/>
    </w:p>
    <w:p w14:paraId="066CFEB5" w14:textId="77777777" w:rsidR="00CF39A8" w:rsidRDefault="004D2F9B" w:rsidP="0049659A">
      <w:pPr>
        <w:pStyle w:val="Heading2"/>
        <w:rPr>
          <w:i/>
          <w:iCs/>
        </w:rPr>
      </w:pPr>
      <w:bookmarkStart w:id="32" w:name="_Toc2333870"/>
      <w:r>
        <w:rPr>
          <w:iCs/>
        </w:rPr>
        <w:t>T</w:t>
      </w:r>
      <w:r w:rsidR="0049659A" w:rsidRPr="00791020">
        <w:rPr>
          <w:iCs/>
        </w:rPr>
        <w:t>est</w:t>
      </w:r>
      <w:bookmarkEnd w:id="30"/>
      <w:r w:rsidR="0049659A" w:rsidRPr="00791020">
        <w:rPr>
          <w:iCs/>
        </w:rPr>
        <w:t>s effectués</w:t>
      </w:r>
      <w:bookmarkEnd w:id="31"/>
      <w:bookmarkEnd w:id="32"/>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Heading2"/>
        <w:rPr>
          <w:i/>
          <w:iCs/>
        </w:rPr>
      </w:pPr>
      <w:bookmarkStart w:id="33" w:name="_Toc25553322"/>
      <w:bookmarkStart w:id="34" w:name="_Toc71691026"/>
      <w:bookmarkStart w:id="35" w:name="_Toc2333871"/>
      <w:r w:rsidRPr="00791020">
        <w:rPr>
          <w:iCs/>
        </w:rPr>
        <w:t xml:space="preserve">Erreurs </w:t>
      </w:r>
      <w:bookmarkEnd w:id="33"/>
      <w:r w:rsidRPr="00791020">
        <w:rPr>
          <w:iCs/>
        </w:rPr>
        <w:t>restantes</w:t>
      </w:r>
      <w:bookmarkEnd w:id="34"/>
      <w:bookmarkEnd w:id="35"/>
      <w:r w:rsidRPr="00791020">
        <w:rPr>
          <w:iCs/>
        </w:rPr>
        <w:t xml:space="preserve">  </w:t>
      </w:r>
    </w:p>
    <w:p w14:paraId="527EFCB4" w14:textId="77777777" w:rsidR="00CF39A8" w:rsidRDefault="0049659A" w:rsidP="00297836">
      <w:pPr>
        <w:pStyle w:val="Help"/>
      </w:pPr>
      <w:bookmarkStart w:id="36"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6"/>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Heading1"/>
        <w:tabs>
          <w:tab w:val="num" w:pos="360"/>
        </w:tabs>
      </w:pPr>
      <w:bookmarkStart w:id="37" w:name="_Toc25553328"/>
      <w:bookmarkStart w:id="38" w:name="_Toc71703263"/>
      <w:bookmarkStart w:id="39" w:name="_Toc2333872"/>
      <w:r w:rsidRPr="0049659A">
        <w:t>C</w:t>
      </w:r>
      <w:bookmarkEnd w:id="37"/>
      <w:bookmarkEnd w:id="38"/>
      <w:r w:rsidR="00684B3D">
        <w:t>onclusions</w:t>
      </w:r>
      <w:bookmarkEnd w:id="39"/>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Heading1"/>
        <w:tabs>
          <w:tab w:val="num" w:pos="360"/>
        </w:tabs>
      </w:pPr>
      <w:bookmarkStart w:id="40" w:name="_Toc71703264"/>
      <w:bookmarkStart w:id="41" w:name="_Toc2333873"/>
      <w:r w:rsidRPr="0049659A">
        <w:t>A</w:t>
      </w:r>
      <w:bookmarkEnd w:id="40"/>
      <w:r w:rsidR="00684B3D">
        <w:t>nnexes</w:t>
      </w:r>
      <w:bookmarkEnd w:id="41"/>
    </w:p>
    <w:p w14:paraId="1B75E0C3" w14:textId="77777777" w:rsidR="00CF39A8" w:rsidRDefault="00AA0785" w:rsidP="00AA0785">
      <w:pPr>
        <w:pStyle w:val="Heading2"/>
        <w:rPr>
          <w:i/>
          <w:iCs/>
        </w:rPr>
      </w:pPr>
      <w:bookmarkStart w:id="42" w:name="_Toc71703265"/>
      <w:bookmarkStart w:id="43" w:name="_Toc2333874"/>
      <w:r w:rsidRPr="00791020">
        <w:rPr>
          <w:iCs/>
        </w:rPr>
        <w:t>Sources – Bibliographie</w:t>
      </w:r>
      <w:bookmarkEnd w:id="42"/>
      <w:bookmarkEnd w:id="43"/>
    </w:p>
    <w:p w14:paraId="143C6186" w14:textId="77777777" w:rsidR="007F50D7" w:rsidRDefault="003D0F1E" w:rsidP="007F50D7">
      <w:hyperlink r:id="rId29" w:history="1">
        <w:r w:rsidR="007F50D7">
          <w:rPr>
            <w:rStyle w:val="Hyperlink"/>
          </w:rPr>
          <w:t>Comment livrer en production notre application Angular ? - Dev to be curious</w:t>
        </w:r>
      </w:hyperlink>
    </w:p>
    <w:p w14:paraId="6B760C7F" w14:textId="77777777" w:rsidR="007F50D7" w:rsidRDefault="003D0F1E"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3D0F1E"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3D0F1E"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3D0F1E"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77777777" w:rsidR="007F50D7" w:rsidRDefault="003D0F1E"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65BDB7DD" w14:textId="77777777" w:rsidR="008A625D" w:rsidRPr="007F50D7" w:rsidRDefault="003D0F1E" w:rsidP="002A1DB5">
      <w:pPr>
        <w:pStyle w:val="Help"/>
        <w:rPr>
          <w:lang w:val="en-US"/>
        </w:rPr>
      </w:pPr>
      <w:hyperlink r:id="rId35"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Heading2"/>
        <w:rPr>
          <w:i/>
          <w:iCs/>
        </w:rPr>
      </w:pPr>
      <w:bookmarkStart w:id="44" w:name="_Toc25553330"/>
      <w:bookmarkStart w:id="45" w:name="_Toc71703266"/>
      <w:bookmarkStart w:id="46" w:name="_Toc2333875"/>
      <w:r w:rsidRPr="00791020">
        <w:rPr>
          <w:iCs/>
        </w:rPr>
        <w:lastRenderedPageBreak/>
        <w:t xml:space="preserve">Journal de bord </w:t>
      </w:r>
      <w:bookmarkEnd w:id="44"/>
      <w:bookmarkEnd w:id="45"/>
      <w:r w:rsidR="00E109AA">
        <w:rPr>
          <w:iCs/>
        </w:rPr>
        <w:t>du projet</w:t>
      </w:r>
      <w:bookmarkEnd w:id="46"/>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77777777" w:rsidR="008E1048" w:rsidRDefault="008E1048" w:rsidP="00896E05">
            <w:pPr>
              <w:tabs>
                <w:tab w:val="left" w:pos="735"/>
              </w:tabs>
            </w:pPr>
          </w:p>
        </w:tc>
        <w:tc>
          <w:tcPr>
            <w:tcW w:w="1041" w:type="dxa"/>
          </w:tcPr>
          <w:p w14:paraId="65972E5E" w14:textId="77777777" w:rsidR="008E1048" w:rsidRDefault="008E1048" w:rsidP="00F53ED8"/>
        </w:tc>
        <w:tc>
          <w:tcPr>
            <w:tcW w:w="6641" w:type="dxa"/>
          </w:tcPr>
          <w:p w14:paraId="73DABE90" w14:textId="77777777" w:rsidR="008E1048" w:rsidRDefault="008E1048" w:rsidP="00F53ED8">
            <w:pPr>
              <w:rPr>
                <w:rFonts w:ascii="Calibri" w:hAnsi="Calibri" w:cs="Calibri"/>
                <w:color w:val="000000"/>
                <w:sz w:val="22"/>
                <w:szCs w:val="22"/>
              </w:rPr>
            </w:pPr>
          </w:p>
        </w:tc>
      </w:tr>
      <w:tr w:rsidR="008E1048" w14:paraId="113E7BB4" w14:textId="77777777" w:rsidTr="00896E05">
        <w:trPr>
          <w:trHeight w:val="335"/>
        </w:trPr>
        <w:tc>
          <w:tcPr>
            <w:tcW w:w="1342" w:type="dxa"/>
          </w:tcPr>
          <w:p w14:paraId="113F6893" w14:textId="77777777" w:rsidR="008E1048" w:rsidRDefault="008E1048" w:rsidP="00896E05">
            <w:pPr>
              <w:tabs>
                <w:tab w:val="left" w:pos="735"/>
              </w:tabs>
            </w:pPr>
          </w:p>
        </w:tc>
        <w:tc>
          <w:tcPr>
            <w:tcW w:w="1041" w:type="dxa"/>
          </w:tcPr>
          <w:p w14:paraId="489B771D" w14:textId="77777777" w:rsidR="008E1048" w:rsidRDefault="008E1048" w:rsidP="00F53ED8"/>
        </w:tc>
        <w:tc>
          <w:tcPr>
            <w:tcW w:w="6641" w:type="dxa"/>
          </w:tcPr>
          <w:p w14:paraId="0F3577B8" w14:textId="77777777" w:rsidR="008E1048" w:rsidRDefault="008E1048"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2B074B" w14:textId="77777777" w:rsidR="003D0F1E" w:rsidRDefault="003D0F1E">
      <w:r>
        <w:separator/>
      </w:r>
    </w:p>
  </w:endnote>
  <w:endnote w:type="continuationSeparator" w:id="0">
    <w:p w14:paraId="77532A78" w14:textId="77777777" w:rsidR="003D0F1E" w:rsidRDefault="003D0F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5107ACF4" w:rsidR="00C53E65" w:rsidRDefault="00C53E6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sidR="006853C7">
      <w:rPr>
        <w:rStyle w:val="PageNumber"/>
        <w:noProof/>
      </w:rPr>
      <w:t>22</w:t>
    </w:r>
    <w:r>
      <w:rPr>
        <w:rStyle w:val="PageNumber"/>
      </w:rPr>
      <w:fldChar w:fldCharType="end"/>
    </w:r>
    <w:r>
      <w:tab/>
    </w:r>
    <w:r w:rsidR="003D0F1E">
      <w:fldChar w:fldCharType="begin"/>
    </w:r>
    <w:r w:rsidR="003D0F1E">
      <w:instrText xml:space="preserve"> SAVEDATE  \* MERGEFORMAT </w:instrText>
    </w:r>
    <w:r w:rsidR="003D0F1E">
      <w:fldChar w:fldCharType="separate"/>
    </w:r>
    <w:r w:rsidR="0031351F">
      <w:rPr>
        <w:noProof/>
      </w:rPr>
      <w:t>05/03/2020 16:51:00</w:t>
    </w:r>
    <w:r w:rsidR="003D0F1E">
      <w:rPr>
        <w:noProof/>
      </w:rPr>
      <w:fldChar w:fldCharType="end"/>
    </w:r>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5AC91B" w14:textId="77777777" w:rsidR="003D0F1E" w:rsidRDefault="003D0F1E">
      <w:r>
        <w:separator/>
      </w:r>
    </w:p>
  </w:footnote>
  <w:footnote w:type="continuationSeparator" w:id="0">
    <w:p w14:paraId="54898445" w14:textId="77777777" w:rsidR="003D0F1E" w:rsidRDefault="003D0F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53E65" w:rsidRPr="00CF70B4" w:rsidRDefault="00C53E6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1351F"/>
    <w:rsid w:val="003207C4"/>
    <w:rsid w:val="00323BEA"/>
    <w:rsid w:val="003254B1"/>
    <w:rsid w:val="00325C4B"/>
    <w:rsid w:val="003328AE"/>
    <w:rsid w:val="00334F0E"/>
    <w:rsid w:val="00337744"/>
    <w:rsid w:val="003536C8"/>
    <w:rsid w:val="00360243"/>
    <w:rsid w:val="00370541"/>
    <w:rsid w:val="00370872"/>
    <w:rsid w:val="00371ECE"/>
    <w:rsid w:val="00373E0A"/>
    <w:rsid w:val="00386EF6"/>
    <w:rsid w:val="00387E54"/>
    <w:rsid w:val="003A38FF"/>
    <w:rsid w:val="003C1658"/>
    <w:rsid w:val="003D0F1E"/>
    <w:rsid w:val="003D1516"/>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B50B8"/>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3C7"/>
    <w:rsid w:val="00685B88"/>
    <w:rsid w:val="00694029"/>
    <w:rsid w:val="006B6B4C"/>
    <w:rsid w:val="006C5A6B"/>
    <w:rsid w:val="006D36A7"/>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E6ABC"/>
    <w:rsid w:val="007F50D7"/>
    <w:rsid w:val="00810BC9"/>
    <w:rsid w:val="00811908"/>
    <w:rsid w:val="0083170D"/>
    <w:rsid w:val="008413C4"/>
    <w:rsid w:val="00843343"/>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1792E"/>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1B1E"/>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E08A6"/>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34F0E"/>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722</TotalTime>
  <Pages>22</Pages>
  <Words>2956</Words>
  <Characters>16262</Characters>
  <Application>Microsoft Office Word</Application>
  <DocSecurity>0</DocSecurity>
  <Lines>135</Lines>
  <Paragraphs>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19180</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50</cp:revision>
  <cp:lastPrinted>2004-09-01T12:58:00Z</cp:lastPrinted>
  <dcterms:created xsi:type="dcterms:W3CDTF">2020-02-11T17:55:00Z</dcterms:created>
  <dcterms:modified xsi:type="dcterms:W3CDTF">2020-03-06T18:57:00Z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