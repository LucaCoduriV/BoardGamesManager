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172B3A">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172B3A">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172B3A">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172B3A">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172B3A">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172B3A">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172B3A">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172B3A">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172B3A">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172B3A">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172B3A">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172B3A">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172B3A">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172B3A">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172B3A">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172B3A">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172B3A">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172B3A">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172B3A">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172B3A">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172B3A">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172B3A">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172B3A">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172B3A">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172B3A">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172B3A">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172B3A">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172B3A">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7D17A9"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7D17A9"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Lors du développement J’ai donc fait mes tests à l’aide de console.log()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76144373" w:rsidR="00797537" w:rsidRPr="00797537" w:rsidRDefault="004D53C5" w:rsidP="004D53C5">
      <w:r>
        <w:rPr>
          <w:noProof/>
        </w:rPr>
        <w:lastRenderedPageBreak/>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599C9FF2" w14:textId="586EEDCD" w:rsidR="00E42F56" w:rsidRDefault="00E42F56" w:rsidP="00E42F56">
      <w:pPr>
        <w:pStyle w:val="Heading2"/>
        <w:rPr>
          <w:iCs/>
        </w:rPr>
      </w:pPr>
      <w:bookmarkStart w:id="22" w:name="_Toc2333863"/>
      <w:r>
        <w:rPr>
          <w:iCs/>
        </w:rPr>
        <w:t>Modèle Logique de données</w:t>
      </w:r>
      <w:bookmarkEnd w:id="22"/>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CF4003">
      <w:r>
        <w:t>Voici une petite documentation expliquant comment utiliser les différentes routes de notre API.</w:t>
      </w:r>
    </w:p>
    <w:p w14:paraId="7854BE82" w14:textId="5C77A83F" w:rsidR="00CF4003" w:rsidRDefault="00CF4003" w:rsidP="00CF4003">
      <w:r>
        <w:t>Bastian et moi avons cré</w:t>
      </w:r>
      <w:r w:rsidR="00601825">
        <w:t>é</w:t>
      </w:r>
      <w:r>
        <w:t xml:space="preserve">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38974A9E" w:rsidR="00457C80" w:rsidRPr="00513098" w:rsidRDefault="00457C80" w:rsidP="000F4D37">
      <w:pPr>
        <w:rPr>
          <w:lang w:val="fr-CH"/>
        </w:rPr>
      </w:pPr>
      <w:r w:rsidRPr="00513098">
        <w:rPr>
          <w:lang w:val="fr-CH"/>
        </w:rPr>
        <w:t>Réponse:</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457C80">
      <w:pPr>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0F4D37">
      <w:pPr>
        <w:rPr>
          <w:lang w:val="fr-CH"/>
        </w:rPr>
      </w:pPr>
      <w:r w:rsidRPr="00457C80">
        <w:rPr>
          <w:lang w:val="fr-CH"/>
        </w:rPr>
        <w:t xml:space="preserve">Données </w:t>
      </w:r>
      <w:r w:rsidR="00C14570" w:rsidRPr="00457C80">
        <w:rPr>
          <w:lang w:val="fr-CH"/>
        </w:rPr>
        <w:t>attendues :</w:t>
      </w:r>
    </w:p>
    <w:p w14:paraId="327CB427" w14:textId="32DF8BEF" w:rsidR="00457C80" w:rsidRDefault="00457C80" w:rsidP="000F4D37">
      <w:pPr>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0F4D37">
      <w:pPr>
        <w:rPr>
          <w:lang w:val="fr-CH"/>
        </w:rPr>
      </w:pPr>
      <w:r>
        <w:rPr>
          <w:lang w:val="fr-CH"/>
        </w:rPr>
        <w:t>Réponse :</w:t>
      </w:r>
    </w:p>
    <w:p w14:paraId="19047BD7" w14:textId="793E06B5" w:rsidR="00457C80" w:rsidRDefault="00457C80" w:rsidP="000F4D37">
      <w:pPr>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C92CFC">
      <w:pPr>
        <w:rPr>
          <w:lang w:val="fr-CH"/>
        </w:rPr>
      </w:pPr>
      <w:r w:rsidRPr="00C14570">
        <w:rPr>
          <w:lang w:val="fr-CH"/>
        </w:rPr>
        <w:t>Permet d’avoir les détails d</w:t>
      </w:r>
      <w:r>
        <w:rPr>
          <w:lang w:val="fr-CH"/>
        </w:rPr>
        <w:t>’un jeu</w:t>
      </w:r>
    </w:p>
    <w:p w14:paraId="26EBB943" w14:textId="77777777" w:rsidR="00D63A72" w:rsidRPr="00457C80" w:rsidRDefault="00D63A72" w:rsidP="00C92CFC">
      <w:pPr>
        <w:rPr>
          <w:lang w:val="fr-CH"/>
        </w:rPr>
      </w:pPr>
      <w:r w:rsidRPr="00457C80">
        <w:rPr>
          <w:lang w:val="fr-CH"/>
        </w:rPr>
        <w:t>Données attendues :</w:t>
      </w:r>
    </w:p>
    <w:p w14:paraId="76594DC9" w14:textId="3C2F09AB" w:rsidR="00C14570" w:rsidRDefault="00D63A72" w:rsidP="00C92CFC">
      <w:pPr>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C92CFC">
      <w:pPr>
        <w:rPr>
          <w:lang w:val="fr-CH"/>
        </w:rPr>
      </w:pPr>
      <w:r>
        <w:rPr>
          <w:lang w:val="fr-CH"/>
        </w:rPr>
        <w:t>Réponse :</w:t>
      </w:r>
    </w:p>
    <w:p w14:paraId="51C76663" w14:textId="70F6EDA9" w:rsidR="00D63A72" w:rsidRDefault="00D63A72" w:rsidP="00C92CFC">
      <w:pPr>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63A72">
      <w:pPr>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63A72">
      <w:pPr>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63A72">
      <w:pPr>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8E335A">
      <w:pPr>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63A72">
      <w:pPr>
        <w:rPr>
          <w:lang w:val="fr-CH"/>
        </w:rPr>
      </w:pPr>
      <w:r w:rsidRPr="00457C80">
        <w:rPr>
          <w:lang w:val="fr-CH"/>
        </w:rPr>
        <w:t>Données attendues :</w:t>
      </w:r>
      <w:r w:rsidR="008E335A">
        <w:rPr>
          <w:lang w:val="fr-CH"/>
        </w:rPr>
        <w:t xml:space="preserve"> aucune</w:t>
      </w:r>
    </w:p>
    <w:p w14:paraId="0EDE40F9" w14:textId="0D7A5259" w:rsidR="00D63A72" w:rsidRDefault="00D63A72" w:rsidP="00D63A72">
      <w:pPr>
        <w:rPr>
          <w:lang w:val="fr-CH"/>
        </w:rPr>
      </w:pPr>
      <w:r>
        <w:rPr>
          <w:lang w:val="fr-CH"/>
        </w:rPr>
        <w:t>Réponse :</w:t>
      </w:r>
    </w:p>
    <w:p w14:paraId="28B5C653" w14:textId="652C1322" w:rsidR="008E335A" w:rsidRDefault="008E335A" w:rsidP="00D63A72">
      <w:pPr>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7138CE">
      <w:pPr>
        <w:rPr>
          <w:lang w:val="fr-CH"/>
        </w:rPr>
      </w:pPr>
      <w:r w:rsidRPr="007138CE">
        <w:rPr>
          <w:lang w:val="fr-CH"/>
        </w:rPr>
        <w:t>Permet d</w:t>
      </w:r>
      <w:r>
        <w:rPr>
          <w:lang w:val="fr-CH"/>
        </w:rPr>
        <w:t>e récupérer les candidats d’un sondage</w:t>
      </w:r>
    </w:p>
    <w:p w14:paraId="770B968F" w14:textId="13F939CA" w:rsidR="00D63A72" w:rsidRPr="00457C80" w:rsidRDefault="00D63A72" w:rsidP="00D63A72">
      <w:pPr>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63A72">
      <w:pPr>
        <w:rPr>
          <w:lang w:val="fr-CH"/>
        </w:rPr>
      </w:pPr>
      <w:r>
        <w:rPr>
          <w:lang w:val="fr-CH"/>
        </w:rPr>
        <w:t>Réponse :</w:t>
      </w:r>
    </w:p>
    <w:p w14:paraId="6DF922C7" w14:textId="539F90CF" w:rsidR="00F62D54" w:rsidRDefault="00F62D54" w:rsidP="00D63A72">
      <w:pPr>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C6487B">
      <w:pPr>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63A72">
      <w:pPr>
        <w:rPr>
          <w:lang w:val="fr-CH"/>
        </w:rPr>
      </w:pPr>
      <w:r w:rsidRPr="00457C80">
        <w:rPr>
          <w:lang w:val="fr-CH"/>
        </w:rPr>
        <w:t>Données attendues :</w:t>
      </w:r>
    </w:p>
    <w:p w14:paraId="426870E7" w14:textId="6A7DE67A" w:rsidR="00C6487B" w:rsidRPr="00457C80" w:rsidRDefault="00C6487B" w:rsidP="00D63A72">
      <w:pPr>
        <w:rPr>
          <w:lang w:val="fr-CH"/>
        </w:rPr>
      </w:pPr>
      <w:r>
        <w:rPr>
          <w:lang w:val="fr-CH"/>
        </w:rPr>
        <w:t>L’ID du sondage à la place de :idSurvey dans le lien.</w:t>
      </w:r>
    </w:p>
    <w:p w14:paraId="15FB1F8C" w14:textId="7AFFBFF7" w:rsidR="00D63A72" w:rsidRDefault="00D63A72" w:rsidP="00D63A72">
      <w:pPr>
        <w:rPr>
          <w:lang w:val="fr-CH"/>
        </w:rPr>
      </w:pPr>
      <w:r>
        <w:rPr>
          <w:lang w:val="fr-CH"/>
        </w:rPr>
        <w:t>Réponse :</w:t>
      </w:r>
    </w:p>
    <w:p w14:paraId="40746B47" w14:textId="00C3409F" w:rsidR="00C6487B" w:rsidRDefault="00C6487B" w:rsidP="00D63A72">
      <w:pPr>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0F99EC79" w:rsidR="00513098" w:rsidRPr="00513098" w:rsidRDefault="00513098" w:rsidP="00513098">
      <w:pPr>
        <w:rPr>
          <w:lang w:val="fr-CH"/>
        </w:rPr>
      </w:pPr>
      <w:r>
        <w:rPr>
          <w:lang w:val="fr-CH"/>
        </w:rPr>
        <w:t>Permet de récupérer ses propre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"/users/:idUser/games/:idGame</w:t>
      </w:r>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291126">
      <w:pPr>
        <w:rPr>
          <w:lang w:val="fr-CH"/>
        </w:rPr>
      </w:pPr>
      <w:r>
        <w:rPr>
          <w:lang w:val="fr-CH"/>
        </w:rPr>
        <w:lastRenderedPageBreak/>
        <w:t>Réponse :</w:t>
      </w:r>
    </w:p>
    <w:p w14:paraId="35481770" w14:textId="0FB6166B" w:rsidR="005D4716" w:rsidRDefault="005D4716" w:rsidP="00291126">
      <w:pPr>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469DE80D" w14:textId="67CFE005" w:rsidR="00F12800" w:rsidRDefault="004D2F9B" w:rsidP="00F12800">
      <w:pPr>
        <w:pStyle w:val="Heading2"/>
        <w:rPr>
          <w:iCs/>
        </w:rPr>
      </w:pPr>
      <w:bookmarkStart w:id="31" w:name="_Toc2333870"/>
      <w:r>
        <w:rPr>
          <w:iCs/>
        </w:rPr>
        <w:t>T</w:t>
      </w:r>
      <w:r w:rsidR="0049659A" w:rsidRPr="00791020">
        <w:rPr>
          <w:iCs/>
        </w:rPr>
        <w:t>est</w:t>
      </w:r>
      <w:bookmarkEnd w:id="29"/>
      <w:r w:rsidR="0049659A" w:rsidRPr="00791020">
        <w:rPr>
          <w:iCs/>
        </w:rPr>
        <w:t>s effectués</w:t>
      </w:r>
      <w:bookmarkStart w:id="32" w:name="_Toc25553322"/>
      <w:bookmarkStart w:id="33" w:name="_Toc71691026"/>
      <w:bookmarkStart w:id="34" w:name="_Toc2333871"/>
      <w:bookmarkEnd w:id="30"/>
      <w:bookmarkEnd w:id="31"/>
    </w:p>
    <w:p w14:paraId="2CD1FF80" w14:textId="1370BB19" w:rsidR="00D54252" w:rsidRDefault="00D54252" w:rsidP="00D54252">
      <w:pPr>
        <w:pStyle w:val="Heading3"/>
      </w:pPr>
      <w:r>
        <w:t>Back-end</w:t>
      </w:r>
    </w:p>
    <w:p w14:paraId="3A860CCC" w14:textId="1522AAD4" w:rsidR="000E636F" w:rsidRDefault="000E636F" w:rsidP="00D54252">
      <w:r>
        <w:t>Pour le backend, j’ai écrit quelques tests automatiques avec Jasmine</w:t>
      </w:r>
      <w:r w:rsidR="00D8424D">
        <w:t>:</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AB5D92">
      <w:pPr>
        <w:rPr>
          <w:lang w:val="fr-CH"/>
        </w:rPr>
      </w:pPr>
      <w:r>
        <w:rPr>
          <w:lang w:val="fr-CH"/>
        </w:rPr>
        <w:t>Je peux donc vérifier si ces routes fonctionnent comme prévu en exécutant la commande « npm test »</w:t>
      </w:r>
    </w:p>
    <w:p w14:paraId="310CC5B5" w14:textId="1392CCB1" w:rsidR="000B70BF" w:rsidRPr="00AB5D92" w:rsidRDefault="000B70BF" w:rsidP="00AB5D92">
      <w:pPr>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2"/>
      <w:r w:rsidRPr="00791020">
        <w:rPr>
          <w:iCs/>
        </w:rPr>
        <w:t>restantes</w:t>
      </w:r>
      <w:bookmarkEnd w:id="33"/>
      <w:bookmarkEnd w:id="34"/>
      <w:r w:rsidRPr="00791020">
        <w:rPr>
          <w:iCs/>
        </w:rPr>
        <w:t xml:space="preserve">  </w:t>
      </w:r>
    </w:p>
    <w:p w14:paraId="3F976493" w14:textId="5AB94C2A" w:rsidR="007D7477" w:rsidRDefault="007D7477" w:rsidP="007D7477">
      <w:r>
        <w:t>Il reste encore beaucoup d’erreur</w:t>
      </w:r>
      <w:r w:rsidR="000B70BF">
        <w:t>,</w:t>
      </w:r>
      <w:r>
        <w:t xml:space="preserve"> </w:t>
      </w:r>
      <w:r w:rsidR="000B70BF">
        <w:t>n</w:t>
      </w:r>
      <w:r>
        <w:t xml:space="preserve">otamment sur l’API. Avec Bastian Chollet nous aurions dû passer plus de temps sur l’API car c’est la base de nos projets. 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6E4E5EB3" w:rsidR="001A7319" w:rsidRDefault="001A7319" w:rsidP="007D7477">
      <w:r>
        <w:lastRenderedPageBreak/>
        <w:t xml:space="preserve">Sur la partie Frontend il y a aussi des erreurs, mais elles n’empêchent pas l’utilisation de l’application. Ce sont </w:t>
      </w:r>
      <w:r w:rsidR="00BA7917">
        <w:t xml:space="preserve">surtout </w:t>
      </w:r>
      <w:r>
        <w:t>des erreurs dû à de mauvaises manipulations.</w:t>
      </w:r>
    </w:p>
    <w:p w14:paraId="4F93F1E3" w14:textId="75720815" w:rsidR="00BA7917" w:rsidRPr="007D7477" w:rsidRDefault="00BA7917" w:rsidP="007D7477">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5" w:name="_Toc25553328"/>
      <w:bookmarkStart w:id="36" w:name="_Toc71703263"/>
      <w:bookmarkStart w:id="37" w:name="_Toc2333872"/>
      <w:r w:rsidRPr="0049659A">
        <w:t>C</w:t>
      </w:r>
      <w:bookmarkEnd w:id="35"/>
      <w:bookmarkEnd w:id="36"/>
      <w:r w:rsidR="00684B3D">
        <w:t>onclusions</w:t>
      </w:r>
      <w:bookmarkEnd w:id="37"/>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70C4D54A" w14:textId="77777777" w:rsidR="00C02632" w:rsidRDefault="00C02632">
      <w:pPr>
        <w:rPr>
          <w:rFonts w:asciiTheme="majorHAnsi" w:eastAsiaTheme="majorEastAsia" w:hAnsiTheme="majorHAnsi" w:cstheme="majorBidi"/>
          <w:color w:val="2F5496" w:themeColor="accent1" w:themeShade="BF"/>
          <w:sz w:val="36"/>
          <w:szCs w:val="36"/>
        </w:rPr>
      </w:pPr>
      <w:bookmarkStart w:id="38" w:name="_Toc71703264"/>
      <w:bookmarkStart w:id="39" w:name="_Toc2333873"/>
      <w:r>
        <w:br w:type="page"/>
      </w:r>
    </w:p>
    <w:p w14:paraId="2D406BD7" w14:textId="6C00AB9F" w:rsidR="00CF39A8" w:rsidRDefault="00AA0785" w:rsidP="00684B3D">
      <w:pPr>
        <w:pStyle w:val="Heading1"/>
        <w:tabs>
          <w:tab w:val="num" w:pos="360"/>
        </w:tabs>
      </w:pPr>
      <w:r w:rsidRPr="0049659A">
        <w:lastRenderedPageBreak/>
        <w:t>A</w:t>
      </w:r>
      <w:bookmarkEnd w:id="38"/>
      <w:r w:rsidR="00684B3D">
        <w:t>nnexes</w:t>
      </w:r>
      <w:bookmarkEnd w:id="39"/>
    </w:p>
    <w:p w14:paraId="1B75E0C3" w14:textId="77777777" w:rsidR="00CF39A8" w:rsidRDefault="00AA0785" w:rsidP="00AA0785">
      <w:pPr>
        <w:pStyle w:val="Heading2"/>
        <w:rPr>
          <w:i/>
          <w:iCs/>
        </w:rPr>
      </w:pPr>
      <w:bookmarkStart w:id="40" w:name="_Toc71703265"/>
      <w:bookmarkStart w:id="41" w:name="_Toc2333874"/>
      <w:r w:rsidRPr="00791020">
        <w:rPr>
          <w:iCs/>
        </w:rPr>
        <w:t>Sources – Bibliographie</w:t>
      </w:r>
      <w:bookmarkEnd w:id="40"/>
      <w:bookmarkEnd w:id="41"/>
    </w:p>
    <w:p w14:paraId="143C6186" w14:textId="77777777" w:rsidR="007F50D7" w:rsidRDefault="00172B3A" w:rsidP="007F50D7">
      <w:hyperlink r:id="rId29" w:history="1">
        <w:r w:rsidR="007F50D7">
          <w:rPr>
            <w:rStyle w:val="Hyperlink"/>
          </w:rPr>
          <w:t>Comment livrer en production notre application Angular ? - Dev to be curious</w:t>
        </w:r>
      </w:hyperlink>
    </w:p>
    <w:p w14:paraId="6B760C7F" w14:textId="77777777" w:rsidR="007F50D7" w:rsidRDefault="00172B3A"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172B3A"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172B3A"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172B3A"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172B3A"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172B3A"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172B3A"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172B3A"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172B3A"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172B3A"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172B3A"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172B3A"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172B3A"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172B3A"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172B3A"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172B3A"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172B3A"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172B3A"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172B3A"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172B3A"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172B3A"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172B3A"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172B3A"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172B3A"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172B3A"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172B3A"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172B3A"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172B3A"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172B3A"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172B3A"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172B3A"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172B3A"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172B3A"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172B3A"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172B3A"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2" w:name="_Toc25553330"/>
      <w:bookmarkStart w:id="43" w:name="_Toc71703266"/>
      <w:bookmarkStart w:id="44"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2"/>
      <w:bookmarkEnd w:id="43"/>
      <w:r w:rsidR="00E109AA">
        <w:rPr>
          <w:iCs/>
        </w:rPr>
        <w:t>du projet</w:t>
      </w:r>
      <w:bookmarkEnd w:id="44"/>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bookmarkStart w:id="45" w:name="_GoBack"/>
            <w:bookmarkEnd w:id="45"/>
          </w:p>
        </w:tc>
        <w:tc>
          <w:tcPr>
            <w:tcW w:w="1041" w:type="dxa"/>
          </w:tcPr>
          <w:p w14:paraId="03C9CC91" w14:textId="303896A9" w:rsidR="0067580A" w:rsidRDefault="0067580A" w:rsidP="00F53ED8"/>
        </w:tc>
        <w:tc>
          <w:tcPr>
            <w:tcW w:w="6641" w:type="dxa"/>
          </w:tcPr>
          <w:p w14:paraId="6FB987D3" w14:textId="6D71C61E" w:rsidR="0067580A" w:rsidRDefault="0067580A" w:rsidP="00F53ED8">
            <w:pPr>
              <w:rPr>
                <w:rFonts w:ascii="Calibri" w:hAnsi="Calibri" w:cs="Calibri"/>
                <w:color w:val="000000"/>
                <w:sz w:val="22"/>
                <w:szCs w:val="22"/>
              </w:rPr>
            </w:pPr>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8C613" w14:textId="77777777" w:rsidR="00172B3A" w:rsidRDefault="00172B3A">
      <w:r>
        <w:separator/>
      </w:r>
    </w:p>
  </w:endnote>
  <w:endnote w:type="continuationSeparator" w:id="0">
    <w:p w14:paraId="36DFB263" w14:textId="77777777" w:rsidR="00172B3A" w:rsidRDefault="00172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02B15CC8" w:rsidR="00EB38F0" w:rsidRDefault="00EB38F0"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r w:rsidR="00172B3A">
      <w:fldChar w:fldCharType="begin"/>
    </w:r>
    <w:r w:rsidR="00172B3A">
      <w:instrText xml:space="preserve"> SAVEDATE  \* MERGEFORMAT </w:instrText>
    </w:r>
    <w:r w:rsidR="00172B3A">
      <w:fldChar w:fldCharType="separate"/>
    </w:r>
    <w:r w:rsidR="007D17A9">
      <w:rPr>
        <w:noProof/>
      </w:rPr>
      <w:t>25/03/2020 16:14:00</w:t>
    </w:r>
    <w:r w:rsidR="00172B3A">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C1CCF" w14:textId="77777777" w:rsidR="00172B3A" w:rsidRDefault="00172B3A">
      <w:r>
        <w:separator/>
      </w:r>
    </w:p>
  </w:footnote>
  <w:footnote w:type="continuationSeparator" w:id="0">
    <w:p w14:paraId="6E7E22AB" w14:textId="77777777" w:rsidR="00172B3A" w:rsidRDefault="00172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EB38F0" w:rsidRPr="00CF70B4" w:rsidRDefault="00EB38F0"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EB38F0" w:rsidRDefault="00EB38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B0405"/>
    <w:rsid w:val="000B692A"/>
    <w:rsid w:val="000B70BF"/>
    <w:rsid w:val="000C7908"/>
    <w:rsid w:val="000D1CCA"/>
    <w:rsid w:val="000E17A8"/>
    <w:rsid w:val="000E636F"/>
    <w:rsid w:val="000F4D37"/>
    <w:rsid w:val="000F57ED"/>
    <w:rsid w:val="001048AD"/>
    <w:rsid w:val="00106180"/>
    <w:rsid w:val="00113569"/>
    <w:rsid w:val="00124E46"/>
    <w:rsid w:val="001277A9"/>
    <w:rsid w:val="00153DE0"/>
    <w:rsid w:val="00172B3A"/>
    <w:rsid w:val="00172C7C"/>
    <w:rsid w:val="00175513"/>
    <w:rsid w:val="00182422"/>
    <w:rsid w:val="0019329C"/>
    <w:rsid w:val="00194F34"/>
    <w:rsid w:val="001A7319"/>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746"/>
    <w:rsid w:val="00281546"/>
    <w:rsid w:val="00281FF4"/>
    <w:rsid w:val="0028721B"/>
    <w:rsid w:val="0028754E"/>
    <w:rsid w:val="00291126"/>
    <w:rsid w:val="00297836"/>
    <w:rsid w:val="00297EAC"/>
    <w:rsid w:val="002A1DB5"/>
    <w:rsid w:val="002B1F85"/>
    <w:rsid w:val="002B5216"/>
    <w:rsid w:val="002C264C"/>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3D03"/>
    <w:rsid w:val="006C5A6B"/>
    <w:rsid w:val="006D36A7"/>
    <w:rsid w:val="006E2C58"/>
    <w:rsid w:val="006E564D"/>
    <w:rsid w:val="006F2F14"/>
    <w:rsid w:val="006F700C"/>
    <w:rsid w:val="00704565"/>
    <w:rsid w:val="00712CB6"/>
    <w:rsid w:val="007138CE"/>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810BC9"/>
    <w:rsid w:val="00811908"/>
    <w:rsid w:val="00813F6B"/>
    <w:rsid w:val="008204A5"/>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6E4E"/>
    <w:rsid w:val="009E7EC6"/>
    <w:rsid w:val="009F64CF"/>
    <w:rsid w:val="00A14804"/>
    <w:rsid w:val="00A1792E"/>
    <w:rsid w:val="00A27CCE"/>
    <w:rsid w:val="00A3062E"/>
    <w:rsid w:val="00A30A1D"/>
    <w:rsid w:val="00A55C8C"/>
    <w:rsid w:val="00A615D6"/>
    <w:rsid w:val="00A70F6A"/>
    <w:rsid w:val="00A71B46"/>
    <w:rsid w:val="00A86DFB"/>
    <w:rsid w:val="00A96628"/>
    <w:rsid w:val="00AA0785"/>
    <w:rsid w:val="00AB33BB"/>
    <w:rsid w:val="00AB3FA4"/>
    <w:rsid w:val="00AB52D6"/>
    <w:rsid w:val="00AB5D92"/>
    <w:rsid w:val="00AD4E50"/>
    <w:rsid w:val="00AD6C00"/>
    <w:rsid w:val="00AE058A"/>
    <w:rsid w:val="00AE3CC9"/>
    <w:rsid w:val="00AE470C"/>
    <w:rsid w:val="00B013FD"/>
    <w:rsid w:val="00B04E6D"/>
    <w:rsid w:val="00B242BF"/>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E0666"/>
    <w:rsid w:val="00BF611A"/>
    <w:rsid w:val="00C02632"/>
    <w:rsid w:val="00C06F36"/>
    <w:rsid w:val="00C12243"/>
    <w:rsid w:val="00C125D2"/>
    <w:rsid w:val="00C14570"/>
    <w:rsid w:val="00C23E1B"/>
    <w:rsid w:val="00C315ED"/>
    <w:rsid w:val="00C43B85"/>
    <w:rsid w:val="00C505B1"/>
    <w:rsid w:val="00C53E65"/>
    <w:rsid w:val="00C6487B"/>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451C"/>
    <w:rsid w:val="00D5296F"/>
    <w:rsid w:val="00D54252"/>
    <w:rsid w:val="00D562E2"/>
    <w:rsid w:val="00D63A72"/>
    <w:rsid w:val="00D72300"/>
    <w:rsid w:val="00D8424D"/>
    <w:rsid w:val="00D903B3"/>
    <w:rsid w:val="00DA3483"/>
    <w:rsid w:val="00DA4C42"/>
    <w:rsid w:val="00DA4CCB"/>
    <w:rsid w:val="00DA7D3D"/>
    <w:rsid w:val="00DB2183"/>
    <w:rsid w:val="00DB4900"/>
    <w:rsid w:val="00DD762B"/>
    <w:rsid w:val="00DE20DD"/>
    <w:rsid w:val="00DF36A1"/>
    <w:rsid w:val="00E1011D"/>
    <w:rsid w:val="00E1034C"/>
    <w:rsid w:val="00E109AA"/>
    <w:rsid w:val="00E232A5"/>
    <w:rsid w:val="00E30CDF"/>
    <w:rsid w:val="00E337C8"/>
    <w:rsid w:val="00E42F56"/>
    <w:rsid w:val="00E4394B"/>
    <w:rsid w:val="00E47CF9"/>
    <w:rsid w:val="00E63311"/>
    <w:rsid w:val="00E875A0"/>
    <w:rsid w:val="00E91A9B"/>
    <w:rsid w:val="00EA614F"/>
    <w:rsid w:val="00EA734C"/>
    <w:rsid w:val="00EB38F0"/>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1522</TotalTime>
  <Pages>30</Pages>
  <Words>4791</Words>
  <Characters>26351</Characters>
  <Application>Microsoft Office Word</Application>
  <DocSecurity>0</DocSecurity>
  <Lines>219</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31080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112</cp:revision>
  <cp:lastPrinted>2004-09-01T12:58:00Z</cp:lastPrinted>
  <dcterms:created xsi:type="dcterms:W3CDTF">2020-02-11T17:55:00Z</dcterms:created>
  <dcterms:modified xsi:type="dcterms:W3CDTF">2020-03-25T15:36:00Z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