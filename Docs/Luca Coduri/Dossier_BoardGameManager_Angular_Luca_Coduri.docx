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D0536">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D0536">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D0536">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D0536">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D0536">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D0536">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D0536">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D0536">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D0536">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D0536">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D0536">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D0536">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D0536">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D0536">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D0536">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D0536">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D0536">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D0536">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D0536">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D0536">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D0536">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D0536">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D0536">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D0536">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D0536">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D0536">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D0536">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D0536">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B63375"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B63375"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B63375"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3D0536" w:rsidP="007F50D7">
      <w:hyperlink r:id="rId29" w:history="1">
        <w:r w:rsidR="007F50D7">
          <w:rPr>
            <w:rStyle w:val="Hyperlink"/>
          </w:rPr>
          <w:t>Comment livrer en production notre application Angular ? - Dev to be curious</w:t>
        </w:r>
      </w:hyperlink>
    </w:p>
    <w:p w14:paraId="6B760C7F" w14:textId="77777777" w:rsidR="007F50D7" w:rsidRDefault="003D0536"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3D0536"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3D0536"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3D0536"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3D0536"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3D0536"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5915ED88"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auto remplissage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54BD36F4" w:rsidR="00B63375" w:rsidRDefault="00B63375" w:rsidP="00F53ED8">
            <w:pPr>
              <w:rPr>
                <w:rFonts w:ascii="Calibri" w:hAnsi="Calibri" w:cs="Calibri"/>
                <w:color w:val="000000"/>
                <w:sz w:val="22"/>
                <w:szCs w:val="22"/>
              </w:rPr>
            </w:pPr>
            <w:r>
              <w:rPr>
                <w:rFonts w:ascii="Calibri" w:hAnsi="Calibri" w:cs="Calibri"/>
                <w:color w:val="000000"/>
                <w:sz w:val="22"/>
                <w:szCs w:val="22"/>
              </w:rPr>
              <w:t>Empêcher l’utilisateur de voter s’il à déjà voté</w:t>
            </w:r>
            <w:bookmarkStart w:id="46" w:name="_GoBack"/>
            <w:bookmarkEnd w:id="46"/>
          </w:p>
        </w:tc>
      </w:tr>
      <w:tr w:rsidR="00B63375" w14:paraId="574AF523" w14:textId="77777777" w:rsidTr="00896E05">
        <w:trPr>
          <w:trHeight w:val="335"/>
        </w:trPr>
        <w:tc>
          <w:tcPr>
            <w:tcW w:w="1342" w:type="dxa"/>
          </w:tcPr>
          <w:p w14:paraId="529DBF0B" w14:textId="77777777" w:rsidR="00B63375" w:rsidRDefault="00B63375" w:rsidP="00896E05">
            <w:pPr>
              <w:tabs>
                <w:tab w:val="left" w:pos="735"/>
              </w:tabs>
            </w:pPr>
          </w:p>
        </w:tc>
        <w:tc>
          <w:tcPr>
            <w:tcW w:w="1041" w:type="dxa"/>
          </w:tcPr>
          <w:p w14:paraId="08B6F1C0" w14:textId="77777777" w:rsidR="00B63375" w:rsidRDefault="00B63375" w:rsidP="00F53ED8"/>
        </w:tc>
        <w:tc>
          <w:tcPr>
            <w:tcW w:w="6641" w:type="dxa"/>
          </w:tcPr>
          <w:p w14:paraId="6D6503AD" w14:textId="77777777" w:rsidR="00B63375" w:rsidRDefault="00B63375"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8F842" w14:textId="77777777" w:rsidR="003D0536" w:rsidRDefault="003D0536">
      <w:r>
        <w:separator/>
      </w:r>
    </w:p>
  </w:endnote>
  <w:endnote w:type="continuationSeparator" w:id="0">
    <w:p w14:paraId="31FC5A03" w14:textId="77777777" w:rsidR="003D0536" w:rsidRDefault="003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2D43F17" w:rsidR="00DD762B" w:rsidRDefault="00DD762B"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C3112">
      <w:rPr>
        <w:rStyle w:val="PageNumber"/>
        <w:noProof/>
      </w:rPr>
      <w:t>21</w:t>
    </w:r>
    <w:r>
      <w:rPr>
        <w:rStyle w:val="PageNumber"/>
      </w:rPr>
      <w:fldChar w:fldCharType="end"/>
    </w:r>
    <w:r>
      <w:tab/>
    </w:r>
    <w:r w:rsidR="003D0536">
      <w:fldChar w:fldCharType="begin"/>
    </w:r>
    <w:r w:rsidR="003D0536">
      <w:instrText xml:space="preserve"> SAVEDATE  \* MERGEFORMAT </w:instrText>
    </w:r>
    <w:r w:rsidR="003D0536">
      <w:fldChar w:fldCharType="separate"/>
    </w:r>
    <w:r w:rsidR="00B63375">
      <w:rPr>
        <w:noProof/>
      </w:rPr>
      <w:t>18/03/2020 14:14:00</w:t>
    </w:r>
    <w:r w:rsidR="003D0536">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61855" w14:textId="77777777" w:rsidR="003D0536" w:rsidRDefault="003D0536">
      <w:r>
        <w:separator/>
      </w:r>
    </w:p>
  </w:footnote>
  <w:footnote w:type="continuationSeparator" w:id="0">
    <w:p w14:paraId="7A3A9739" w14:textId="77777777" w:rsidR="003D0536" w:rsidRDefault="003D0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D762B" w:rsidRPr="00CF70B4" w:rsidRDefault="00DD762B"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D1CCA"/>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536"/>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16F7"/>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3375"/>
    <w:rsid w:val="00B64BD5"/>
    <w:rsid w:val="00B673BB"/>
    <w:rsid w:val="00B71B1E"/>
    <w:rsid w:val="00B776A2"/>
    <w:rsid w:val="00B85A03"/>
    <w:rsid w:val="00B9358C"/>
    <w:rsid w:val="00B97B89"/>
    <w:rsid w:val="00BA0FF8"/>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963C3"/>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1229</TotalTime>
  <Pages>23</Pages>
  <Words>3059</Words>
  <Characters>16826</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19846</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63</cp:revision>
  <cp:lastPrinted>2004-09-01T12:58:00Z</cp:lastPrinted>
  <dcterms:created xsi:type="dcterms:W3CDTF">2020-02-11T17:55:00Z</dcterms:created>
  <dcterms:modified xsi:type="dcterms:W3CDTF">2020-03-18T14:03:00Z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