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3F3CAE" w:rsidRPr="00F04E73" w:rsidRDefault="003F3CAE" w:rsidP="00F04E73">
                            <w:pPr>
                              <w:pStyle w:val="Help"/>
                              <w:jc w:val="center"/>
                              <w:rPr>
                                <w:i w:val="0"/>
                                <w:iCs w:val="0"/>
                                <w:color w:val="auto"/>
                                <w:lang w:val="en-US"/>
                              </w:rPr>
                            </w:pPr>
                            <w:r w:rsidRPr="00F04E73">
                              <w:rPr>
                                <w:i w:val="0"/>
                                <w:iCs w:val="0"/>
                                <w:color w:val="auto"/>
                                <w:lang w:val="en-US"/>
                              </w:rPr>
                              <w:t>Luca, Coduri</w:t>
                            </w:r>
                          </w:p>
                          <w:p w14:paraId="10ABCECD" w14:textId="77777777" w:rsidR="003F3CAE" w:rsidRPr="00F04E73" w:rsidRDefault="003F3CAE"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3F3CAE" w:rsidRPr="00F04E73" w:rsidRDefault="003F3CAE" w:rsidP="00F04E73">
                      <w:pPr>
                        <w:pStyle w:val="Help"/>
                        <w:jc w:val="center"/>
                        <w:rPr>
                          <w:i w:val="0"/>
                          <w:iCs w:val="0"/>
                          <w:color w:val="auto"/>
                          <w:lang w:val="en-US"/>
                        </w:rPr>
                      </w:pPr>
                      <w:r w:rsidRPr="00F04E73">
                        <w:rPr>
                          <w:i w:val="0"/>
                          <w:iCs w:val="0"/>
                          <w:color w:val="auto"/>
                          <w:lang w:val="en-US"/>
                        </w:rPr>
                        <w:t>Luca, Coduri</w:t>
                      </w:r>
                    </w:p>
                    <w:p w14:paraId="10ABCECD" w14:textId="77777777" w:rsidR="003F3CAE" w:rsidRPr="00F04E73" w:rsidRDefault="003F3CAE"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3F3CAE" w:rsidRPr="00F04E73" w:rsidRDefault="003F3CAE" w:rsidP="00843343">
                            <w:pPr>
                              <w:pStyle w:val="Help"/>
                              <w:jc w:val="center"/>
                              <w:rPr>
                                <w:i w:val="0"/>
                                <w:iCs w:val="0"/>
                                <w:color w:val="auto"/>
                              </w:rPr>
                            </w:pPr>
                            <w:r w:rsidRPr="00F04E73">
                              <w:rPr>
                                <w:i w:val="0"/>
                                <w:iCs w:val="0"/>
                                <w:color w:val="auto"/>
                              </w:rPr>
                              <w:t>SI-CA2a</w:t>
                            </w:r>
                          </w:p>
                          <w:p w14:paraId="64FD6B5E" w14:textId="77777777" w:rsidR="003F3CAE" w:rsidRPr="00F04E73" w:rsidRDefault="003F3CAE"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3F3CAE" w:rsidRPr="00F04E73" w:rsidRDefault="003F3CAE" w:rsidP="00843343">
                      <w:pPr>
                        <w:pStyle w:val="Help"/>
                        <w:jc w:val="center"/>
                        <w:rPr>
                          <w:i w:val="0"/>
                          <w:iCs w:val="0"/>
                          <w:color w:val="auto"/>
                        </w:rPr>
                      </w:pPr>
                      <w:r w:rsidRPr="00F04E73">
                        <w:rPr>
                          <w:i w:val="0"/>
                          <w:iCs w:val="0"/>
                          <w:color w:val="auto"/>
                        </w:rPr>
                        <w:t>SI-CA2a</w:t>
                      </w:r>
                    </w:p>
                    <w:p w14:paraId="64FD6B5E" w14:textId="77777777" w:rsidR="003F3CAE" w:rsidRPr="00F04E73" w:rsidRDefault="003F3CAE"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3F3CAE">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3F3CAE">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3F3CAE">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3F3CAE">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3F3CAE">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3F3CAE">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3F3CAE">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3F3CAE">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3F3CAE">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3F3CAE">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3F3CAE">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3F3CAE">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3F3CAE">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3F3CAE">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3F3CAE">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3F3CAE">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3F3CAE">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3F3CAE">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3F3CAE">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3F3CAE">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3F3CAE">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3F3CAE">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3F3CAE">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3F3CAE">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3F3CAE">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3F3CAE">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3F3CAE">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3F3CAE">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3F3CAE"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3F3CAE"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bookmarkStart w:id="22" w:name="_GoBack"/>
      <w:bookmarkEnd w:id="22"/>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3F3CAE" w:rsidP="00113569">
      <w:r>
        <w:rPr>
          <w:noProof/>
          <w:lang w:val="fr-CH" w:eastAsia="fr-CH"/>
        </w:rPr>
        <w:lastRenderedPageBreak/>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3" w:name="_Toc2333863"/>
      <w:r>
        <w:rPr>
          <w:iCs/>
        </w:rPr>
        <w:t>Modèle Logique de données</w:t>
      </w:r>
      <w:bookmarkEnd w:id="23"/>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4"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4"/>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5" w:name="_Toc2333865"/>
      <w:r>
        <w:t>Point 1</w:t>
      </w:r>
      <w:bookmarkEnd w:id="25"/>
    </w:p>
    <w:p w14:paraId="2E0A127C" w14:textId="77777777" w:rsidR="009319BC" w:rsidRDefault="009319BC" w:rsidP="009319BC">
      <w:pPr>
        <w:pStyle w:val="Heading3"/>
      </w:pPr>
      <w:bookmarkStart w:id="26" w:name="_Toc2333866"/>
      <w:r>
        <w:t>Point 2</w:t>
      </w:r>
      <w:bookmarkEnd w:id="26"/>
    </w:p>
    <w:p w14:paraId="5373EB8C" w14:textId="77777777" w:rsidR="009319BC" w:rsidRPr="009319BC" w:rsidRDefault="009319BC" w:rsidP="009319BC">
      <w:pPr>
        <w:pStyle w:val="Heading3"/>
      </w:pPr>
      <w:bookmarkStart w:id="27" w:name="_Toc2333867"/>
      <w:r>
        <w:t>Point …</w:t>
      </w:r>
      <w:bookmarkEnd w:id="27"/>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8" w:name="_Toc2333868"/>
      <w:r>
        <w:rPr>
          <w:iCs/>
        </w:rPr>
        <w:t>Livraisons</w:t>
      </w:r>
      <w:bookmarkEnd w:id="28"/>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9" w:name="_Toc2333869"/>
      <w:bookmarkStart w:id="30" w:name="_Toc25553321"/>
      <w:bookmarkStart w:id="31" w:name="_Toc71691025"/>
      <w:r>
        <w:t>Tests</w:t>
      </w:r>
      <w:bookmarkEnd w:id="29"/>
    </w:p>
    <w:p w14:paraId="066CFEB5" w14:textId="77777777" w:rsidR="00CF39A8" w:rsidRDefault="004D2F9B" w:rsidP="0049659A">
      <w:pPr>
        <w:pStyle w:val="Heading2"/>
        <w:rPr>
          <w:i/>
          <w:iCs/>
        </w:rPr>
      </w:pPr>
      <w:bookmarkStart w:id="32" w:name="_Toc2333870"/>
      <w:r>
        <w:rPr>
          <w:iCs/>
        </w:rPr>
        <w:t>T</w:t>
      </w:r>
      <w:r w:rsidR="0049659A" w:rsidRPr="00791020">
        <w:rPr>
          <w:iCs/>
        </w:rPr>
        <w:t>est</w:t>
      </w:r>
      <w:bookmarkEnd w:id="30"/>
      <w:r w:rsidR="0049659A" w:rsidRPr="00791020">
        <w:rPr>
          <w:iCs/>
        </w:rPr>
        <w:t>s effectués</w:t>
      </w:r>
      <w:bookmarkEnd w:id="31"/>
      <w:bookmarkEnd w:id="32"/>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3" w:name="_Toc25553322"/>
      <w:bookmarkStart w:id="34" w:name="_Toc71691026"/>
      <w:bookmarkStart w:id="35" w:name="_Toc2333871"/>
      <w:r w:rsidRPr="00791020">
        <w:rPr>
          <w:iCs/>
        </w:rPr>
        <w:t xml:space="preserve">Erreurs </w:t>
      </w:r>
      <w:bookmarkEnd w:id="33"/>
      <w:r w:rsidRPr="00791020">
        <w:rPr>
          <w:iCs/>
        </w:rPr>
        <w:t>restantes</w:t>
      </w:r>
      <w:bookmarkEnd w:id="34"/>
      <w:bookmarkEnd w:id="35"/>
      <w:r w:rsidRPr="00791020">
        <w:rPr>
          <w:iCs/>
        </w:rPr>
        <w:t xml:space="preserve">  </w:t>
      </w:r>
    </w:p>
    <w:p w14:paraId="527EFCB4" w14:textId="77777777" w:rsidR="00CF39A8" w:rsidRDefault="0049659A" w:rsidP="00297836">
      <w:pPr>
        <w:pStyle w:val="Help"/>
      </w:pPr>
      <w:bookmarkStart w:id="36"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6"/>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7" w:name="_Toc25553328"/>
      <w:bookmarkStart w:id="38" w:name="_Toc71703263"/>
      <w:bookmarkStart w:id="39" w:name="_Toc2333872"/>
      <w:r w:rsidRPr="0049659A">
        <w:t>C</w:t>
      </w:r>
      <w:bookmarkEnd w:id="37"/>
      <w:bookmarkEnd w:id="38"/>
      <w:r w:rsidR="00684B3D">
        <w:t>onclusions</w:t>
      </w:r>
      <w:bookmarkEnd w:id="39"/>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40" w:name="_Toc71703264"/>
      <w:bookmarkStart w:id="41" w:name="_Toc2333873"/>
      <w:r w:rsidRPr="0049659A">
        <w:t>A</w:t>
      </w:r>
      <w:bookmarkEnd w:id="40"/>
      <w:r w:rsidR="00684B3D">
        <w:t>nnexes</w:t>
      </w:r>
      <w:bookmarkEnd w:id="41"/>
    </w:p>
    <w:p w14:paraId="1B75E0C3" w14:textId="77777777" w:rsidR="00CF39A8" w:rsidRDefault="00AA0785" w:rsidP="00AA0785">
      <w:pPr>
        <w:pStyle w:val="Heading2"/>
        <w:rPr>
          <w:i/>
          <w:iCs/>
        </w:rPr>
      </w:pPr>
      <w:bookmarkStart w:id="42" w:name="_Toc71703265"/>
      <w:bookmarkStart w:id="43" w:name="_Toc2333874"/>
      <w:r w:rsidRPr="00791020">
        <w:rPr>
          <w:iCs/>
        </w:rPr>
        <w:t>Sources – Bibliographie</w:t>
      </w:r>
      <w:bookmarkEnd w:id="42"/>
      <w:bookmarkEnd w:id="43"/>
    </w:p>
    <w:p w14:paraId="143C6186" w14:textId="77777777" w:rsidR="007F50D7" w:rsidRDefault="003F3CAE" w:rsidP="007F50D7">
      <w:hyperlink r:id="rId29" w:history="1">
        <w:r w:rsidR="007F50D7">
          <w:rPr>
            <w:rStyle w:val="Hyperlink"/>
          </w:rPr>
          <w:t>Comment livrer en production notre application Angular ? - Dev to be curious</w:t>
        </w:r>
      </w:hyperlink>
    </w:p>
    <w:p w14:paraId="6B760C7F" w14:textId="77777777" w:rsidR="007F50D7" w:rsidRDefault="003F3CAE"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3F3CAE"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3F3CAE"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3F3CAE"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3F3CAE"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3F3CAE"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4" w:name="_Toc25553330"/>
      <w:bookmarkStart w:id="45" w:name="_Toc71703266"/>
      <w:bookmarkStart w:id="46" w:name="_Toc2333875"/>
      <w:r w:rsidRPr="00791020">
        <w:rPr>
          <w:iCs/>
        </w:rPr>
        <w:lastRenderedPageBreak/>
        <w:t xml:space="preserve">Journal de bord </w:t>
      </w:r>
      <w:bookmarkEnd w:id="44"/>
      <w:bookmarkEnd w:id="45"/>
      <w:r w:rsidR="00E109AA">
        <w:rPr>
          <w:iCs/>
        </w:rPr>
        <w:t>du projet</w:t>
      </w:r>
      <w:bookmarkEnd w:id="46"/>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09A8DA07" w:rsidR="00F9196B" w:rsidRDefault="00F9196B" w:rsidP="00F53ED8">
            <w:pPr>
              <w:rPr>
                <w:rFonts w:ascii="Calibri" w:hAnsi="Calibri" w:cs="Calibri"/>
                <w:color w:val="000000"/>
                <w:sz w:val="22"/>
                <w:szCs w:val="22"/>
              </w:rPr>
            </w:pPr>
            <w:r>
              <w:rPr>
                <w:rFonts w:ascii="Calibri" w:hAnsi="Calibri" w:cs="Calibri"/>
                <w:color w:val="000000"/>
                <w:sz w:val="22"/>
                <w:szCs w:val="22"/>
              </w:rPr>
              <w:t>Création des test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7777777" w:rsidR="00F9196B" w:rsidRDefault="00F9196B" w:rsidP="00896E05">
            <w:pPr>
              <w:tabs>
                <w:tab w:val="left" w:pos="735"/>
              </w:tabs>
            </w:pPr>
          </w:p>
        </w:tc>
        <w:tc>
          <w:tcPr>
            <w:tcW w:w="1041" w:type="dxa"/>
          </w:tcPr>
          <w:p w14:paraId="2E740CAF" w14:textId="77777777" w:rsidR="00F9196B" w:rsidRDefault="00F9196B" w:rsidP="00F53ED8"/>
        </w:tc>
        <w:tc>
          <w:tcPr>
            <w:tcW w:w="6641" w:type="dxa"/>
          </w:tcPr>
          <w:p w14:paraId="351760BA" w14:textId="77777777" w:rsidR="00F9196B" w:rsidRDefault="00F9196B" w:rsidP="00F53ED8">
            <w:pPr>
              <w:rPr>
                <w:rFonts w:ascii="Calibri" w:hAnsi="Calibri" w:cs="Calibri"/>
                <w:color w:val="000000"/>
                <w:sz w:val="22"/>
                <w:szCs w:val="22"/>
              </w:rPr>
            </w:pPr>
          </w:p>
        </w:tc>
      </w:tr>
      <w:tr w:rsidR="00F9196B" w14:paraId="05D565A9" w14:textId="77777777" w:rsidTr="00896E05">
        <w:trPr>
          <w:trHeight w:val="335"/>
        </w:trPr>
        <w:tc>
          <w:tcPr>
            <w:tcW w:w="1342" w:type="dxa"/>
          </w:tcPr>
          <w:p w14:paraId="6FA0B88C" w14:textId="77777777" w:rsidR="00F9196B" w:rsidRDefault="00F9196B" w:rsidP="00896E05">
            <w:pPr>
              <w:tabs>
                <w:tab w:val="left" w:pos="735"/>
              </w:tabs>
            </w:pPr>
          </w:p>
        </w:tc>
        <w:tc>
          <w:tcPr>
            <w:tcW w:w="1041" w:type="dxa"/>
          </w:tcPr>
          <w:p w14:paraId="03D4CB33" w14:textId="77777777" w:rsidR="00F9196B" w:rsidRDefault="00F9196B" w:rsidP="00F53ED8"/>
        </w:tc>
        <w:tc>
          <w:tcPr>
            <w:tcW w:w="6641" w:type="dxa"/>
          </w:tcPr>
          <w:p w14:paraId="15840C37" w14:textId="77777777" w:rsidR="00F9196B" w:rsidRDefault="00F9196B" w:rsidP="00F53ED8">
            <w:pPr>
              <w:rPr>
                <w:rFonts w:ascii="Calibri" w:hAnsi="Calibri" w:cs="Calibri"/>
                <w:color w:val="000000"/>
                <w:sz w:val="22"/>
                <w:szCs w:val="22"/>
              </w:rPr>
            </w:pPr>
          </w:p>
        </w:tc>
      </w:tr>
      <w:tr w:rsidR="00F9196B" w14:paraId="53A0B109" w14:textId="77777777" w:rsidTr="00896E05">
        <w:trPr>
          <w:trHeight w:val="335"/>
        </w:trPr>
        <w:tc>
          <w:tcPr>
            <w:tcW w:w="1342" w:type="dxa"/>
          </w:tcPr>
          <w:p w14:paraId="73B25A66" w14:textId="77777777" w:rsidR="00F9196B" w:rsidRDefault="00F9196B" w:rsidP="00896E05">
            <w:pPr>
              <w:tabs>
                <w:tab w:val="left" w:pos="735"/>
              </w:tabs>
            </w:pPr>
          </w:p>
        </w:tc>
        <w:tc>
          <w:tcPr>
            <w:tcW w:w="1041" w:type="dxa"/>
          </w:tcPr>
          <w:p w14:paraId="1C43011B" w14:textId="77777777" w:rsidR="00F9196B" w:rsidRDefault="00F9196B" w:rsidP="00F53ED8"/>
        </w:tc>
        <w:tc>
          <w:tcPr>
            <w:tcW w:w="6641" w:type="dxa"/>
          </w:tcPr>
          <w:p w14:paraId="518E1AA3" w14:textId="77777777" w:rsidR="00F9196B" w:rsidRDefault="00F9196B" w:rsidP="00F53ED8">
            <w:pPr>
              <w:rPr>
                <w:rFonts w:ascii="Calibri" w:hAnsi="Calibri" w:cs="Calibri"/>
                <w:color w:val="000000"/>
                <w:sz w:val="22"/>
                <w:szCs w:val="22"/>
              </w:rPr>
            </w:pPr>
          </w:p>
        </w:tc>
      </w:tr>
      <w:tr w:rsidR="00F9196B" w14:paraId="34AD66C9" w14:textId="77777777" w:rsidTr="00896E05">
        <w:trPr>
          <w:trHeight w:val="335"/>
        </w:trPr>
        <w:tc>
          <w:tcPr>
            <w:tcW w:w="1342" w:type="dxa"/>
          </w:tcPr>
          <w:p w14:paraId="448600A5" w14:textId="77777777" w:rsidR="00F9196B" w:rsidRDefault="00F9196B" w:rsidP="00896E05">
            <w:pPr>
              <w:tabs>
                <w:tab w:val="left" w:pos="735"/>
              </w:tabs>
            </w:pPr>
          </w:p>
        </w:tc>
        <w:tc>
          <w:tcPr>
            <w:tcW w:w="1041" w:type="dxa"/>
          </w:tcPr>
          <w:p w14:paraId="63D397F9" w14:textId="77777777" w:rsidR="00F9196B" w:rsidRDefault="00F9196B" w:rsidP="00F53ED8"/>
        </w:tc>
        <w:tc>
          <w:tcPr>
            <w:tcW w:w="6641" w:type="dxa"/>
          </w:tcPr>
          <w:p w14:paraId="477A2A16" w14:textId="77777777" w:rsidR="00F9196B" w:rsidRDefault="00F9196B" w:rsidP="00F53ED8">
            <w:pPr>
              <w:rPr>
                <w:rFonts w:ascii="Calibri" w:hAnsi="Calibri" w:cs="Calibri"/>
                <w:color w:val="000000"/>
                <w:sz w:val="22"/>
                <w:szCs w:val="22"/>
              </w:rPr>
            </w:pPr>
          </w:p>
        </w:tc>
      </w:tr>
      <w:tr w:rsidR="00F9196B" w14:paraId="2279CF53" w14:textId="77777777" w:rsidTr="00896E05">
        <w:trPr>
          <w:trHeight w:val="335"/>
        </w:trPr>
        <w:tc>
          <w:tcPr>
            <w:tcW w:w="1342" w:type="dxa"/>
          </w:tcPr>
          <w:p w14:paraId="6703DF4C" w14:textId="77777777" w:rsidR="00F9196B" w:rsidRDefault="00F9196B" w:rsidP="00896E05">
            <w:pPr>
              <w:tabs>
                <w:tab w:val="left" w:pos="735"/>
              </w:tabs>
            </w:pPr>
          </w:p>
        </w:tc>
        <w:tc>
          <w:tcPr>
            <w:tcW w:w="1041" w:type="dxa"/>
          </w:tcPr>
          <w:p w14:paraId="1A9A4266" w14:textId="77777777" w:rsidR="00F9196B" w:rsidRDefault="00F9196B" w:rsidP="00F53ED8"/>
        </w:tc>
        <w:tc>
          <w:tcPr>
            <w:tcW w:w="6641" w:type="dxa"/>
          </w:tcPr>
          <w:p w14:paraId="2AF20A17" w14:textId="77777777" w:rsidR="00F9196B" w:rsidRDefault="00F9196B" w:rsidP="00F53ED8">
            <w:pPr>
              <w:rPr>
                <w:rFonts w:ascii="Calibri" w:hAnsi="Calibri" w:cs="Calibri"/>
                <w:color w:val="000000"/>
                <w:sz w:val="22"/>
                <w:szCs w:val="22"/>
              </w:rPr>
            </w:pPr>
          </w:p>
        </w:tc>
      </w:tr>
      <w:tr w:rsidR="00F9196B" w14:paraId="1C37D931" w14:textId="77777777" w:rsidTr="00896E05">
        <w:trPr>
          <w:trHeight w:val="335"/>
        </w:trPr>
        <w:tc>
          <w:tcPr>
            <w:tcW w:w="1342" w:type="dxa"/>
          </w:tcPr>
          <w:p w14:paraId="391B477E" w14:textId="77777777" w:rsidR="00F9196B" w:rsidRDefault="00F9196B" w:rsidP="00896E05">
            <w:pPr>
              <w:tabs>
                <w:tab w:val="left" w:pos="735"/>
              </w:tabs>
            </w:pPr>
          </w:p>
        </w:tc>
        <w:tc>
          <w:tcPr>
            <w:tcW w:w="1041" w:type="dxa"/>
          </w:tcPr>
          <w:p w14:paraId="669283D7" w14:textId="77777777" w:rsidR="00F9196B" w:rsidRDefault="00F9196B" w:rsidP="00F53ED8"/>
        </w:tc>
        <w:tc>
          <w:tcPr>
            <w:tcW w:w="6641" w:type="dxa"/>
          </w:tcPr>
          <w:p w14:paraId="1DD8AB7F" w14:textId="77777777" w:rsidR="00F9196B" w:rsidRDefault="00F9196B"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18BAD" w14:textId="77777777" w:rsidR="0077302C" w:rsidRDefault="0077302C">
      <w:r>
        <w:separator/>
      </w:r>
    </w:p>
  </w:endnote>
  <w:endnote w:type="continuationSeparator" w:id="0">
    <w:p w14:paraId="4890CDA9" w14:textId="77777777" w:rsidR="0077302C" w:rsidRDefault="00773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0E75D329" w:rsidR="003F3CAE" w:rsidRDefault="003F3CAE"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r>
      <w:tab/>
    </w:r>
    <w:fldSimple w:instr=" SAVEDATE  \* MERGEFORMAT ">
      <w:r>
        <w:rPr>
          <w:noProof/>
        </w:rPr>
        <w:t>28/02/2020 10:26:00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DB133" w14:textId="77777777" w:rsidR="0077302C" w:rsidRDefault="0077302C">
      <w:r>
        <w:separator/>
      </w:r>
    </w:p>
  </w:footnote>
  <w:footnote w:type="continuationSeparator" w:id="0">
    <w:p w14:paraId="16E6B243" w14:textId="77777777" w:rsidR="0077302C" w:rsidRDefault="00773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3F3CAE" w:rsidRPr="00CF70B4" w:rsidRDefault="003F3CAE"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3F3CAE" w:rsidRDefault="003F3C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536C8"/>
    <w:rsid w:val="00360243"/>
    <w:rsid w:val="00370872"/>
    <w:rsid w:val="00371ECE"/>
    <w:rsid w:val="00373E0A"/>
    <w:rsid w:val="00386EF6"/>
    <w:rsid w:val="00387E54"/>
    <w:rsid w:val="003A38FF"/>
    <w:rsid w:val="003C1658"/>
    <w:rsid w:val="003D6ED4"/>
    <w:rsid w:val="003E62B0"/>
    <w:rsid w:val="003F2179"/>
    <w:rsid w:val="003F24AD"/>
    <w:rsid w:val="003F3CAE"/>
    <w:rsid w:val="0040122E"/>
    <w:rsid w:val="0040128D"/>
    <w:rsid w:val="004312CD"/>
    <w:rsid w:val="00432F3D"/>
    <w:rsid w:val="004502D9"/>
    <w:rsid w:val="0046188D"/>
    <w:rsid w:val="004717DE"/>
    <w:rsid w:val="0047341E"/>
    <w:rsid w:val="0049659A"/>
    <w:rsid w:val="0049778E"/>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7DD"/>
    <w:rsid w:val="006679E6"/>
    <w:rsid w:val="00682F47"/>
    <w:rsid w:val="00684B3D"/>
    <w:rsid w:val="00685B88"/>
    <w:rsid w:val="00694029"/>
    <w:rsid w:val="006B6B4C"/>
    <w:rsid w:val="006C5A6B"/>
    <w:rsid w:val="006E2C58"/>
    <w:rsid w:val="006E564D"/>
    <w:rsid w:val="006F2F14"/>
    <w:rsid w:val="006F700C"/>
    <w:rsid w:val="00704565"/>
    <w:rsid w:val="00712CB6"/>
    <w:rsid w:val="00716E7F"/>
    <w:rsid w:val="0072606D"/>
    <w:rsid w:val="00726EB7"/>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42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2383"/>
    <w:rsid w:val="00CB3227"/>
    <w:rsid w:val="00CB79D9"/>
    <w:rsid w:val="00CD19ED"/>
    <w:rsid w:val="00CD212A"/>
    <w:rsid w:val="00CD6C3F"/>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9196B"/>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307</TotalTime>
  <Pages>22</Pages>
  <Words>2782</Words>
  <Characters>15301</Characters>
  <Application>Microsoft Office Word</Application>
  <DocSecurity>0</DocSecurity>
  <Lines>127</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18047</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33</cp:revision>
  <cp:lastPrinted>2004-09-01T12:58:00Z</cp:lastPrinted>
  <dcterms:created xsi:type="dcterms:W3CDTF">2020-02-11T17:55:00Z</dcterms:created>
  <dcterms:modified xsi:type="dcterms:W3CDTF">2020-02-29T14:11:00Z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