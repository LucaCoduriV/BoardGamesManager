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8424D" w:rsidRPr="00F04E73" w:rsidRDefault="00D8424D" w:rsidP="00F04E73">
                            <w:pPr>
                              <w:pStyle w:val="Help"/>
                              <w:jc w:val="center"/>
                              <w:rPr>
                                <w:i w:val="0"/>
                                <w:iCs w:val="0"/>
                                <w:color w:val="auto"/>
                                <w:lang w:val="en-US"/>
                              </w:rPr>
                            </w:pPr>
                            <w:r w:rsidRPr="00F04E73">
                              <w:rPr>
                                <w:i w:val="0"/>
                                <w:iCs w:val="0"/>
                                <w:color w:val="auto"/>
                                <w:lang w:val="en-US"/>
                              </w:rPr>
                              <w:t>Luca, Coduri</w:t>
                            </w:r>
                          </w:p>
                          <w:p w14:paraId="10ABCECD" w14:textId="77777777" w:rsidR="00D8424D" w:rsidRPr="00F04E73" w:rsidRDefault="00D8424D"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D8424D" w:rsidRPr="00F04E73" w:rsidRDefault="00D8424D" w:rsidP="00F04E73">
                      <w:pPr>
                        <w:pStyle w:val="Help"/>
                        <w:jc w:val="center"/>
                        <w:rPr>
                          <w:i w:val="0"/>
                          <w:iCs w:val="0"/>
                          <w:color w:val="auto"/>
                          <w:lang w:val="en-US"/>
                        </w:rPr>
                      </w:pPr>
                      <w:r w:rsidRPr="00F04E73">
                        <w:rPr>
                          <w:i w:val="0"/>
                          <w:iCs w:val="0"/>
                          <w:color w:val="auto"/>
                          <w:lang w:val="en-US"/>
                        </w:rPr>
                        <w:t>Luca, Coduri</w:t>
                      </w:r>
                    </w:p>
                    <w:p w14:paraId="10ABCECD" w14:textId="77777777" w:rsidR="00D8424D" w:rsidRPr="00F04E73" w:rsidRDefault="00D8424D"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8424D" w:rsidRPr="00F04E73" w:rsidRDefault="00D8424D" w:rsidP="00843343">
                            <w:pPr>
                              <w:pStyle w:val="Help"/>
                              <w:jc w:val="center"/>
                              <w:rPr>
                                <w:i w:val="0"/>
                                <w:iCs w:val="0"/>
                                <w:color w:val="auto"/>
                              </w:rPr>
                            </w:pPr>
                            <w:r w:rsidRPr="00F04E73">
                              <w:rPr>
                                <w:i w:val="0"/>
                                <w:iCs w:val="0"/>
                                <w:color w:val="auto"/>
                              </w:rPr>
                              <w:t>SI-CA2a</w:t>
                            </w:r>
                          </w:p>
                          <w:p w14:paraId="64FD6B5E" w14:textId="77777777" w:rsidR="00D8424D" w:rsidRPr="00F04E73" w:rsidRDefault="00D8424D"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D8424D" w:rsidRPr="00F04E73" w:rsidRDefault="00D8424D" w:rsidP="00843343">
                      <w:pPr>
                        <w:pStyle w:val="Help"/>
                        <w:jc w:val="center"/>
                        <w:rPr>
                          <w:i w:val="0"/>
                          <w:iCs w:val="0"/>
                          <w:color w:val="auto"/>
                        </w:rPr>
                      </w:pPr>
                      <w:r w:rsidRPr="00F04E73">
                        <w:rPr>
                          <w:i w:val="0"/>
                          <w:iCs w:val="0"/>
                          <w:color w:val="auto"/>
                        </w:rPr>
                        <w:t>SI-CA2a</w:t>
                      </w:r>
                    </w:p>
                    <w:p w14:paraId="64FD6B5E" w14:textId="77777777" w:rsidR="00D8424D" w:rsidRPr="00F04E73" w:rsidRDefault="00D8424D"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D8424D">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D8424D">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D8424D">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D8424D">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D8424D">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D8424D">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D8424D">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D8424D">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D8424D">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D8424D">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D8424D">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D8424D">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D8424D">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D8424D">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D8424D">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D8424D">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D8424D">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D8424D">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D8424D">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D8424D">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D8424D">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D8424D">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D8424D">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D8424D">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D8424D">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D8424D">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D8424D">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D8424D">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D8424D"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D8424D"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Lors du développement J’ai donc fait mes tests à l’aide de console.log()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lastRenderedPageBreak/>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D8424D"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2CE7CC3E" w:rsidR="00D562E2" w:rsidRPr="00175513" w:rsidRDefault="00D562E2" w:rsidP="00175513">
      <w:r>
        <w:lastRenderedPageBreak/>
        <w:t xml:space="preserve">Note : sujet à modification </w:t>
      </w:r>
      <w:r w:rsidR="00990A5B">
        <w:t xml:space="preserve">car il </w:t>
      </w:r>
      <w:r w:rsidR="00646852">
        <w:t>se</w:t>
      </w:r>
      <w:r w:rsidR="00990A5B">
        <w:t xml:space="preserv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469DE80D" w14:textId="67CFE005" w:rsidR="00F12800" w:rsidRDefault="004D2F9B" w:rsidP="00F12800">
      <w:pPr>
        <w:pStyle w:val="Heading2"/>
        <w:rPr>
          <w:iCs/>
        </w:rPr>
      </w:pPr>
      <w:bookmarkStart w:id="31" w:name="_Toc2333870"/>
      <w:r>
        <w:rPr>
          <w:iCs/>
        </w:rPr>
        <w:t>T</w:t>
      </w:r>
      <w:r w:rsidR="0049659A" w:rsidRPr="00791020">
        <w:rPr>
          <w:iCs/>
        </w:rPr>
        <w:t>est</w:t>
      </w:r>
      <w:bookmarkEnd w:id="29"/>
      <w:r w:rsidR="0049659A" w:rsidRPr="00791020">
        <w:rPr>
          <w:iCs/>
        </w:rPr>
        <w:t>s effectués</w:t>
      </w:r>
      <w:bookmarkStart w:id="32" w:name="_Toc25553322"/>
      <w:bookmarkStart w:id="33" w:name="_Toc71691026"/>
      <w:bookmarkStart w:id="34" w:name="_Toc2333871"/>
      <w:bookmarkEnd w:id="30"/>
      <w:bookmarkEnd w:id="31"/>
    </w:p>
    <w:p w14:paraId="2CD1FF80" w14:textId="1370BB19" w:rsidR="00D54252" w:rsidRDefault="00D54252" w:rsidP="00D54252">
      <w:pPr>
        <w:pStyle w:val="Heading3"/>
      </w:pPr>
      <w:r>
        <w:t>Back-end</w:t>
      </w:r>
    </w:p>
    <w:p w14:paraId="3A860CCC" w14:textId="1522AAD4" w:rsidR="000E636F" w:rsidRDefault="000E636F" w:rsidP="00D54252">
      <w:r>
        <w:t>Pour le backend, j’ai écrit quelques tests automatiques avec Jasmine</w:t>
      </w:r>
      <w:r w:rsidR="00D8424D">
        <w:t>:</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26686F64" w:rsidR="00AB5D92" w:rsidRPr="00AB5D92" w:rsidRDefault="00AB5D92" w:rsidP="00AB5D92">
      <w:pPr>
        <w:rPr>
          <w:lang w:val="fr-CH"/>
        </w:rPr>
      </w:pPr>
      <w:r>
        <w:rPr>
          <w:lang w:val="fr-CH"/>
        </w:rPr>
        <w:t>Je peux donc vérifier si ces routes fonctionnent comme prévu en exécutant la commande « npm test »</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bookmarkStart w:id="35" w:name="_GoBack"/>
            <w:bookmarkEnd w:id="35"/>
          </w:p>
          <w:p w14:paraId="4544DB2A" w14:textId="53347188" w:rsidR="00D54252" w:rsidRDefault="00D54252" w:rsidP="00D54252">
            <w:pPr>
              <w:pStyle w:val="Help"/>
              <w:jc w:val="center"/>
            </w:pPr>
            <w:r>
              <w:rPr>
                <w:i w:val="0"/>
                <w:iCs w:val="0"/>
                <w:color w:val="auto"/>
                <w:szCs w:val="20"/>
              </w:rPr>
              <w:t>Windows 10</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FFD966" w:themeFill="accent4" w:themeFillTint="99"/>
            <w:hideMark/>
          </w:tcPr>
          <w:p w14:paraId="29AEB5E8" w14:textId="4FF163A2" w:rsidR="00D54252" w:rsidRDefault="00D54252">
            <w:pPr>
              <w:jc w:val="center"/>
            </w:pPr>
            <w:r>
              <w:rPr>
                <w:i/>
                <w:iCs/>
              </w:rPr>
              <w:t>En Attente</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lastRenderedPageBreak/>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77777777" w:rsidR="00CF39A8" w:rsidRDefault="0049659A" w:rsidP="0049659A">
      <w:pPr>
        <w:pStyle w:val="Heading2"/>
        <w:rPr>
          <w:i/>
          <w:iCs/>
        </w:rPr>
      </w:pPr>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6"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6"/>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7" w:name="_Toc25553328"/>
      <w:bookmarkStart w:id="38" w:name="_Toc71703263"/>
      <w:bookmarkStart w:id="39" w:name="_Toc2333872"/>
      <w:r w:rsidRPr="0049659A">
        <w:t>C</w:t>
      </w:r>
      <w:bookmarkEnd w:id="37"/>
      <w:bookmarkEnd w:id="38"/>
      <w:r w:rsidR="00684B3D">
        <w:t>onclusions</w:t>
      </w:r>
      <w:bookmarkEnd w:id="39"/>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40" w:name="_Toc71703264"/>
      <w:bookmarkStart w:id="41" w:name="_Toc2333873"/>
      <w:r w:rsidRPr="0049659A">
        <w:t>A</w:t>
      </w:r>
      <w:bookmarkEnd w:id="40"/>
      <w:r w:rsidR="00684B3D">
        <w:t>nnexes</w:t>
      </w:r>
      <w:bookmarkEnd w:id="41"/>
    </w:p>
    <w:p w14:paraId="1B75E0C3" w14:textId="77777777" w:rsidR="00CF39A8" w:rsidRDefault="00AA0785" w:rsidP="00AA0785">
      <w:pPr>
        <w:pStyle w:val="Heading2"/>
        <w:rPr>
          <w:i/>
          <w:iCs/>
        </w:rPr>
      </w:pPr>
      <w:bookmarkStart w:id="42" w:name="_Toc71703265"/>
      <w:bookmarkStart w:id="43" w:name="_Toc2333874"/>
      <w:r w:rsidRPr="00791020">
        <w:rPr>
          <w:iCs/>
        </w:rPr>
        <w:t>Sources – Bibliographie</w:t>
      </w:r>
      <w:bookmarkEnd w:id="42"/>
      <w:bookmarkEnd w:id="43"/>
    </w:p>
    <w:p w14:paraId="143C6186" w14:textId="77777777" w:rsidR="007F50D7" w:rsidRDefault="00D8424D" w:rsidP="007F50D7">
      <w:hyperlink r:id="rId29" w:history="1">
        <w:r w:rsidR="007F50D7">
          <w:rPr>
            <w:rStyle w:val="Hyperlink"/>
          </w:rPr>
          <w:t>Comment livrer en production notre application Angular ? - Dev to be curious</w:t>
        </w:r>
      </w:hyperlink>
    </w:p>
    <w:p w14:paraId="6B760C7F" w14:textId="77777777" w:rsidR="007F50D7" w:rsidRDefault="00D8424D"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D8424D"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D8424D"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D8424D"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D8424D"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D8424D"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4" w:name="_Toc25553330"/>
      <w:bookmarkStart w:id="45" w:name="_Toc71703266"/>
      <w:bookmarkStart w:id="46" w:name="_Toc2333875"/>
      <w:r w:rsidRPr="00791020">
        <w:rPr>
          <w:iCs/>
        </w:rPr>
        <w:t xml:space="preserve">Journal de bord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lastRenderedPageBreak/>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lastRenderedPageBreak/>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646852" w14:paraId="162E1912" w14:textId="77777777" w:rsidTr="00896E05">
        <w:trPr>
          <w:trHeight w:val="335"/>
        </w:trPr>
        <w:tc>
          <w:tcPr>
            <w:tcW w:w="1342" w:type="dxa"/>
          </w:tcPr>
          <w:p w14:paraId="00E0CBD3" w14:textId="77777777" w:rsidR="00646852" w:rsidRDefault="00646852" w:rsidP="00896E05">
            <w:pPr>
              <w:tabs>
                <w:tab w:val="left" w:pos="735"/>
              </w:tabs>
            </w:pPr>
          </w:p>
        </w:tc>
        <w:tc>
          <w:tcPr>
            <w:tcW w:w="1041" w:type="dxa"/>
          </w:tcPr>
          <w:p w14:paraId="4AF82103" w14:textId="77777777" w:rsidR="00646852" w:rsidRDefault="00646852" w:rsidP="00F53ED8"/>
        </w:tc>
        <w:tc>
          <w:tcPr>
            <w:tcW w:w="6641" w:type="dxa"/>
          </w:tcPr>
          <w:p w14:paraId="2C17553F" w14:textId="77777777" w:rsidR="00646852" w:rsidRDefault="00646852"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03B5D" w14:textId="77777777" w:rsidR="009A3984" w:rsidRDefault="009A3984">
      <w:r>
        <w:separator/>
      </w:r>
    </w:p>
  </w:endnote>
  <w:endnote w:type="continuationSeparator" w:id="0">
    <w:p w14:paraId="3EA1F520" w14:textId="77777777" w:rsidR="009A3984" w:rsidRDefault="009A3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69E8B399" w:rsidR="00D8424D" w:rsidRDefault="00D8424D"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Pr>
          <w:noProof/>
        </w:rPr>
        <w:t>20/03/2020 18:45:00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AD034" w14:textId="77777777" w:rsidR="009A3984" w:rsidRDefault="009A3984">
      <w:r>
        <w:separator/>
      </w:r>
    </w:p>
  </w:footnote>
  <w:footnote w:type="continuationSeparator" w:id="0">
    <w:p w14:paraId="3A0D4FC8" w14:textId="77777777" w:rsidR="009A3984" w:rsidRDefault="009A3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8424D" w:rsidRPr="00CF70B4" w:rsidRDefault="00D8424D"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8424D" w:rsidRDefault="00D842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92E6F"/>
    <w:rsid w:val="00097C09"/>
    <w:rsid w:val="000C7908"/>
    <w:rsid w:val="000D1CCA"/>
    <w:rsid w:val="000E17A8"/>
    <w:rsid w:val="000E636F"/>
    <w:rsid w:val="001048AD"/>
    <w:rsid w:val="00106180"/>
    <w:rsid w:val="00113569"/>
    <w:rsid w:val="00124E46"/>
    <w:rsid w:val="001277A9"/>
    <w:rsid w:val="00172C7C"/>
    <w:rsid w:val="00175513"/>
    <w:rsid w:val="00182422"/>
    <w:rsid w:val="0019329C"/>
    <w:rsid w:val="00194F34"/>
    <w:rsid w:val="001B7271"/>
    <w:rsid w:val="001B7C29"/>
    <w:rsid w:val="001D53F3"/>
    <w:rsid w:val="001F2311"/>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16F7"/>
    <w:rsid w:val="006226C6"/>
    <w:rsid w:val="00641AD2"/>
    <w:rsid w:val="00644419"/>
    <w:rsid w:val="00645997"/>
    <w:rsid w:val="00646852"/>
    <w:rsid w:val="00647782"/>
    <w:rsid w:val="00651F8F"/>
    <w:rsid w:val="006677DD"/>
    <w:rsid w:val="006679E6"/>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3984"/>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B5D92"/>
    <w:rsid w:val="00AD6C00"/>
    <w:rsid w:val="00AE058A"/>
    <w:rsid w:val="00AE470C"/>
    <w:rsid w:val="00B013FD"/>
    <w:rsid w:val="00B04E6D"/>
    <w:rsid w:val="00B242BF"/>
    <w:rsid w:val="00B263B7"/>
    <w:rsid w:val="00B31079"/>
    <w:rsid w:val="00B37B04"/>
    <w:rsid w:val="00B40593"/>
    <w:rsid w:val="00B43638"/>
    <w:rsid w:val="00B55428"/>
    <w:rsid w:val="00B557E4"/>
    <w:rsid w:val="00B625D2"/>
    <w:rsid w:val="00B63375"/>
    <w:rsid w:val="00B64BD5"/>
    <w:rsid w:val="00B673BB"/>
    <w:rsid w:val="00B71B1E"/>
    <w:rsid w:val="00B776A2"/>
    <w:rsid w:val="00B85A03"/>
    <w:rsid w:val="00B9358C"/>
    <w:rsid w:val="00B97B89"/>
    <w:rsid w:val="00BA0FF8"/>
    <w:rsid w:val="00BE0666"/>
    <w:rsid w:val="00BF611A"/>
    <w:rsid w:val="00C06F36"/>
    <w:rsid w:val="00C12243"/>
    <w:rsid w:val="00C125D2"/>
    <w:rsid w:val="00C23E1B"/>
    <w:rsid w:val="00C315ED"/>
    <w:rsid w:val="00C43B85"/>
    <w:rsid w:val="00C505B1"/>
    <w:rsid w:val="00C53E65"/>
    <w:rsid w:val="00C768B4"/>
    <w:rsid w:val="00C85B1A"/>
    <w:rsid w:val="00C87303"/>
    <w:rsid w:val="00C930E9"/>
    <w:rsid w:val="00C95DFB"/>
    <w:rsid w:val="00C963C3"/>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4252"/>
    <w:rsid w:val="00D562E2"/>
    <w:rsid w:val="00D72300"/>
    <w:rsid w:val="00D8424D"/>
    <w:rsid w:val="00D903B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12800"/>
    <w:rsid w:val="00F412FB"/>
    <w:rsid w:val="00F4663F"/>
    <w:rsid w:val="00F53D52"/>
    <w:rsid w:val="00F53ED8"/>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1296</TotalTime>
  <Pages>24</Pages>
  <Words>3331</Words>
  <Characters>18323</Characters>
  <Application>Microsoft Office Word</Application>
  <DocSecurity>0</DocSecurity>
  <Lines>152</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21611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68</cp:revision>
  <cp:lastPrinted>2004-09-01T12:58:00Z</cp:lastPrinted>
  <dcterms:created xsi:type="dcterms:W3CDTF">2020-02-11T17:55:00Z</dcterms:created>
  <dcterms:modified xsi:type="dcterms:W3CDTF">2020-03-20T20:16:00Z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