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C62315" w:rsidRPr="00F04E73" w:rsidRDefault="00C62315" w:rsidP="00F04E73">
                            <w:pPr>
                              <w:pStyle w:val="Help"/>
                              <w:jc w:val="center"/>
                              <w:rPr>
                                <w:i w:val="0"/>
                                <w:iCs w:val="0"/>
                                <w:color w:val="auto"/>
                                <w:lang w:val="en-US"/>
                              </w:rPr>
                            </w:pPr>
                            <w:r w:rsidRPr="00F04E73">
                              <w:rPr>
                                <w:i w:val="0"/>
                                <w:iCs w:val="0"/>
                                <w:color w:val="auto"/>
                                <w:lang w:val="en-US"/>
                              </w:rPr>
                              <w:t>Luca, Coduri</w:t>
                            </w:r>
                          </w:p>
                          <w:p w14:paraId="10ABCECD" w14:textId="77777777" w:rsidR="00C62315" w:rsidRPr="00F04E73" w:rsidRDefault="00C62315"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C62315" w:rsidRPr="00F04E73" w:rsidRDefault="00C62315" w:rsidP="00F04E73">
                      <w:pPr>
                        <w:pStyle w:val="Help"/>
                        <w:jc w:val="center"/>
                        <w:rPr>
                          <w:i w:val="0"/>
                          <w:iCs w:val="0"/>
                          <w:color w:val="auto"/>
                          <w:lang w:val="en-US"/>
                        </w:rPr>
                      </w:pPr>
                      <w:r w:rsidRPr="00F04E73">
                        <w:rPr>
                          <w:i w:val="0"/>
                          <w:iCs w:val="0"/>
                          <w:color w:val="auto"/>
                          <w:lang w:val="en-US"/>
                        </w:rPr>
                        <w:t>Luca, Coduri</w:t>
                      </w:r>
                    </w:p>
                    <w:p w14:paraId="10ABCECD" w14:textId="77777777" w:rsidR="00C62315" w:rsidRPr="00F04E73" w:rsidRDefault="00C62315"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C62315" w:rsidRPr="00F04E73" w:rsidRDefault="00C62315" w:rsidP="00843343">
                            <w:pPr>
                              <w:pStyle w:val="Help"/>
                              <w:jc w:val="center"/>
                              <w:rPr>
                                <w:i w:val="0"/>
                                <w:iCs w:val="0"/>
                                <w:color w:val="auto"/>
                              </w:rPr>
                            </w:pPr>
                            <w:r w:rsidRPr="00F04E73">
                              <w:rPr>
                                <w:i w:val="0"/>
                                <w:iCs w:val="0"/>
                                <w:color w:val="auto"/>
                              </w:rPr>
                              <w:t>SI-CA2a</w:t>
                            </w:r>
                          </w:p>
                          <w:p w14:paraId="64FD6B5E" w14:textId="77777777" w:rsidR="00C62315" w:rsidRPr="00F04E73" w:rsidRDefault="00C62315"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C62315" w:rsidRPr="00F04E73" w:rsidRDefault="00C62315" w:rsidP="00843343">
                      <w:pPr>
                        <w:pStyle w:val="Help"/>
                        <w:jc w:val="center"/>
                        <w:rPr>
                          <w:i w:val="0"/>
                          <w:iCs w:val="0"/>
                          <w:color w:val="auto"/>
                        </w:rPr>
                      </w:pPr>
                      <w:r w:rsidRPr="00F04E73">
                        <w:rPr>
                          <w:i w:val="0"/>
                          <w:iCs w:val="0"/>
                          <w:color w:val="auto"/>
                        </w:rPr>
                        <w:t>SI-CA2a</w:t>
                      </w:r>
                    </w:p>
                    <w:p w14:paraId="64FD6B5E" w14:textId="77777777" w:rsidR="00C62315" w:rsidRPr="00F04E73" w:rsidRDefault="00C62315"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B2573A">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B2573A">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B2573A">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B2573A">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B2573A">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B2573A">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B2573A">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B2573A">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B2573A">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B2573A">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B2573A">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B2573A">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B2573A">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B2573A">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B2573A">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B2573A">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B2573A">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B2573A">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B2573A">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B2573A">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B2573A">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B2573A">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B2573A">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B2573A">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B2573A">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B2573A">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B2573A">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B2573A">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66A96761" w:rsidR="00944C9D" w:rsidRDefault="00944C9D" w:rsidP="00D81C21">
      <w:pPr>
        <w:jc w:val="both"/>
      </w:pPr>
      <w:r>
        <w:t>Ce projet est réalisé dans le cadre du CPNV dans le but de déterminer mon niveau avec le Framework Angular ainsi qu’à me faire découvrir le</w:t>
      </w:r>
      <w:r w:rsidR="00847091">
        <w:t xml:space="preserve"> déroulement du</w:t>
      </w:r>
      <w:r>
        <w:t xml:space="preserve"> TPI.</w:t>
      </w:r>
    </w:p>
    <w:p w14:paraId="1C617751" w14:textId="77777777" w:rsidR="00944C9D" w:rsidRDefault="00944C9D" w:rsidP="00944C9D"/>
    <w:p w14:paraId="622B0EFA" w14:textId="77777777" w:rsidR="00944C9D" w:rsidRDefault="00944C9D" w:rsidP="00D81C21">
      <w:pPr>
        <w:jc w:val="both"/>
      </w:pPr>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D81C21">
      <w:pPr>
        <w:jc w:val="both"/>
      </w:pPr>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D81C21">
      <w:pPr>
        <w:jc w:val="both"/>
      </w:pPr>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D81C21">
      <w:pPr>
        <w:jc w:val="both"/>
      </w:pPr>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130F407D" w:rsidR="00944C9D" w:rsidRDefault="00944C9D" w:rsidP="00D81C21">
      <w:pPr>
        <w:jc w:val="both"/>
      </w:pPr>
      <w:r>
        <w:t xml:space="preserve">Pour pouvoir gérer </w:t>
      </w:r>
      <w:r w:rsidR="006C500A">
        <w:t>s</w:t>
      </w:r>
      <w:r>
        <w:t xml:space="preserve">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D81C21">
      <w:pPr>
        <w:jc w:val="both"/>
      </w:pPr>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4462DCEA" w:rsidR="000E17A8" w:rsidRDefault="000E17A8" w:rsidP="000E17A8">
      <w:pPr>
        <w:pStyle w:val="ListParagraph"/>
        <w:numPr>
          <w:ilvl w:val="0"/>
          <w:numId w:val="30"/>
        </w:numPr>
      </w:pPr>
      <w:r>
        <w:t>Un s</w:t>
      </w:r>
      <w:r w:rsidR="00B40593">
        <w:t>ite fonctionnel</w:t>
      </w:r>
      <w:r w:rsidR="002D10A5">
        <w:t>.</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7B2F7064" w:rsidR="00790F4D" w:rsidRDefault="00EE346F" w:rsidP="00D562E2">
      <w:r>
        <w:rPr>
          <w:noProof/>
        </w:rPr>
        <w:drawing>
          <wp:inline distT="0" distB="0" distL="0" distR="0" wp14:anchorId="4645F140" wp14:editId="3B3BAB82">
            <wp:extent cx="5753100" cy="3438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22F3EF59" w:rsidR="00E91A9B" w:rsidRDefault="00E91A9B" w:rsidP="003F3CAE">
            <w:r>
              <w:t xml:space="preserve">L’utilisateur choisi le jeu qu’il souhaite dans </w:t>
            </w:r>
            <w:r w:rsidR="00646852">
              <w:t>la liste apparue</w:t>
            </w:r>
            <w:r>
              <w:t xml:space="preserve">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6C0C4D" w:rsidP="002D67F0">
      <w:pPr>
        <w:pStyle w:val="Help"/>
      </w:pPr>
      <w:r>
        <w:pict w14:anchorId="2003B3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14E837F9" w:rsidR="001277A9" w:rsidRDefault="00A615D6" w:rsidP="00D81C21">
      <w:pPr>
        <w:jc w:val="both"/>
      </w:pPr>
      <w:r>
        <w:t xml:space="preserve">Pour </w:t>
      </w:r>
      <w:r w:rsidR="00CD6C3F">
        <w:t xml:space="preserve">comprendre les résultats retourner par l’API </w:t>
      </w:r>
      <w:r w:rsidR="00D8424D">
        <w:t>de BGG</w:t>
      </w:r>
      <w:r w:rsidR="003F3CAE">
        <w:t xml:space="preserve"> et ainsi pouvoir </w:t>
      </w:r>
      <w:r w:rsidR="00B013FD">
        <w:t>débugger</w:t>
      </w:r>
      <w:r w:rsidR="00D8424D">
        <w:t xml:space="preserve"> par la suite</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w:t>
      </w:r>
      <w:r w:rsidR="00B013FD">
        <w:t>ou</w:t>
      </w:r>
      <w:r w:rsidR="003F3CAE">
        <w:t xml:space="preserve"> encore quand ça ne fonctionne pas tout simplement.</w:t>
      </w:r>
    </w:p>
    <w:p w14:paraId="0A68D086" w14:textId="391EC89D" w:rsidR="00F53D52" w:rsidRDefault="003F3CAE" w:rsidP="00D81C21">
      <w:pPr>
        <w:jc w:val="both"/>
      </w:pPr>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D81C21">
      <w:pPr>
        <w:jc w:val="both"/>
      </w:pPr>
    </w:p>
    <w:p w14:paraId="2C4ED13B" w14:textId="54818FDD" w:rsidR="00F837FE" w:rsidRPr="00F53D52" w:rsidRDefault="00F837FE" w:rsidP="00D81C21">
      <w:pPr>
        <w:jc w:val="both"/>
        <w:rPr>
          <w:b/>
          <w:bCs/>
        </w:rPr>
      </w:pPr>
      <w:r>
        <w:t>Jasmine m’a donc permis de travailler en TDD pour l’API, car j’ai pu commencer par écrire les tests et coder la fonctionnalité après.</w:t>
      </w:r>
      <w:r w:rsidR="00D8424D">
        <w:t xml:space="preserve"> Cependant tous les tests ont été réécrit car avec Bastian nous avons dû faire beaucoup de changement sur les routes.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D81C21">
      <w:pPr>
        <w:jc w:val="both"/>
      </w:pPr>
      <w:r>
        <w:t>Angular-cli contient déjà tout ce qu’il faut pour faire les tests unitaires et d’intégrations.</w:t>
      </w:r>
    </w:p>
    <w:p w14:paraId="44783936" w14:textId="544ACA6D" w:rsidR="00F53D52" w:rsidRDefault="00F53D52" w:rsidP="00D81C21">
      <w:pPr>
        <w:jc w:val="both"/>
      </w:pPr>
      <w:r>
        <w:t>Le hasard a fait qu’il s’agi</w:t>
      </w:r>
      <w:r w:rsidR="00F837FE">
        <w:t>sse</w:t>
      </w:r>
      <w:r>
        <w:t xml:space="preserve"> aussi de Jasmine ce qui est </w:t>
      </w:r>
      <w:r w:rsidR="00D8424D">
        <w:t xml:space="preserve">pratique. </w:t>
      </w:r>
      <w:r w:rsidR="003F3CAE">
        <w:t xml:space="preserve">Cependant je n’ai </w:t>
      </w:r>
      <w:r w:rsidR="00D8424D">
        <w:t xml:space="preserve">pas </w:t>
      </w:r>
      <w:r w:rsidR="003F3CAE">
        <w:t xml:space="preserve">fait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4449D93" w14:textId="51EF373C" w:rsidR="00D8424D" w:rsidRDefault="00D8424D" w:rsidP="00D81C21">
      <w:pPr>
        <w:jc w:val="both"/>
      </w:pPr>
      <w:r>
        <w:t>Lors du développement J’ai donc fait mes tests à l’aide de console.log() à chaque fois que quelque chose ne fonctionnait pas comme prévu.</w:t>
      </w:r>
    </w:p>
    <w:p w14:paraId="6126D0FC" w14:textId="5879F9B3" w:rsidR="00D8424D" w:rsidRDefault="00D8424D" w:rsidP="00D81C21">
      <w:pPr>
        <w:jc w:val="both"/>
      </w:pPr>
      <w:r>
        <w:t>Quand je pensais avoir finis je vérifiais que tout fonctionne comme prévu en naviguant sur le site et en essayant les différentes fonctionnalités.</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5F8161AA" w14:textId="77777777" w:rsidR="00797537" w:rsidRDefault="00797537" w:rsidP="00E42F56">
      <w:pPr>
        <w:pStyle w:val="Heading2"/>
        <w:rPr>
          <w:i/>
          <w:iCs/>
        </w:rPr>
      </w:pPr>
      <w:bookmarkStart w:id="17" w:name="_Toc2333862"/>
      <w:bookmarkStart w:id="18" w:name="_Toc25553317"/>
      <w:bookmarkStart w:id="19" w:name="_Toc71691022"/>
      <w:bookmarkStart w:id="20" w:name="_Ref254352701"/>
      <w:r>
        <w:rPr>
          <w:iCs/>
        </w:rPr>
        <w:t>Choix techniques</w:t>
      </w:r>
      <w:bookmarkEnd w:id="17"/>
    </w:p>
    <w:p w14:paraId="018CB17F" w14:textId="77777777" w:rsidR="00113569" w:rsidRDefault="00113569" w:rsidP="00D81C21">
      <w:pPr>
        <w:jc w:val="both"/>
      </w:pPr>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D81C21">
      <w:pPr>
        <w:jc w:val="both"/>
      </w:pPr>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D81C21">
      <w:pPr>
        <w:jc w:val="both"/>
      </w:pPr>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D81C21">
      <w:pPr>
        <w:jc w:val="both"/>
      </w:pPr>
    </w:p>
    <w:p w14:paraId="1B901572" w14:textId="4DD643AB" w:rsidR="00D903B3" w:rsidRDefault="00D23291" w:rsidP="00D81C21">
      <w:pPr>
        <w:jc w:val="both"/>
      </w:pPr>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D81C21">
      <w:pPr>
        <w:jc w:val="both"/>
      </w:pPr>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D81C21">
      <w:pPr>
        <w:jc w:val="both"/>
      </w:pPr>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D81C21">
      <w:pPr>
        <w:jc w:val="both"/>
      </w:pPr>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D81C21">
      <w:pPr>
        <w:jc w:val="both"/>
      </w:pPr>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17029862" w14:textId="3C6D4808" w:rsidR="00797537" w:rsidRDefault="004D53C5" w:rsidP="004D53C5">
      <w:r>
        <w:rPr>
          <w:noProof/>
        </w:rPr>
        <w:drawing>
          <wp:inline distT="0" distB="0" distL="0" distR="0" wp14:anchorId="784D2D69" wp14:editId="43D40816">
            <wp:extent cx="3352800"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800" cy="2543175"/>
                    </a:xfrm>
                    <a:prstGeom prst="rect">
                      <a:avLst/>
                    </a:prstGeom>
                  </pic:spPr>
                </pic:pic>
              </a:graphicData>
            </a:graphic>
          </wp:inline>
        </w:drawing>
      </w:r>
    </w:p>
    <w:p w14:paraId="6C561481" w14:textId="29C51C09" w:rsidR="00AF40CC" w:rsidRDefault="00AF40CC" w:rsidP="00D81C21">
      <w:pPr>
        <w:jc w:val="both"/>
      </w:pPr>
      <w:r>
        <w:t>Pour ne pas réinventer la roue, Nous avons utilisé plusieurs bibliothèques, voici les plus importants :</w:t>
      </w:r>
    </w:p>
    <w:p w14:paraId="3D5D8403" w14:textId="77777777" w:rsidR="00AF40CC" w:rsidRDefault="00AF40CC" w:rsidP="00D81C21">
      <w:pPr>
        <w:pStyle w:val="ListParagraph"/>
        <w:numPr>
          <w:ilvl w:val="0"/>
          <w:numId w:val="32"/>
        </w:numPr>
        <w:jc w:val="both"/>
      </w:pPr>
      <w:r>
        <w:t>Express afin d’avoir une base de serveur web.</w:t>
      </w:r>
    </w:p>
    <w:p w14:paraId="479E3757" w14:textId="77777777" w:rsidR="00AF40CC" w:rsidRDefault="00AF40CC" w:rsidP="00D81C21">
      <w:pPr>
        <w:pStyle w:val="ListParagraph"/>
        <w:numPr>
          <w:ilvl w:val="0"/>
          <w:numId w:val="32"/>
        </w:numPr>
        <w:jc w:val="both"/>
      </w:pPr>
      <w:r>
        <w:t>JSONWebToken afin de différencier les utilisateurs.</w:t>
      </w:r>
    </w:p>
    <w:p w14:paraId="1BBDCCB0" w14:textId="77777777" w:rsidR="00AF40CC" w:rsidRDefault="00AF40CC" w:rsidP="00D81C21">
      <w:pPr>
        <w:pStyle w:val="ListParagraph"/>
        <w:numPr>
          <w:ilvl w:val="0"/>
          <w:numId w:val="32"/>
        </w:numPr>
        <w:jc w:val="both"/>
      </w:pPr>
      <w:r>
        <w:t>Jasmine pour les tests automatiques.</w:t>
      </w:r>
    </w:p>
    <w:p w14:paraId="5B624BBC" w14:textId="5B4667C5" w:rsidR="00AF40CC" w:rsidRDefault="00AF40CC" w:rsidP="00D81C21">
      <w:pPr>
        <w:pStyle w:val="ListParagraph"/>
        <w:numPr>
          <w:ilvl w:val="0"/>
          <w:numId w:val="32"/>
        </w:numPr>
        <w:jc w:val="both"/>
      </w:pPr>
      <w:r>
        <w:t>Mysql2 afin de contacter la base de données.</w:t>
      </w:r>
    </w:p>
    <w:p w14:paraId="3707D2A6" w14:textId="58F140EB" w:rsidR="00EA23AA" w:rsidRPr="007819D3" w:rsidRDefault="009C39BC" w:rsidP="00D81C21">
      <w:pPr>
        <w:ind w:left="360"/>
        <w:jc w:val="both"/>
      </w:pPr>
      <w:r>
        <w:lastRenderedPageBreak/>
        <w:t>Pour connaitre les bibliothèque</w:t>
      </w:r>
      <w:r w:rsidR="00DF18CE">
        <w:t>s</w:t>
      </w:r>
      <w:r>
        <w:t xml:space="preserve"> que je n’ai pas cité, veuillez regarder dans le fichier pac</w:t>
      </w:r>
      <w:r w:rsidR="00546836">
        <w:t>k</w:t>
      </w:r>
      <w:r>
        <w:t>age.json.</w:t>
      </w:r>
    </w:p>
    <w:p w14:paraId="477134D2" w14:textId="6500564B" w:rsidR="00AF40CC" w:rsidRPr="00797537" w:rsidRDefault="00AF40CC" w:rsidP="004D53C5"/>
    <w:p w14:paraId="599C9FF2" w14:textId="586EEDCD" w:rsidR="00E42F56" w:rsidRDefault="00E42F56" w:rsidP="00E42F56">
      <w:pPr>
        <w:pStyle w:val="Heading2"/>
        <w:rPr>
          <w:iCs/>
        </w:rPr>
      </w:pPr>
      <w:bookmarkStart w:id="21" w:name="_Toc2333863"/>
      <w:r>
        <w:rPr>
          <w:iCs/>
        </w:rPr>
        <w:t>Modèle Logique de données</w:t>
      </w:r>
      <w:bookmarkEnd w:id="21"/>
    </w:p>
    <w:p w14:paraId="32A5B355" w14:textId="77777777" w:rsidR="00CF4003" w:rsidRPr="00CF4003" w:rsidRDefault="00CF4003" w:rsidP="00CF4003"/>
    <w:p w14:paraId="62E131A6" w14:textId="62B1C211" w:rsidR="00D562E2" w:rsidRPr="00175513" w:rsidRDefault="00CF4003" w:rsidP="00CF4003">
      <w:pPr>
        <w:jc w:val="center"/>
      </w:pPr>
      <w:r>
        <w:rPr>
          <w:noProof/>
        </w:rPr>
        <w:drawing>
          <wp:inline distT="0" distB="0" distL="0" distR="0" wp14:anchorId="0893E74F" wp14:editId="15471307">
            <wp:extent cx="4305300" cy="320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9309" cy="3233190"/>
                    </a:xfrm>
                    <a:prstGeom prst="rect">
                      <a:avLst/>
                    </a:prstGeom>
                  </pic:spPr>
                </pic:pic>
              </a:graphicData>
            </a:graphic>
          </wp:inline>
        </w:drawing>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2"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2"/>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05234FB5" w:rsidR="0024198A" w:rsidRDefault="008C1847" w:rsidP="008C1847">
      <w:r>
        <w:t xml:space="preserve"> </w:t>
      </w:r>
      <w:r w:rsidR="00CF4003">
        <w:t>L’historique n’a pas été codé.</w:t>
      </w:r>
    </w:p>
    <w:p w14:paraId="549EFA0C" w14:textId="36B576F2" w:rsidR="008C1847" w:rsidRDefault="008C1847" w:rsidP="00F028FF">
      <w:pPr>
        <w:pStyle w:val="Help"/>
      </w:pPr>
    </w:p>
    <w:p w14:paraId="6AA0F17C" w14:textId="3BFDB775" w:rsidR="00CF4003" w:rsidRDefault="00CF4003" w:rsidP="00CF4003">
      <w:pPr>
        <w:pStyle w:val="Heading3"/>
      </w:pPr>
      <w:r>
        <w:t>API :</w:t>
      </w:r>
    </w:p>
    <w:p w14:paraId="0F73E8BC" w14:textId="60A799F4" w:rsidR="00CF4003" w:rsidRDefault="00CF4003" w:rsidP="00D81C21">
      <w:pPr>
        <w:jc w:val="both"/>
      </w:pPr>
      <w:r>
        <w:t>Voici une petite documentation expliquant comment utiliser les différentes routes de notre API.</w:t>
      </w:r>
    </w:p>
    <w:p w14:paraId="7854BE82" w14:textId="5C77A83F" w:rsidR="00CF4003" w:rsidRDefault="00CF4003" w:rsidP="00D81C21">
      <w:pPr>
        <w:jc w:val="both"/>
      </w:pPr>
      <w:r>
        <w:t>Bastian et moi avons cré</w:t>
      </w:r>
      <w:r w:rsidR="00601825">
        <w:t>é</w:t>
      </w:r>
      <w:r>
        <w:t xml:space="preserve"> deux types de route : les publi</w:t>
      </w:r>
      <w:r w:rsidR="000F4D37">
        <w:t>que</w:t>
      </w:r>
      <w:r>
        <w:t xml:space="preserve">s et les privées. Pour pouvoir accéder aux routes privées il faut fournir un token dans le header de la requête. Ce token peut-être récupérer à </w:t>
      </w:r>
      <w:r w:rsidR="000F4D37">
        <w:t xml:space="preserve">l’aide d’une autre route à condition que le nom d’utilisateur et le mot de passe soient correcte. </w:t>
      </w:r>
    </w:p>
    <w:p w14:paraId="681D8528" w14:textId="0747084B" w:rsidR="000F4D37" w:rsidRDefault="000F4D37" w:rsidP="00C14570">
      <w:pPr>
        <w:pStyle w:val="Heading4"/>
      </w:pPr>
      <w:r>
        <w:t>Routes publiques :</w:t>
      </w:r>
    </w:p>
    <w:p w14:paraId="1D1A8AFD" w14:textId="495F7388" w:rsidR="000F4D37" w:rsidRPr="00513098" w:rsidRDefault="000F4D37" w:rsidP="00C14570">
      <w:pPr>
        <w:pStyle w:val="Heading5"/>
        <w:rPr>
          <w:lang w:val="fr-CH"/>
        </w:rPr>
      </w:pPr>
      <w:r w:rsidRPr="00513098">
        <w:rPr>
          <w:lang w:val="fr-CH"/>
        </w:rPr>
        <w:t>Post "/users"</w:t>
      </w:r>
      <w:r w:rsidR="00457C80" w:rsidRPr="00513098">
        <w:rPr>
          <w:lang w:val="fr-CH"/>
        </w:rPr>
        <w:t>:</w:t>
      </w:r>
    </w:p>
    <w:p w14:paraId="6DDFFDAC" w14:textId="67B2E3E0" w:rsidR="00457C80" w:rsidRPr="00457C80" w:rsidRDefault="00457C80" w:rsidP="00457C80">
      <w:pPr>
        <w:rPr>
          <w:lang w:val="fr-CH"/>
        </w:rPr>
      </w:pPr>
      <w:r w:rsidRPr="00457C80">
        <w:rPr>
          <w:lang w:val="fr-CH"/>
        </w:rPr>
        <w:t>Permet de c</w:t>
      </w:r>
      <w:r>
        <w:rPr>
          <w:lang w:val="fr-CH"/>
        </w:rPr>
        <w:t>réer un utilisateur dans la BD.</w:t>
      </w:r>
    </w:p>
    <w:p w14:paraId="264A6DAF" w14:textId="4C536703" w:rsidR="000F4D37" w:rsidRPr="00457C80" w:rsidRDefault="000F4D37" w:rsidP="000F4D37">
      <w:pPr>
        <w:rPr>
          <w:lang w:val="fr-CH"/>
        </w:rPr>
      </w:pPr>
      <w:r w:rsidRPr="00457C80">
        <w:rPr>
          <w:lang w:val="fr-CH"/>
        </w:rPr>
        <w:t>Données attendues</w:t>
      </w:r>
      <w:r w:rsidR="00457C80" w:rsidRPr="00457C80">
        <w:rPr>
          <w:lang w:val="fr-CH"/>
        </w:rPr>
        <w:t xml:space="preserve"> dans le body</w:t>
      </w:r>
      <w:r w:rsidRPr="00457C80">
        <w:rPr>
          <w:lang w:val="fr-CH"/>
        </w:rPr>
        <w:t>:</w:t>
      </w:r>
    </w:p>
    <w:p w14:paraId="1B9191D1" w14:textId="77777777"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A93BE51" w14:textId="49B8AA46" w:rsidR="000F4D37" w:rsidRPr="000F4D37" w:rsidRDefault="000F4D37" w:rsidP="000F4D37">
      <w:pPr>
        <w:shd w:val="clear" w:color="auto" w:fill="1E1E1E"/>
        <w:spacing w:after="0" w:line="285" w:lineRule="atLeast"/>
        <w:ind w:firstLine="709"/>
        <w:rPr>
          <w:rFonts w:ascii="Consolas" w:eastAsia="Times New Roman" w:hAnsi="Consolas" w:cs="Times New Roman"/>
          <w:color w:val="D4D4D4"/>
          <w:lang w:val="fr-CH" w:eastAsia="fr-CH"/>
        </w:rPr>
      </w:pPr>
      <w:r w:rsidRPr="000F4D37">
        <w:rPr>
          <w:rFonts w:ascii="Consolas" w:eastAsia="Times New Roman" w:hAnsi="Consolas" w:cs="Times New Roman"/>
          <w:color w:val="9CDCFE"/>
          <w:lang w:val="fr-CH" w:eastAsia="fr-CH"/>
        </w:rPr>
        <w:t>username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50F8F687" w14:textId="74A558A3"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9CDCFE"/>
          <w:lang w:val="fr-CH" w:eastAsia="fr-CH"/>
        </w:rPr>
        <w:t>password</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7A166F5B" w14:textId="0C6C2227"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2ADD6659" w14:textId="12F78588" w:rsidR="000F4D37" w:rsidRPr="00513098" w:rsidRDefault="000F4D37" w:rsidP="000F4D37">
      <w:pPr>
        <w:rPr>
          <w:lang w:val="fr-CH"/>
        </w:rPr>
      </w:pPr>
    </w:p>
    <w:p w14:paraId="3CCA5D57" w14:textId="0804E5BA" w:rsidR="00457C80" w:rsidRPr="00513098" w:rsidRDefault="001F3575" w:rsidP="000F4D37">
      <w:pPr>
        <w:rPr>
          <w:lang w:val="fr-CH"/>
        </w:rPr>
      </w:pPr>
      <w:r w:rsidRPr="00513098">
        <w:rPr>
          <w:lang w:val="fr-CH"/>
        </w:rPr>
        <w:t>Réponse :</w:t>
      </w:r>
    </w:p>
    <w:p w14:paraId="1F165D2D" w14:textId="0031D170" w:rsidR="000B0405" w:rsidRDefault="000B0405" w:rsidP="000F4D37">
      <w:pPr>
        <w:rPr>
          <w:lang w:val="fr-CH"/>
        </w:rPr>
      </w:pPr>
      <w:r w:rsidRPr="000B0405">
        <w:rPr>
          <w:lang w:val="fr-CH"/>
        </w:rPr>
        <w:t>Confirmation de l</w:t>
      </w:r>
      <w:r>
        <w:rPr>
          <w:lang w:val="fr-CH"/>
        </w:rPr>
        <w:t>a création du compte</w:t>
      </w:r>
      <w:r w:rsidR="00B92668">
        <w:rPr>
          <w:lang w:val="fr-CH"/>
        </w:rPr>
        <w:t>.</w:t>
      </w:r>
    </w:p>
    <w:p w14:paraId="123C6113" w14:textId="77777777" w:rsidR="00153DE0" w:rsidRPr="000B0405" w:rsidRDefault="00153DE0" w:rsidP="000F4D37">
      <w:pPr>
        <w:rPr>
          <w:lang w:val="fr-CH"/>
        </w:rPr>
      </w:pPr>
    </w:p>
    <w:p w14:paraId="1E52C648" w14:textId="1597365C" w:rsidR="000F4D37" w:rsidRPr="000B0405" w:rsidRDefault="000F4D37" w:rsidP="00C14570">
      <w:pPr>
        <w:pStyle w:val="Heading5"/>
        <w:rPr>
          <w:lang w:val="fr-CH"/>
        </w:rPr>
      </w:pPr>
      <w:r w:rsidRPr="000B0405">
        <w:rPr>
          <w:lang w:val="fr-CH"/>
        </w:rPr>
        <w:t>Post "/login"</w:t>
      </w:r>
    </w:p>
    <w:p w14:paraId="650D2982" w14:textId="4AC44C60" w:rsidR="00457C80" w:rsidRPr="00457C80" w:rsidRDefault="00457C80" w:rsidP="00457C80">
      <w:pPr>
        <w:rPr>
          <w:lang w:val="fr-CH"/>
        </w:rPr>
      </w:pPr>
      <w:r w:rsidRPr="00457C80">
        <w:rPr>
          <w:lang w:val="fr-CH"/>
        </w:rPr>
        <w:t>Permet de récupérer un t</w:t>
      </w:r>
      <w:r>
        <w:rPr>
          <w:lang w:val="fr-CH"/>
        </w:rPr>
        <w:t>oken afin de pouvoir accéder aux routes privées.</w:t>
      </w:r>
    </w:p>
    <w:p w14:paraId="5CB93CDD"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4960C82C" w14:textId="77777777" w:rsidR="00457C80" w:rsidRPr="000F4D37" w:rsidRDefault="00457C80" w:rsidP="00457C80">
      <w:pPr>
        <w:shd w:val="clear" w:color="auto" w:fill="1E1E1E"/>
        <w:spacing w:after="0" w:line="285" w:lineRule="atLeast"/>
        <w:ind w:firstLine="709"/>
        <w:rPr>
          <w:rFonts w:ascii="Consolas" w:eastAsia="Times New Roman" w:hAnsi="Consolas" w:cs="Times New Roman"/>
          <w:color w:val="D4D4D4"/>
          <w:lang w:val="fr-CH" w:eastAsia="fr-CH"/>
        </w:rPr>
      </w:pPr>
      <w:r w:rsidRPr="000F4D37">
        <w:rPr>
          <w:rFonts w:ascii="Consolas" w:eastAsia="Times New Roman" w:hAnsi="Consolas" w:cs="Times New Roman"/>
          <w:color w:val="9CDCFE"/>
          <w:lang w:val="fr-CH" w:eastAsia="fr-CH"/>
        </w:rPr>
        <w:lastRenderedPageBreak/>
        <w:t>username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20EC0A51"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9CDCFE"/>
          <w:lang w:val="fr-CH" w:eastAsia="fr-CH"/>
        </w:rPr>
        <w:t>password</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1A548019"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09715AE8" w14:textId="77777777" w:rsidR="00457C80" w:rsidRPr="00513098" w:rsidRDefault="00457C80" w:rsidP="000F4D37">
      <w:pPr>
        <w:rPr>
          <w:b/>
          <w:bCs/>
          <w:lang w:val="fr-CH"/>
        </w:rPr>
      </w:pPr>
    </w:p>
    <w:p w14:paraId="25562331" w14:textId="54DD02E2" w:rsidR="000F4D37" w:rsidRPr="00513098" w:rsidRDefault="000F4D37" w:rsidP="00C14570">
      <w:pPr>
        <w:pStyle w:val="Heading5"/>
        <w:rPr>
          <w:lang w:val="fr-CH"/>
        </w:rPr>
      </w:pPr>
      <w:r w:rsidRPr="00513098">
        <w:rPr>
          <w:lang w:val="fr-CH"/>
        </w:rPr>
        <w:t>Get "/BGG/games/:name"</w:t>
      </w:r>
    </w:p>
    <w:p w14:paraId="3DC47144" w14:textId="4A35210A" w:rsidR="00457C80" w:rsidRPr="00457C80" w:rsidRDefault="00457C80" w:rsidP="00D81C21">
      <w:pPr>
        <w:jc w:val="both"/>
        <w:rPr>
          <w:lang w:val="fr-CH"/>
        </w:rPr>
      </w:pPr>
      <w:r w:rsidRPr="00457C80">
        <w:rPr>
          <w:lang w:val="fr-CH"/>
        </w:rPr>
        <w:t xml:space="preserve">Permet de </w:t>
      </w:r>
      <w:r>
        <w:rPr>
          <w:lang w:val="fr-CH"/>
        </w:rPr>
        <w:t>rechercher les jeux ayant un nom ressemblant au paramètre fourni dans le lien</w:t>
      </w:r>
    </w:p>
    <w:p w14:paraId="712ABABF" w14:textId="6EBD69F4" w:rsidR="00457C80" w:rsidRPr="00457C80" w:rsidRDefault="00457C80" w:rsidP="00D81C21">
      <w:pPr>
        <w:jc w:val="both"/>
        <w:rPr>
          <w:lang w:val="fr-CH"/>
        </w:rPr>
      </w:pPr>
      <w:r w:rsidRPr="00457C80">
        <w:rPr>
          <w:lang w:val="fr-CH"/>
        </w:rPr>
        <w:t xml:space="preserve">Données </w:t>
      </w:r>
      <w:r w:rsidR="00C14570" w:rsidRPr="00457C80">
        <w:rPr>
          <w:lang w:val="fr-CH"/>
        </w:rPr>
        <w:t>attendues :</w:t>
      </w:r>
    </w:p>
    <w:p w14:paraId="327CB427" w14:textId="32DF8BEF" w:rsidR="00457C80" w:rsidRDefault="00457C80" w:rsidP="00D81C21">
      <w:pPr>
        <w:jc w:val="both"/>
        <w:rPr>
          <w:lang w:val="fr-CH"/>
        </w:rPr>
      </w:pPr>
      <w:r w:rsidRPr="00457C80">
        <w:rPr>
          <w:lang w:val="fr-CH"/>
        </w:rPr>
        <w:t>Indiquer le nom du j</w:t>
      </w:r>
      <w:r>
        <w:rPr>
          <w:lang w:val="fr-CH"/>
        </w:rPr>
        <w:t>eu dans le lien à la place de </w:t>
      </w:r>
      <w:r w:rsidRPr="00C14570">
        <w:rPr>
          <w:i/>
          <w:iCs/>
          <w:lang w:val="fr-CH"/>
        </w:rPr>
        <w:t>:name</w:t>
      </w:r>
    </w:p>
    <w:p w14:paraId="45082564" w14:textId="7509EE36" w:rsidR="00457C80" w:rsidRDefault="00457C80" w:rsidP="00D81C21">
      <w:pPr>
        <w:jc w:val="both"/>
        <w:rPr>
          <w:lang w:val="fr-CH"/>
        </w:rPr>
      </w:pPr>
      <w:r>
        <w:rPr>
          <w:lang w:val="fr-CH"/>
        </w:rPr>
        <w:t>Réponse :</w:t>
      </w:r>
    </w:p>
    <w:p w14:paraId="19047BD7" w14:textId="793E06B5" w:rsidR="00457C80" w:rsidRDefault="00457C80" w:rsidP="00D81C21">
      <w:pPr>
        <w:jc w:val="both"/>
        <w:rPr>
          <w:lang w:val="fr-CH"/>
        </w:rPr>
      </w:pPr>
      <w:r>
        <w:rPr>
          <w:lang w:val="fr-CH"/>
        </w:rPr>
        <w:t>Un tableau JSON contenant les ID et les nom des jeux complet correspondant à la donnée fournie.</w:t>
      </w:r>
    </w:p>
    <w:p w14:paraId="5B943F7E" w14:textId="77777777" w:rsidR="000B0405" w:rsidRPr="00457C80" w:rsidRDefault="000B0405" w:rsidP="000F4D37">
      <w:pPr>
        <w:rPr>
          <w:lang w:val="fr-CH"/>
        </w:rPr>
      </w:pPr>
    </w:p>
    <w:p w14:paraId="7490C977" w14:textId="2C7C8682" w:rsidR="000F4D37" w:rsidRDefault="000F4D37" w:rsidP="00C14570">
      <w:pPr>
        <w:pStyle w:val="Heading5"/>
        <w:rPr>
          <w:lang w:val="en-US"/>
        </w:rPr>
      </w:pPr>
      <w:r w:rsidRPr="00457C80">
        <w:rPr>
          <w:lang w:val="en-US"/>
        </w:rPr>
        <w:t>Get "/BGG/games/:idGame/details"</w:t>
      </w:r>
    </w:p>
    <w:p w14:paraId="404106E3" w14:textId="4DABC2E5" w:rsidR="00C14570" w:rsidRDefault="00C14570" w:rsidP="00D81C21">
      <w:pPr>
        <w:jc w:val="both"/>
        <w:rPr>
          <w:lang w:val="fr-CH"/>
        </w:rPr>
      </w:pPr>
      <w:r w:rsidRPr="00C14570">
        <w:rPr>
          <w:lang w:val="fr-CH"/>
        </w:rPr>
        <w:t>Permet d’avoir les détails d</w:t>
      </w:r>
      <w:r>
        <w:rPr>
          <w:lang w:val="fr-CH"/>
        </w:rPr>
        <w:t>’un jeu</w:t>
      </w:r>
    </w:p>
    <w:p w14:paraId="26EBB943" w14:textId="77777777" w:rsidR="00D63A72" w:rsidRPr="00457C80" w:rsidRDefault="00D63A72" w:rsidP="00D81C21">
      <w:pPr>
        <w:jc w:val="both"/>
        <w:rPr>
          <w:lang w:val="fr-CH"/>
        </w:rPr>
      </w:pPr>
      <w:r w:rsidRPr="00457C80">
        <w:rPr>
          <w:lang w:val="fr-CH"/>
        </w:rPr>
        <w:t>Données attendues :</w:t>
      </w:r>
    </w:p>
    <w:p w14:paraId="76594DC9" w14:textId="3C2F09AB" w:rsidR="00C14570" w:rsidRDefault="00D63A72" w:rsidP="00D81C21">
      <w:pPr>
        <w:jc w:val="both"/>
        <w:rPr>
          <w:i/>
          <w:iCs/>
          <w:lang w:val="fr-CH"/>
        </w:rPr>
      </w:pPr>
      <w:r w:rsidRPr="00D63A72">
        <w:rPr>
          <w:lang w:val="fr-CH"/>
        </w:rPr>
        <w:t>Indiquer l’</w:t>
      </w:r>
      <w:r>
        <w:rPr>
          <w:lang w:val="fr-CH"/>
        </w:rPr>
        <w:t>ID</w:t>
      </w:r>
      <w:r w:rsidRPr="00D63A72">
        <w:rPr>
          <w:lang w:val="fr-CH"/>
        </w:rPr>
        <w:t xml:space="preserve"> du jeu d</w:t>
      </w:r>
      <w:r>
        <w:rPr>
          <w:lang w:val="fr-CH"/>
        </w:rPr>
        <w:t>ont on veut avoir les détails dans le lien à la place </w:t>
      </w:r>
      <w:r w:rsidRPr="00D63A72">
        <w:rPr>
          <w:i/>
          <w:iCs/>
          <w:lang w:val="fr-CH"/>
        </w:rPr>
        <w:t>:idGame</w:t>
      </w:r>
    </w:p>
    <w:p w14:paraId="7392C627" w14:textId="2F224BEC" w:rsidR="00D63A72" w:rsidRDefault="00D63A72" w:rsidP="00D81C21">
      <w:pPr>
        <w:jc w:val="both"/>
        <w:rPr>
          <w:lang w:val="fr-CH"/>
        </w:rPr>
      </w:pPr>
      <w:r>
        <w:rPr>
          <w:lang w:val="fr-CH"/>
        </w:rPr>
        <w:t>Réponse :</w:t>
      </w:r>
    </w:p>
    <w:p w14:paraId="51C76663" w14:textId="70F6EDA9" w:rsidR="00D63A72" w:rsidRDefault="00D63A72" w:rsidP="00D81C21">
      <w:pPr>
        <w:jc w:val="both"/>
        <w:rPr>
          <w:lang w:val="fr-CH"/>
        </w:rPr>
      </w:pPr>
      <w:r>
        <w:rPr>
          <w:lang w:val="fr-CH"/>
        </w:rPr>
        <w:t>Un objet JSON avec tous les détails du jeu disponible dans la BD</w:t>
      </w:r>
    </w:p>
    <w:p w14:paraId="4C086601" w14:textId="77777777" w:rsidR="000B0405" w:rsidRPr="00D63A72" w:rsidRDefault="000B0405" w:rsidP="00D63A72">
      <w:pPr>
        <w:rPr>
          <w:lang w:val="fr-CH"/>
        </w:rPr>
      </w:pPr>
    </w:p>
    <w:p w14:paraId="65F15244" w14:textId="51287605" w:rsidR="000F4D37" w:rsidRPr="00513098" w:rsidRDefault="000F4D37" w:rsidP="00C14570">
      <w:pPr>
        <w:pStyle w:val="Heading5"/>
        <w:rPr>
          <w:lang w:val="fr-CH"/>
        </w:rPr>
      </w:pPr>
      <w:r w:rsidRPr="00513098">
        <w:rPr>
          <w:lang w:val="fr-CH"/>
        </w:rPr>
        <w:t>Post "/users/:idUser/surveys/:idSurvey/candidates/:idCandidate/vote”</w:t>
      </w:r>
    </w:p>
    <w:p w14:paraId="18448EBC" w14:textId="78DCEEE1" w:rsidR="00D63A72" w:rsidRDefault="00D63A72" w:rsidP="00D81C21">
      <w:pPr>
        <w:jc w:val="both"/>
        <w:rPr>
          <w:lang w:val="fr-CH"/>
        </w:rPr>
      </w:pPr>
      <w:r w:rsidRPr="00D63A72">
        <w:rPr>
          <w:lang w:val="fr-CH"/>
        </w:rPr>
        <w:t xml:space="preserve">Permet de voter pour </w:t>
      </w:r>
      <w:r>
        <w:rPr>
          <w:lang w:val="fr-CH"/>
        </w:rPr>
        <w:t>un candidat d’un sondage</w:t>
      </w:r>
    </w:p>
    <w:p w14:paraId="4A70A67D" w14:textId="578040FF" w:rsidR="00153DE0" w:rsidRPr="00457C80" w:rsidRDefault="00D63A72" w:rsidP="00D81C21">
      <w:pPr>
        <w:jc w:val="both"/>
        <w:rPr>
          <w:lang w:val="fr-CH"/>
        </w:rPr>
      </w:pPr>
      <w:r w:rsidRPr="00457C80">
        <w:rPr>
          <w:lang w:val="fr-CH"/>
        </w:rPr>
        <w:t>Données attendues :</w:t>
      </w:r>
      <w:r w:rsidR="00153DE0">
        <w:rPr>
          <w:lang w:val="fr-CH"/>
        </w:rPr>
        <w:t xml:space="preserve"> il faut fournir l’id du sondage à la place de :idSurvey ainsi que l’id du candidat à la place de :idCandidate.</w:t>
      </w:r>
    </w:p>
    <w:p w14:paraId="1D39B9BF" w14:textId="28080EBB" w:rsidR="00D63A72" w:rsidRDefault="00D63A72" w:rsidP="00D81C21">
      <w:pPr>
        <w:jc w:val="both"/>
        <w:rPr>
          <w:lang w:val="fr-CH"/>
        </w:rPr>
      </w:pPr>
      <w:r>
        <w:rPr>
          <w:lang w:val="fr-CH"/>
        </w:rPr>
        <w:t>Réponse :</w:t>
      </w:r>
      <w:r w:rsidR="00497DCA">
        <w:rPr>
          <w:lang w:val="fr-CH"/>
        </w:rPr>
        <w:t xml:space="preserve"> Une confirmation que la requête à fonctionné.</w:t>
      </w:r>
    </w:p>
    <w:p w14:paraId="4EC516DD" w14:textId="77777777" w:rsidR="00D63A72" w:rsidRPr="00D63A72" w:rsidRDefault="00D63A72" w:rsidP="00D63A72">
      <w:pPr>
        <w:rPr>
          <w:lang w:val="fr-CH"/>
        </w:rPr>
      </w:pPr>
    </w:p>
    <w:p w14:paraId="75EDF2CF" w14:textId="6C94B284" w:rsidR="000F4D37" w:rsidRDefault="000F4D37" w:rsidP="00C14570">
      <w:pPr>
        <w:pStyle w:val="Heading5"/>
        <w:rPr>
          <w:lang w:val="fr-CH"/>
        </w:rPr>
      </w:pPr>
      <w:r w:rsidRPr="00D63A72">
        <w:rPr>
          <w:lang w:val="fr-CH"/>
        </w:rPr>
        <w:t>Get "/users/surveys/:shareCode"</w:t>
      </w:r>
    </w:p>
    <w:p w14:paraId="1F917228" w14:textId="14ACB968" w:rsidR="00C92CFC" w:rsidRPr="00C92CFC" w:rsidRDefault="00C92CFC" w:rsidP="00C92CFC">
      <w:pPr>
        <w:rPr>
          <w:lang w:val="fr-CH"/>
        </w:rPr>
      </w:pPr>
      <w:r>
        <w:rPr>
          <w:lang w:val="fr-CH"/>
        </w:rPr>
        <w:t>Permet de récupérer les infos d’un sondage</w:t>
      </w:r>
    </w:p>
    <w:p w14:paraId="33A05978" w14:textId="5829DE52" w:rsidR="00D63A72" w:rsidRDefault="00D63A72" w:rsidP="00D63A72">
      <w:pPr>
        <w:rPr>
          <w:lang w:val="fr-CH"/>
        </w:rPr>
      </w:pPr>
      <w:r w:rsidRPr="00457C80">
        <w:rPr>
          <w:lang w:val="fr-CH"/>
        </w:rPr>
        <w:t>Données attendues :</w:t>
      </w:r>
    </w:p>
    <w:p w14:paraId="5942C714" w14:textId="08420933" w:rsidR="00497DCA" w:rsidRPr="00457C80" w:rsidRDefault="00497DCA" w:rsidP="00D63A72">
      <w:pPr>
        <w:rPr>
          <w:lang w:val="fr-CH"/>
        </w:rPr>
      </w:pPr>
      <w:r>
        <w:rPr>
          <w:lang w:val="fr-CH"/>
        </w:rPr>
        <w:t>Il faut fournir le code de partage à la place de :shareCode dans le lien.</w:t>
      </w:r>
    </w:p>
    <w:p w14:paraId="36A50885" w14:textId="5ACA1AF5" w:rsidR="00D63A72" w:rsidRDefault="00D63A72" w:rsidP="00D63A72">
      <w:pPr>
        <w:rPr>
          <w:lang w:val="fr-CH"/>
        </w:rPr>
      </w:pPr>
      <w:r>
        <w:rPr>
          <w:lang w:val="fr-CH"/>
        </w:rPr>
        <w:t>Réponse :</w:t>
      </w:r>
    </w:p>
    <w:p w14:paraId="69A3052C" w14:textId="464853E8" w:rsidR="00497DCA" w:rsidRDefault="002C264C" w:rsidP="00D63A72">
      <w:pPr>
        <w:rPr>
          <w:lang w:val="fr-CH"/>
        </w:rPr>
      </w:pPr>
      <w:r>
        <w:rPr>
          <w:lang w:val="fr-CH"/>
        </w:rPr>
        <w:t>L</w:t>
      </w:r>
      <w:r w:rsidR="00C92CFC">
        <w:rPr>
          <w:lang w:val="fr-CH"/>
        </w:rPr>
        <w:t>es informations à propos du sondage</w:t>
      </w:r>
      <w:r>
        <w:rPr>
          <w:lang w:val="fr-CH"/>
        </w:rPr>
        <w:t>.</w:t>
      </w:r>
    </w:p>
    <w:p w14:paraId="03888308" w14:textId="77777777" w:rsidR="00153DE0" w:rsidRPr="00D63A72" w:rsidRDefault="00153DE0" w:rsidP="00D63A72">
      <w:pPr>
        <w:rPr>
          <w:lang w:val="fr-CH"/>
        </w:rPr>
      </w:pPr>
    </w:p>
    <w:p w14:paraId="4488F5EC" w14:textId="5FD55847" w:rsidR="000F4D37" w:rsidRDefault="000F4D37" w:rsidP="00C14570">
      <w:pPr>
        <w:pStyle w:val="Heading5"/>
        <w:rPr>
          <w:lang w:val="fr-CH"/>
        </w:rPr>
      </w:pPr>
      <w:r w:rsidRPr="00D63A72">
        <w:rPr>
          <w:lang w:val="fr-CH"/>
        </w:rPr>
        <w:t>Get "/users/:idUser/surveys"</w:t>
      </w:r>
    </w:p>
    <w:p w14:paraId="469BA70A" w14:textId="4C4743C3" w:rsidR="002C264C" w:rsidRPr="002C264C" w:rsidRDefault="002C264C" w:rsidP="002C264C">
      <w:pPr>
        <w:rPr>
          <w:lang w:val="fr-CH"/>
        </w:rPr>
      </w:pPr>
      <w:r>
        <w:rPr>
          <w:lang w:val="fr-CH"/>
        </w:rPr>
        <w:t>Permet de récupérer les sondages d’un utilisateur</w:t>
      </w:r>
    </w:p>
    <w:p w14:paraId="1CE2BD93" w14:textId="60242618" w:rsidR="00D63A72" w:rsidRDefault="00D63A72" w:rsidP="00D63A72">
      <w:pPr>
        <w:rPr>
          <w:lang w:val="fr-CH"/>
        </w:rPr>
      </w:pPr>
      <w:r w:rsidRPr="00457C80">
        <w:rPr>
          <w:lang w:val="fr-CH"/>
        </w:rPr>
        <w:t>Données attendues :</w:t>
      </w:r>
    </w:p>
    <w:p w14:paraId="65D64953" w14:textId="6F47054A" w:rsidR="002C264C" w:rsidRPr="00457C80" w:rsidRDefault="002C264C" w:rsidP="00D63A72">
      <w:pPr>
        <w:rPr>
          <w:lang w:val="fr-CH"/>
        </w:rPr>
      </w:pPr>
      <w:r>
        <w:rPr>
          <w:lang w:val="fr-CH"/>
        </w:rPr>
        <w:t>Il faut fournir l’id de l’utilisateur à la place de :idUser.</w:t>
      </w:r>
    </w:p>
    <w:p w14:paraId="418F78B5" w14:textId="5FC7BD53" w:rsidR="00D63A72" w:rsidRDefault="00D63A72" w:rsidP="00D63A72">
      <w:pPr>
        <w:rPr>
          <w:lang w:val="fr-CH"/>
        </w:rPr>
      </w:pPr>
      <w:r>
        <w:rPr>
          <w:lang w:val="fr-CH"/>
        </w:rPr>
        <w:t>Réponse :</w:t>
      </w:r>
    </w:p>
    <w:p w14:paraId="0CB71563" w14:textId="363A1163" w:rsidR="002C264C" w:rsidRDefault="002C264C" w:rsidP="00D63A72">
      <w:pPr>
        <w:rPr>
          <w:lang w:val="fr-CH"/>
        </w:rPr>
      </w:pPr>
      <w:r>
        <w:rPr>
          <w:lang w:val="fr-CH"/>
        </w:rPr>
        <w:lastRenderedPageBreak/>
        <w:t>Les informations à propos du sondage.</w:t>
      </w:r>
    </w:p>
    <w:p w14:paraId="580D9A3B" w14:textId="77777777" w:rsidR="00D63A72" w:rsidRPr="00D63A72" w:rsidRDefault="00D63A72" w:rsidP="00D63A72">
      <w:pPr>
        <w:rPr>
          <w:lang w:val="fr-CH"/>
        </w:rPr>
      </w:pPr>
    </w:p>
    <w:p w14:paraId="554F28FD" w14:textId="6CB9C9B2" w:rsidR="000F4D37" w:rsidRDefault="000F4D37" w:rsidP="00C14570">
      <w:pPr>
        <w:pStyle w:val="Heading5"/>
        <w:rPr>
          <w:lang w:val="fr-CH"/>
        </w:rPr>
      </w:pPr>
      <w:r w:rsidRPr="002C264C">
        <w:rPr>
          <w:lang w:val="fr-CH"/>
        </w:rPr>
        <w:t>Get "/users/surveys"</w:t>
      </w:r>
    </w:p>
    <w:p w14:paraId="2E7B9D7D" w14:textId="6A26BCA2" w:rsidR="008E335A" w:rsidRPr="008E335A" w:rsidRDefault="008E335A" w:rsidP="00D81C21">
      <w:pPr>
        <w:jc w:val="both"/>
        <w:rPr>
          <w:lang w:val="fr-CH"/>
        </w:rPr>
      </w:pPr>
      <w:r>
        <w:rPr>
          <w:lang w:val="fr-CH"/>
        </w:rPr>
        <w:t xml:space="preserve">Permet de récupérer </w:t>
      </w:r>
      <w:r w:rsidR="008F61C9">
        <w:rPr>
          <w:lang w:val="fr-CH"/>
        </w:rPr>
        <w:t>tous les sondages</w:t>
      </w:r>
      <w:r>
        <w:rPr>
          <w:lang w:val="fr-CH"/>
        </w:rPr>
        <w:t xml:space="preserve"> de la BD</w:t>
      </w:r>
    </w:p>
    <w:p w14:paraId="17540F5E" w14:textId="7F8ADE2D" w:rsidR="00D63A72" w:rsidRPr="00457C80" w:rsidRDefault="00D63A72" w:rsidP="00D81C21">
      <w:pPr>
        <w:jc w:val="both"/>
        <w:rPr>
          <w:lang w:val="fr-CH"/>
        </w:rPr>
      </w:pPr>
      <w:r w:rsidRPr="00457C80">
        <w:rPr>
          <w:lang w:val="fr-CH"/>
        </w:rPr>
        <w:t>Données attendues :</w:t>
      </w:r>
      <w:r w:rsidR="008E335A">
        <w:rPr>
          <w:lang w:val="fr-CH"/>
        </w:rPr>
        <w:t xml:space="preserve"> aucune</w:t>
      </w:r>
    </w:p>
    <w:p w14:paraId="0EDE40F9" w14:textId="0D7A5259" w:rsidR="00D63A72" w:rsidRDefault="00D63A72" w:rsidP="00D81C21">
      <w:pPr>
        <w:jc w:val="both"/>
        <w:rPr>
          <w:lang w:val="fr-CH"/>
        </w:rPr>
      </w:pPr>
      <w:r>
        <w:rPr>
          <w:lang w:val="fr-CH"/>
        </w:rPr>
        <w:t>Réponse :</w:t>
      </w:r>
    </w:p>
    <w:p w14:paraId="28B5C653" w14:textId="652C1322" w:rsidR="008E335A" w:rsidRDefault="008E335A" w:rsidP="00D81C21">
      <w:pPr>
        <w:jc w:val="both"/>
        <w:rPr>
          <w:lang w:val="fr-CH"/>
        </w:rPr>
      </w:pPr>
      <w:r>
        <w:rPr>
          <w:lang w:val="fr-CH"/>
        </w:rPr>
        <w:t xml:space="preserve">Un tableau avec les informations de </w:t>
      </w:r>
      <w:r w:rsidR="008F61C9">
        <w:rPr>
          <w:lang w:val="fr-CH"/>
        </w:rPr>
        <w:t>tous les sondages</w:t>
      </w:r>
    </w:p>
    <w:p w14:paraId="567D1323" w14:textId="77777777" w:rsidR="00D63A72" w:rsidRPr="008E335A" w:rsidRDefault="00D63A72" w:rsidP="00D63A72">
      <w:pPr>
        <w:rPr>
          <w:lang w:val="fr-CH"/>
        </w:rPr>
      </w:pPr>
    </w:p>
    <w:p w14:paraId="58E44BF9" w14:textId="7E78837E" w:rsidR="000F4D37" w:rsidRDefault="000F4D37" w:rsidP="00C14570">
      <w:pPr>
        <w:pStyle w:val="Heading5"/>
        <w:rPr>
          <w:lang w:val="en-US"/>
        </w:rPr>
      </w:pPr>
      <w:r w:rsidRPr="000F4D37">
        <w:rPr>
          <w:lang w:val="en-US"/>
        </w:rPr>
        <w:t>Get "/users/surveys/:idSurvey/candidates"</w:t>
      </w:r>
    </w:p>
    <w:p w14:paraId="7059711B" w14:textId="0AA5E68C" w:rsidR="007138CE" w:rsidRPr="007138CE" w:rsidRDefault="007138CE" w:rsidP="00D81C21">
      <w:pPr>
        <w:jc w:val="both"/>
        <w:rPr>
          <w:lang w:val="fr-CH"/>
        </w:rPr>
      </w:pPr>
      <w:r w:rsidRPr="007138CE">
        <w:rPr>
          <w:lang w:val="fr-CH"/>
        </w:rPr>
        <w:t>Permet d</w:t>
      </w:r>
      <w:r>
        <w:rPr>
          <w:lang w:val="fr-CH"/>
        </w:rPr>
        <w:t>e récupérer les candidats d’un sondage</w:t>
      </w:r>
    </w:p>
    <w:p w14:paraId="770B968F" w14:textId="13F939CA" w:rsidR="00D63A72" w:rsidRPr="00457C80" w:rsidRDefault="00D63A72" w:rsidP="00D81C21">
      <w:pPr>
        <w:jc w:val="both"/>
        <w:rPr>
          <w:lang w:val="fr-CH"/>
        </w:rPr>
      </w:pPr>
      <w:r w:rsidRPr="00457C80">
        <w:rPr>
          <w:lang w:val="fr-CH"/>
        </w:rPr>
        <w:t>Données attendues :</w:t>
      </w:r>
      <w:r w:rsidR="007138CE">
        <w:rPr>
          <w:lang w:val="fr-CH"/>
        </w:rPr>
        <w:t xml:space="preserve"> Indique l’id du sondage à la place de :idSurvey dans le lien</w:t>
      </w:r>
    </w:p>
    <w:p w14:paraId="129BD8AC" w14:textId="09B81186" w:rsidR="00D63A72" w:rsidRDefault="00D63A72" w:rsidP="00D81C21">
      <w:pPr>
        <w:jc w:val="both"/>
        <w:rPr>
          <w:lang w:val="fr-CH"/>
        </w:rPr>
      </w:pPr>
      <w:r>
        <w:rPr>
          <w:lang w:val="fr-CH"/>
        </w:rPr>
        <w:t>Réponse :</w:t>
      </w:r>
    </w:p>
    <w:p w14:paraId="6DF922C7" w14:textId="539F90CF" w:rsidR="00F62D54" w:rsidRDefault="00F62D54" w:rsidP="00D81C21">
      <w:pPr>
        <w:jc w:val="both"/>
        <w:rPr>
          <w:lang w:val="fr-CH"/>
        </w:rPr>
      </w:pPr>
      <w:r>
        <w:rPr>
          <w:lang w:val="fr-CH"/>
        </w:rPr>
        <w:t xml:space="preserve">Un tableau contenant tous les candidats avec </w:t>
      </w:r>
      <w:r w:rsidR="008F61C9">
        <w:rPr>
          <w:lang w:val="fr-CH"/>
        </w:rPr>
        <w:t>les infos</w:t>
      </w:r>
      <w:r>
        <w:rPr>
          <w:lang w:val="fr-CH"/>
        </w:rPr>
        <w:t xml:space="preserve"> leur concernant.</w:t>
      </w:r>
    </w:p>
    <w:p w14:paraId="6C684428" w14:textId="77777777" w:rsidR="00D63A72" w:rsidRPr="007138CE" w:rsidRDefault="00D63A72" w:rsidP="00D63A72">
      <w:pPr>
        <w:rPr>
          <w:lang w:val="fr-CH"/>
        </w:rPr>
      </w:pPr>
    </w:p>
    <w:p w14:paraId="3CD5F72D" w14:textId="5B8FA777" w:rsidR="00C6487B" w:rsidRPr="00513098" w:rsidRDefault="000F4D37" w:rsidP="00C6487B">
      <w:pPr>
        <w:pStyle w:val="Heading5"/>
        <w:rPr>
          <w:lang w:val="fr-CH"/>
        </w:rPr>
      </w:pPr>
      <w:r w:rsidRPr="00513098">
        <w:rPr>
          <w:lang w:val="fr-CH"/>
        </w:rPr>
        <w:t>Get "/surveys/:idSurvey/hasVoted"</w:t>
      </w:r>
    </w:p>
    <w:p w14:paraId="31186875" w14:textId="3052F009" w:rsidR="00C6487B" w:rsidRPr="00C6487B" w:rsidRDefault="00C6487B" w:rsidP="00D81C21">
      <w:pPr>
        <w:jc w:val="both"/>
        <w:rPr>
          <w:lang w:val="fr-CH"/>
        </w:rPr>
      </w:pPr>
      <w:r w:rsidRPr="00C6487B">
        <w:rPr>
          <w:lang w:val="fr-CH"/>
        </w:rPr>
        <w:t>Permet d</w:t>
      </w:r>
      <w:r>
        <w:rPr>
          <w:lang w:val="fr-CH"/>
        </w:rPr>
        <w:t>e savoir si quelqu’un a déjà voté avec la même IP pour un sondage.</w:t>
      </w:r>
    </w:p>
    <w:p w14:paraId="10A145B0" w14:textId="78CF43C9" w:rsidR="00D63A72" w:rsidRDefault="00D63A72" w:rsidP="00D81C21">
      <w:pPr>
        <w:jc w:val="both"/>
        <w:rPr>
          <w:lang w:val="fr-CH"/>
        </w:rPr>
      </w:pPr>
      <w:r w:rsidRPr="00457C80">
        <w:rPr>
          <w:lang w:val="fr-CH"/>
        </w:rPr>
        <w:t>Données attendues :</w:t>
      </w:r>
    </w:p>
    <w:p w14:paraId="426870E7" w14:textId="6A7DE67A" w:rsidR="00C6487B" w:rsidRPr="00457C80" w:rsidRDefault="00C6487B" w:rsidP="00D81C21">
      <w:pPr>
        <w:jc w:val="both"/>
        <w:rPr>
          <w:lang w:val="fr-CH"/>
        </w:rPr>
      </w:pPr>
      <w:r>
        <w:rPr>
          <w:lang w:val="fr-CH"/>
        </w:rPr>
        <w:t>L’ID du sondage à la place de :idSurvey dans le lien.</w:t>
      </w:r>
    </w:p>
    <w:p w14:paraId="15FB1F8C" w14:textId="7AFFBFF7" w:rsidR="00D63A72" w:rsidRDefault="00D63A72" w:rsidP="00D81C21">
      <w:pPr>
        <w:jc w:val="both"/>
        <w:rPr>
          <w:lang w:val="fr-CH"/>
        </w:rPr>
      </w:pPr>
      <w:r>
        <w:rPr>
          <w:lang w:val="fr-CH"/>
        </w:rPr>
        <w:t>Réponse :</w:t>
      </w:r>
    </w:p>
    <w:p w14:paraId="40746B47" w14:textId="00C3409F" w:rsidR="00C6487B" w:rsidRDefault="00C6487B" w:rsidP="00D81C21">
      <w:pPr>
        <w:jc w:val="both"/>
        <w:rPr>
          <w:lang w:val="fr-CH"/>
        </w:rPr>
      </w:pPr>
      <w:r>
        <w:rPr>
          <w:lang w:val="fr-CH"/>
        </w:rPr>
        <w:t>Une réponse Boolean en JSON.</w:t>
      </w:r>
    </w:p>
    <w:p w14:paraId="043216CC" w14:textId="77777777" w:rsidR="00D63A72" w:rsidRPr="00C6487B" w:rsidRDefault="00D63A72" w:rsidP="00D63A72">
      <w:pPr>
        <w:rPr>
          <w:lang w:val="fr-CH"/>
        </w:rPr>
      </w:pPr>
    </w:p>
    <w:p w14:paraId="672B1286" w14:textId="73752F27" w:rsidR="00A71B46" w:rsidRDefault="00A71B46" w:rsidP="00291126">
      <w:pPr>
        <w:pStyle w:val="Heading4"/>
        <w:rPr>
          <w:lang w:val="fr-CH"/>
        </w:rPr>
      </w:pPr>
      <w:r>
        <w:rPr>
          <w:lang w:val="fr-CH"/>
        </w:rPr>
        <w:t>Routes privées :</w:t>
      </w:r>
    </w:p>
    <w:p w14:paraId="719EE992" w14:textId="77777777" w:rsidR="00291126" w:rsidRPr="00291126" w:rsidRDefault="00291126" w:rsidP="00291126">
      <w:pPr>
        <w:rPr>
          <w:lang w:val="fr-CH"/>
        </w:rPr>
      </w:pPr>
    </w:p>
    <w:p w14:paraId="7A7282EE" w14:textId="022A1F57" w:rsidR="00A71B46" w:rsidRDefault="00291126" w:rsidP="00513098">
      <w:pPr>
        <w:pStyle w:val="Heading5"/>
        <w:rPr>
          <w:lang w:val="fr-CH"/>
        </w:rPr>
      </w:pPr>
      <w:r w:rsidRPr="00513098">
        <w:rPr>
          <w:lang w:val="fr-CH"/>
        </w:rPr>
        <w:t>G</w:t>
      </w:r>
      <w:r w:rsidR="00A71B46" w:rsidRPr="00513098">
        <w:rPr>
          <w:lang w:val="fr-CH"/>
        </w:rPr>
        <w:t>et</w:t>
      </w:r>
      <w:r w:rsidRPr="00513098">
        <w:rPr>
          <w:lang w:val="fr-CH"/>
        </w:rPr>
        <w:t xml:space="preserve"> </w:t>
      </w:r>
      <w:r w:rsidR="00A71B46" w:rsidRPr="00513098">
        <w:rPr>
          <w:lang w:val="fr-CH"/>
        </w:rPr>
        <w:t>"/users/:idUser/games"</w:t>
      </w:r>
    </w:p>
    <w:p w14:paraId="25010361" w14:textId="2AED307A" w:rsidR="00513098" w:rsidRPr="00513098" w:rsidRDefault="00513098" w:rsidP="00513098">
      <w:pPr>
        <w:rPr>
          <w:lang w:val="fr-CH"/>
        </w:rPr>
      </w:pPr>
      <w:r>
        <w:rPr>
          <w:lang w:val="fr-CH"/>
        </w:rPr>
        <w:t xml:space="preserve">Permet de récupérer </w:t>
      </w:r>
      <w:r w:rsidR="007819D3">
        <w:rPr>
          <w:lang w:val="fr-CH"/>
        </w:rPr>
        <w:t>ses propres jeux</w:t>
      </w:r>
    </w:p>
    <w:p w14:paraId="4ED6D235" w14:textId="79BD1C76" w:rsidR="00291126" w:rsidRDefault="00291126" w:rsidP="00291126">
      <w:pPr>
        <w:rPr>
          <w:lang w:val="fr-CH"/>
        </w:rPr>
      </w:pPr>
      <w:r w:rsidRPr="00457C80">
        <w:rPr>
          <w:lang w:val="fr-CH"/>
        </w:rPr>
        <w:t>Données attendues :</w:t>
      </w:r>
    </w:p>
    <w:p w14:paraId="66F9CC02" w14:textId="3A965D75" w:rsidR="00513098" w:rsidRDefault="00513098" w:rsidP="00291126">
      <w:pPr>
        <w:rPr>
          <w:lang w:val="fr-CH"/>
        </w:rPr>
      </w:pPr>
      <w:r>
        <w:rPr>
          <w:lang w:val="fr-CH"/>
        </w:rPr>
        <w:t>L’ID de l’utilisateur à la place de :idUser dans le lien.</w:t>
      </w:r>
    </w:p>
    <w:p w14:paraId="36E4FAD6" w14:textId="0C89987D" w:rsidR="00291126" w:rsidRPr="00513098" w:rsidRDefault="00291126" w:rsidP="00291126">
      <w:pPr>
        <w:rPr>
          <w:lang w:val="fr-CH"/>
        </w:rPr>
      </w:pPr>
      <w:r w:rsidRPr="00513098">
        <w:rPr>
          <w:lang w:val="fr-CH"/>
        </w:rPr>
        <w:t>Réponse :</w:t>
      </w:r>
    </w:p>
    <w:p w14:paraId="15ABAA1C" w14:textId="13C14D3F" w:rsidR="00513098" w:rsidRPr="00513098" w:rsidRDefault="00513098" w:rsidP="00291126">
      <w:pPr>
        <w:rPr>
          <w:lang w:val="fr-CH"/>
        </w:rPr>
      </w:pPr>
      <w:r w:rsidRPr="00513098">
        <w:rPr>
          <w:lang w:val="fr-CH"/>
        </w:rPr>
        <w:t>Tableau contenant l</w:t>
      </w:r>
      <w:r>
        <w:rPr>
          <w:lang w:val="fr-CH"/>
        </w:rPr>
        <w:t>’ID et le nom de ses jeux</w:t>
      </w:r>
    </w:p>
    <w:p w14:paraId="3E25E534" w14:textId="77777777" w:rsidR="00291126" w:rsidRPr="00513098" w:rsidRDefault="00291126" w:rsidP="00A71B46">
      <w:pPr>
        <w:rPr>
          <w:lang w:val="fr-CH"/>
        </w:rPr>
      </w:pPr>
    </w:p>
    <w:p w14:paraId="1615E604" w14:textId="7B6A1DCD" w:rsidR="00A71B46" w:rsidRDefault="00291126" w:rsidP="00513098">
      <w:pPr>
        <w:pStyle w:val="Heading5"/>
        <w:rPr>
          <w:lang w:val="en-US"/>
        </w:rPr>
      </w:pPr>
      <w:r w:rsidRPr="00513098">
        <w:rPr>
          <w:lang w:val="en-US"/>
        </w:rPr>
        <w:t>G</w:t>
      </w:r>
      <w:r w:rsidR="00A71B46" w:rsidRPr="00513098">
        <w:rPr>
          <w:lang w:val="en-US"/>
        </w:rPr>
        <w:t>et</w:t>
      </w:r>
      <w:r w:rsidRPr="00513098">
        <w:rPr>
          <w:lang w:val="en-US"/>
        </w:rPr>
        <w:t xml:space="preserve"> </w:t>
      </w:r>
      <w:r w:rsidR="00A71B46" w:rsidRPr="00513098">
        <w:rPr>
          <w:lang w:val="en-US"/>
        </w:rPr>
        <w:t>"/users/:idUser/games/:idGames"</w:t>
      </w:r>
    </w:p>
    <w:p w14:paraId="31063277" w14:textId="6CF93901" w:rsidR="00513098" w:rsidRPr="00513098" w:rsidRDefault="00513098" w:rsidP="00513098">
      <w:pPr>
        <w:rPr>
          <w:lang w:val="fr-CH"/>
        </w:rPr>
      </w:pPr>
      <w:r w:rsidRPr="00513098">
        <w:rPr>
          <w:lang w:val="fr-CH"/>
        </w:rPr>
        <w:t>Permet de récupérer les i</w:t>
      </w:r>
      <w:r>
        <w:rPr>
          <w:lang w:val="fr-CH"/>
        </w:rPr>
        <w:t>nfos d’un jeu.</w:t>
      </w:r>
    </w:p>
    <w:p w14:paraId="61CD903F" w14:textId="358C195C" w:rsidR="00291126" w:rsidRDefault="00291126" w:rsidP="00291126">
      <w:pPr>
        <w:rPr>
          <w:lang w:val="fr-CH"/>
        </w:rPr>
      </w:pPr>
      <w:r w:rsidRPr="00457C80">
        <w:rPr>
          <w:lang w:val="fr-CH"/>
        </w:rPr>
        <w:t>Données attendues :</w:t>
      </w:r>
    </w:p>
    <w:p w14:paraId="5AB5BFAD" w14:textId="467FF088" w:rsidR="00513098" w:rsidRDefault="00B4439C" w:rsidP="00291126">
      <w:pPr>
        <w:rPr>
          <w:lang w:val="fr-CH"/>
        </w:rPr>
      </w:pPr>
      <w:r>
        <w:rPr>
          <w:lang w:val="fr-CH"/>
        </w:rPr>
        <w:t>L’ID de</w:t>
      </w:r>
      <w:r w:rsidR="00513098">
        <w:rPr>
          <w:lang w:val="fr-CH"/>
        </w:rPr>
        <w:t xml:space="preserve"> l’utilisateur ainsi que le l’ID du jeu dans le lien.</w:t>
      </w:r>
    </w:p>
    <w:p w14:paraId="2623AB5D" w14:textId="2ACDB169" w:rsidR="00291126" w:rsidRDefault="00291126" w:rsidP="00291126">
      <w:pPr>
        <w:rPr>
          <w:lang w:val="fr-CH"/>
        </w:rPr>
      </w:pPr>
      <w:r>
        <w:rPr>
          <w:lang w:val="fr-CH"/>
        </w:rPr>
        <w:t>Réponse :</w:t>
      </w:r>
      <w:r w:rsidR="00B4439C">
        <w:rPr>
          <w:lang w:val="fr-CH"/>
        </w:rPr>
        <w:t xml:space="preserve"> Un objet JSON contenant toutes les infos du jeu.</w:t>
      </w:r>
    </w:p>
    <w:p w14:paraId="6125DD2D" w14:textId="77777777" w:rsidR="00A71B46" w:rsidRPr="00291126" w:rsidRDefault="00A71B46" w:rsidP="00A71B46">
      <w:pPr>
        <w:rPr>
          <w:lang w:val="fr-CH"/>
        </w:rPr>
      </w:pPr>
    </w:p>
    <w:p w14:paraId="04A2EA42" w14:textId="62C338C2" w:rsidR="00A71B46" w:rsidRDefault="00291126" w:rsidP="00513098">
      <w:pPr>
        <w:pStyle w:val="Heading5"/>
        <w:rPr>
          <w:lang w:val="fr-CH"/>
        </w:rPr>
      </w:pPr>
      <w:r w:rsidRPr="00513098">
        <w:rPr>
          <w:lang w:val="fr-CH"/>
        </w:rPr>
        <w:t>P</w:t>
      </w:r>
      <w:r w:rsidR="00A71B46" w:rsidRPr="00513098">
        <w:rPr>
          <w:lang w:val="fr-CH"/>
        </w:rPr>
        <w:t>ost</w:t>
      </w:r>
      <w:r w:rsidRPr="00513098">
        <w:rPr>
          <w:lang w:val="fr-CH"/>
        </w:rPr>
        <w:t xml:space="preserve"> </w:t>
      </w:r>
      <w:r w:rsidR="00A71B46" w:rsidRPr="00513098">
        <w:rPr>
          <w:lang w:val="fr-CH"/>
        </w:rPr>
        <w:t>"/users/:idUser/games"</w:t>
      </w:r>
    </w:p>
    <w:p w14:paraId="76654789" w14:textId="350697D5" w:rsidR="00360FEB" w:rsidRPr="00360FEB" w:rsidRDefault="00360FEB" w:rsidP="00360FEB">
      <w:pPr>
        <w:rPr>
          <w:lang w:val="fr-CH"/>
        </w:rPr>
      </w:pPr>
      <w:r>
        <w:rPr>
          <w:lang w:val="fr-CH"/>
        </w:rPr>
        <w:t>Permet d’ajouter un jeu à sa collection.</w:t>
      </w:r>
    </w:p>
    <w:p w14:paraId="7A613A77" w14:textId="0D671289" w:rsidR="00291126" w:rsidRDefault="00291126" w:rsidP="00291126">
      <w:pPr>
        <w:rPr>
          <w:lang w:val="fr-CH"/>
        </w:rPr>
      </w:pPr>
      <w:r w:rsidRPr="00457C80">
        <w:rPr>
          <w:lang w:val="fr-CH"/>
        </w:rPr>
        <w:t>Données attendues :</w:t>
      </w:r>
    </w:p>
    <w:p w14:paraId="6F13CB39" w14:textId="77777777" w:rsidR="00360FEB" w:rsidRPr="000F4D37" w:rsidRDefault="00360FEB" w:rsidP="00360FEB">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65683C58" w14:textId="1361EDD1" w:rsidR="00360FEB" w:rsidRPr="000F4D37" w:rsidRDefault="000B692A" w:rsidP="00360FEB">
      <w:pPr>
        <w:shd w:val="clear" w:color="auto" w:fill="1E1E1E"/>
        <w:spacing w:after="0" w:line="285" w:lineRule="atLeast"/>
        <w:ind w:firstLine="709"/>
        <w:rPr>
          <w:rFonts w:ascii="Consolas" w:eastAsia="Times New Roman" w:hAnsi="Consolas" w:cs="Times New Roman"/>
          <w:color w:val="D4D4D4"/>
          <w:lang w:val="fr-CH" w:eastAsia="fr-CH"/>
        </w:rPr>
      </w:pPr>
      <w:r w:rsidRPr="000B692A">
        <w:rPr>
          <w:rFonts w:ascii="Consolas" w:eastAsia="Times New Roman" w:hAnsi="Consolas" w:cs="Times New Roman"/>
          <w:color w:val="9CDCFE"/>
          <w:lang w:val="fr-CH" w:eastAsia="fr-CH"/>
        </w:rPr>
        <w:t>gameName</w:t>
      </w:r>
      <w:r w:rsidR="00360FEB" w:rsidRPr="000F4D37">
        <w:rPr>
          <w:rFonts w:ascii="Consolas" w:eastAsia="Times New Roman" w:hAnsi="Consolas" w:cs="Times New Roman"/>
          <w:color w:val="D4D4D4"/>
          <w:lang w:val="fr-CH" w:eastAsia="fr-CH"/>
        </w:rPr>
        <w:t>: </w:t>
      </w:r>
      <w:r w:rsidR="00360FEB" w:rsidRPr="000F4D37">
        <w:rPr>
          <w:rFonts w:ascii="Consolas" w:eastAsia="Times New Roman" w:hAnsi="Consolas" w:cs="Times New Roman"/>
          <w:color w:val="CE9178"/>
          <w:lang w:val="fr-CH" w:eastAsia="fr-CH"/>
        </w:rPr>
        <w:t>"nom"</w:t>
      </w:r>
      <w:r w:rsidR="00360FEB" w:rsidRPr="000F4D37">
        <w:rPr>
          <w:rFonts w:ascii="Consolas" w:eastAsia="Times New Roman" w:hAnsi="Consolas" w:cs="Times New Roman"/>
          <w:color w:val="D4D4D4"/>
          <w:lang w:val="fr-CH" w:eastAsia="fr-CH"/>
        </w:rPr>
        <w:t>,</w:t>
      </w:r>
    </w:p>
    <w:p w14:paraId="6ADFF8DF" w14:textId="25296FB1" w:rsidR="00360FEB" w:rsidRDefault="00360FEB" w:rsidP="00360FEB">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r w:rsidR="000B692A"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sidR="000B692A">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sidR="000B692A">
        <w:rPr>
          <w:rFonts w:ascii="Consolas" w:eastAsia="Times New Roman" w:hAnsi="Consolas" w:cs="Times New Roman"/>
          <w:color w:val="CE9178"/>
          <w:lang w:val="fr-CH" w:eastAsia="fr-CH"/>
        </w:rPr>
        <w:t>,</w:t>
      </w:r>
    </w:p>
    <w:p w14:paraId="282E02B4" w14:textId="7426A9EF"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r w:rsidRPr="000B692A">
        <w:rPr>
          <w:rFonts w:ascii="Consolas" w:eastAsia="Times New Roman" w:hAnsi="Consolas" w:cs="Times New Roman"/>
          <w:color w:val="9CDCFE"/>
          <w:lang w:val="fr-CH" w:eastAsia="fr-CH"/>
        </w:rPr>
        <w:t xml:space="preserve">minAge: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age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9E8C895" w14:textId="4223D284"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minNbPlayer: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61AAA6B9" w14:textId="27E781D9"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maxNbPlayer: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798CC88" w14:textId="44B47E64"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duration: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0C7AD035" w14:textId="0BE21765"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creationDate: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2DD31D9" w14:textId="5226728C"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image: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D5B7B59" w14:textId="77777777" w:rsidR="00360FEB" w:rsidRPr="000F4D37" w:rsidRDefault="00360FEB" w:rsidP="00360FEB">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BF5DC78" w14:textId="77777777" w:rsidR="000B692A" w:rsidRDefault="000B692A" w:rsidP="00291126">
      <w:pPr>
        <w:rPr>
          <w:lang w:val="fr-CH"/>
        </w:rPr>
      </w:pPr>
    </w:p>
    <w:p w14:paraId="7F0CD06D" w14:textId="2997D462" w:rsidR="00291126" w:rsidRDefault="00291126" w:rsidP="00291126">
      <w:pPr>
        <w:rPr>
          <w:lang w:val="fr-CH"/>
        </w:rPr>
      </w:pPr>
      <w:r>
        <w:rPr>
          <w:lang w:val="fr-CH"/>
        </w:rPr>
        <w:t>Réponse :</w:t>
      </w:r>
    </w:p>
    <w:p w14:paraId="40BB7F48" w14:textId="017154A6" w:rsidR="00360FEB" w:rsidRDefault="00360FEB" w:rsidP="00291126">
      <w:pPr>
        <w:rPr>
          <w:lang w:val="fr-CH"/>
        </w:rPr>
      </w:pPr>
      <w:r>
        <w:rPr>
          <w:lang w:val="fr-CH"/>
        </w:rPr>
        <w:t>Une confirmation que le jeu à été ajouté à la collection.</w:t>
      </w:r>
    </w:p>
    <w:p w14:paraId="29A4F23D" w14:textId="77777777" w:rsidR="00291126" w:rsidRPr="00291126" w:rsidRDefault="00291126" w:rsidP="00291126">
      <w:pPr>
        <w:rPr>
          <w:lang w:val="fr-CH"/>
        </w:rPr>
      </w:pPr>
    </w:p>
    <w:p w14:paraId="013C1E40" w14:textId="77777777" w:rsidR="00291126" w:rsidRPr="00513098" w:rsidRDefault="00291126" w:rsidP="00A71B46">
      <w:pPr>
        <w:rPr>
          <w:lang w:val="fr-CH"/>
        </w:rPr>
      </w:pPr>
    </w:p>
    <w:p w14:paraId="79019075" w14:textId="15495A43" w:rsidR="00A71B46" w:rsidRPr="00601825" w:rsidRDefault="00291126" w:rsidP="00513098">
      <w:pPr>
        <w:pStyle w:val="Heading5"/>
        <w:rPr>
          <w:lang w:val="en-US"/>
        </w:rPr>
      </w:pPr>
      <w:r w:rsidRPr="00601825">
        <w:rPr>
          <w:lang w:val="en-US"/>
        </w:rPr>
        <w:t>P</w:t>
      </w:r>
      <w:r w:rsidR="00A71B46" w:rsidRPr="00601825">
        <w:rPr>
          <w:lang w:val="en-US"/>
        </w:rPr>
        <w:t>ut</w:t>
      </w:r>
      <w:r w:rsidRPr="00601825">
        <w:rPr>
          <w:lang w:val="en-US"/>
        </w:rPr>
        <w:t xml:space="preserve"> </w:t>
      </w:r>
      <w:r w:rsidR="00A71B46" w:rsidRPr="00601825">
        <w:rPr>
          <w:lang w:val="en-US"/>
        </w:rPr>
        <w:t>"/users/:idUser/games/:idGame</w:t>
      </w:r>
      <w:r w:rsidRPr="00601825">
        <w:rPr>
          <w:lang w:val="en-US"/>
        </w:rPr>
        <w:t>”</w:t>
      </w:r>
    </w:p>
    <w:p w14:paraId="3A188BD7" w14:textId="110AAB6E" w:rsidR="00361DEF" w:rsidRPr="00361DEF" w:rsidRDefault="00361DEF" w:rsidP="00361DEF">
      <w:pPr>
        <w:rPr>
          <w:lang w:val="fr-CH"/>
        </w:rPr>
      </w:pPr>
      <w:r>
        <w:rPr>
          <w:lang w:val="fr-CH"/>
        </w:rPr>
        <w:t>Permet de modifier les infos à propos d’un jeu qui se trouve dans sa propre collection.</w:t>
      </w:r>
    </w:p>
    <w:p w14:paraId="0FA74C28" w14:textId="4B6F2E36" w:rsidR="00291126" w:rsidRDefault="00291126" w:rsidP="00291126">
      <w:pPr>
        <w:rPr>
          <w:lang w:val="fr-CH"/>
        </w:rPr>
      </w:pPr>
      <w:r w:rsidRPr="00457C80">
        <w:rPr>
          <w:lang w:val="fr-CH"/>
        </w:rPr>
        <w:t>Données attendues :</w:t>
      </w:r>
    </w:p>
    <w:p w14:paraId="67559CC0" w14:textId="77777777" w:rsidR="000B692A" w:rsidRPr="000F4D37" w:rsidRDefault="000B692A" w:rsidP="000B692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5A6B50C2" w14:textId="77777777" w:rsidR="000B692A" w:rsidRPr="000F4D37" w:rsidRDefault="000B692A" w:rsidP="000B692A">
      <w:pPr>
        <w:shd w:val="clear" w:color="auto" w:fill="1E1E1E"/>
        <w:spacing w:after="0" w:line="285" w:lineRule="atLeast"/>
        <w:ind w:firstLine="709"/>
        <w:rPr>
          <w:rFonts w:ascii="Consolas" w:eastAsia="Times New Roman" w:hAnsi="Consolas" w:cs="Times New Roman"/>
          <w:color w:val="D4D4D4"/>
          <w:lang w:val="fr-CH" w:eastAsia="fr-CH"/>
        </w:rPr>
      </w:pPr>
      <w:r w:rsidRPr="000B692A">
        <w:rPr>
          <w:rFonts w:ascii="Consolas" w:eastAsia="Times New Roman" w:hAnsi="Consolas" w:cs="Times New Roman"/>
          <w:color w:val="9CDCFE"/>
          <w:lang w:val="fr-CH" w:eastAsia="fr-CH"/>
        </w:rPr>
        <w:t>gameName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6206089A" w14:textId="77777777" w:rsidR="000B692A" w:rsidRDefault="000B692A" w:rsidP="000B692A">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r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C84EBE4"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r w:rsidRPr="000B692A">
        <w:rPr>
          <w:rFonts w:ascii="Consolas" w:eastAsia="Times New Roman" w:hAnsi="Consolas" w:cs="Times New Roman"/>
          <w:color w:val="9CDCFE"/>
          <w:lang w:val="fr-CH" w:eastAsia="fr-CH"/>
        </w:rPr>
        <w:t xml:space="preserve">minAge: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age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25A4B8B"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minNbPlayer: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4D10D26F"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maxNbPlayer: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965DC58"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duration: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3C2E4A5"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creationDate: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6CA957D"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image: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4D5A683" w14:textId="77777777" w:rsidR="000B692A" w:rsidRPr="000F4D37" w:rsidRDefault="000B692A" w:rsidP="000B692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034C9DCB" w14:textId="77777777" w:rsidR="00A96628" w:rsidRDefault="00A96628" w:rsidP="00291126">
      <w:pPr>
        <w:rPr>
          <w:lang w:val="fr-CH"/>
        </w:rPr>
      </w:pPr>
    </w:p>
    <w:p w14:paraId="20215D85" w14:textId="7FBC2DD2" w:rsidR="00291126" w:rsidRDefault="00291126" w:rsidP="00291126">
      <w:pPr>
        <w:rPr>
          <w:lang w:val="fr-CH"/>
        </w:rPr>
      </w:pPr>
      <w:r>
        <w:rPr>
          <w:lang w:val="fr-CH"/>
        </w:rPr>
        <w:t>Réponse :</w:t>
      </w:r>
    </w:p>
    <w:p w14:paraId="7136CCFE" w14:textId="0191A6F4" w:rsidR="00A96628" w:rsidRDefault="00A96628" w:rsidP="00291126">
      <w:pPr>
        <w:rPr>
          <w:lang w:val="fr-CH"/>
        </w:rPr>
      </w:pPr>
      <w:r>
        <w:rPr>
          <w:lang w:val="fr-CH"/>
        </w:rPr>
        <w:t xml:space="preserve">Une confirmation que le jeu </w:t>
      </w:r>
      <w:r w:rsidR="00C87003">
        <w:rPr>
          <w:lang w:val="fr-CH"/>
        </w:rPr>
        <w:t>a</w:t>
      </w:r>
      <w:r>
        <w:rPr>
          <w:lang w:val="fr-CH"/>
        </w:rPr>
        <w:t xml:space="preserve"> été modifié.</w:t>
      </w:r>
    </w:p>
    <w:p w14:paraId="3C93DD8D" w14:textId="77777777" w:rsidR="00291126" w:rsidRPr="00513098" w:rsidRDefault="00291126" w:rsidP="00A71B46">
      <w:pPr>
        <w:rPr>
          <w:lang w:val="fr-CH"/>
        </w:rPr>
      </w:pPr>
    </w:p>
    <w:p w14:paraId="4C0FD855" w14:textId="4BBE981C" w:rsidR="00A71B46" w:rsidRPr="00601825" w:rsidRDefault="00291126" w:rsidP="00513098">
      <w:pPr>
        <w:pStyle w:val="Heading5"/>
        <w:rPr>
          <w:lang w:val="en-US"/>
        </w:rPr>
      </w:pPr>
      <w:r w:rsidRPr="00601825">
        <w:rPr>
          <w:lang w:val="en-US"/>
        </w:rPr>
        <w:t>D</w:t>
      </w:r>
      <w:r w:rsidR="00A71B46" w:rsidRPr="00601825">
        <w:rPr>
          <w:lang w:val="en-US"/>
        </w:rPr>
        <w:t>elete</w:t>
      </w:r>
      <w:r w:rsidRPr="00601825">
        <w:rPr>
          <w:lang w:val="en-US"/>
        </w:rPr>
        <w:t xml:space="preserve"> </w:t>
      </w:r>
      <w:r w:rsidR="00A71B46" w:rsidRPr="00601825">
        <w:rPr>
          <w:lang w:val="en-US"/>
        </w:rPr>
        <w:t>"/users/:idUser/games/:idGame"</w:t>
      </w:r>
    </w:p>
    <w:p w14:paraId="69DE5039" w14:textId="4F6270E0" w:rsidR="00C87003" w:rsidRPr="00C87003" w:rsidRDefault="00C87003" w:rsidP="00C87003">
      <w:pPr>
        <w:rPr>
          <w:lang w:val="fr-CH"/>
        </w:rPr>
      </w:pPr>
      <w:r>
        <w:rPr>
          <w:lang w:val="fr-CH"/>
        </w:rPr>
        <w:t>Permet de supprimer un jeu de sa collection.</w:t>
      </w:r>
    </w:p>
    <w:p w14:paraId="70E1D23C" w14:textId="3B38CF37" w:rsidR="00C87003" w:rsidRDefault="00291126" w:rsidP="00291126">
      <w:pPr>
        <w:rPr>
          <w:lang w:val="fr-CH"/>
        </w:rPr>
      </w:pPr>
      <w:r w:rsidRPr="00457C80">
        <w:rPr>
          <w:lang w:val="fr-CH"/>
        </w:rPr>
        <w:t>Données attendues :</w:t>
      </w:r>
    </w:p>
    <w:p w14:paraId="0D724AE6" w14:textId="05D17B56" w:rsidR="00C87003" w:rsidRDefault="00C87003" w:rsidP="00291126">
      <w:pPr>
        <w:rPr>
          <w:lang w:val="fr-CH"/>
        </w:rPr>
      </w:pPr>
      <w:r>
        <w:rPr>
          <w:lang w:val="fr-CH"/>
        </w:rPr>
        <w:t>L’ID de l’utilisateur ainsi que l’ID du jeu à supprimer.</w:t>
      </w:r>
    </w:p>
    <w:p w14:paraId="7E72EBF5" w14:textId="5075335C" w:rsidR="00291126" w:rsidRDefault="00291126" w:rsidP="00A71B46">
      <w:pPr>
        <w:rPr>
          <w:lang w:val="fr-CH"/>
        </w:rPr>
      </w:pPr>
      <w:r>
        <w:rPr>
          <w:lang w:val="fr-CH"/>
        </w:rPr>
        <w:lastRenderedPageBreak/>
        <w:t>Réponse :</w:t>
      </w:r>
    </w:p>
    <w:p w14:paraId="3B403533" w14:textId="654D2278" w:rsidR="00C87003" w:rsidRPr="00291126" w:rsidRDefault="00C87003" w:rsidP="00A71B46">
      <w:pPr>
        <w:rPr>
          <w:lang w:val="fr-CH"/>
        </w:rPr>
      </w:pPr>
      <w:r>
        <w:rPr>
          <w:lang w:val="fr-CH"/>
        </w:rPr>
        <w:t>Une confirmation que le jeu à été supprimé.</w:t>
      </w:r>
    </w:p>
    <w:p w14:paraId="190821E8" w14:textId="77777777" w:rsidR="00A71B46" w:rsidRPr="00513098" w:rsidRDefault="00A71B46" w:rsidP="00A71B46">
      <w:pPr>
        <w:rPr>
          <w:lang w:val="fr-CH"/>
        </w:rPr>
      </w:pPr>
    </w:p>
    <w:p w14:paraId="68097907" w14:textId="65C2BB00" w:rsidR="00A71B46" w:rsidRDefault="00291126" w:rsidP="00513098">
      <w:pPr>
        <w:pStyle w:val="Heading5"/>
        <w:rPr>
          <w:lang w:val="fr-CH"/>
        </w:rPr>
      </w:pPr>
      <w:r w:rsidRPr="00513098">
        <w:rPr>
          <w:lang w:val="fr-CH"/>
        </w:rPr>
        <w:t>P</w:t>
      </w:r>
      <w:r w:rsidR="00A71B46" w:rsidRPr="00513098">
        <w:rPr>
          <w:lang w:val="fr-CH"/>
        </w:rPr>
        <w:t>ost</w:t>
      </w:r>
      <w:r w:rsidRPr="00513098">
        <w:rPr>
          <w:lang w:val="fr-CH"/>
        </w:rPr>
        <w:t xml:space="preserve"> </w:t>
      </w:r>
      <w:r w:rsidR="00A71B46" w:rsidRPr="00513098">
        <w:rPr>
          <w:lang w:val="fr-CH"/>
        </w:rPr>
        <w:t>"/users/:idUser/surveys"</w:t>
      </w:r>
    </w:p>
    <w:p w14:paraId="7A8CDF64" w14:textId="13BC507C" w:rsidR="008204A5" w:rsidRPr="008204A5" w:rsidRDefault="008204A5" w:rsidP="008204A5">
      <w:pPr>
        <w:rPr>
          <w:lang w:val="fr-CH"/>
        </w:rPr>
      </w:pPr>
      <w:r>
        <w:rPr>
          <w:lang w:val="fr-CH"/>
        </w:rPr>
        <w:t>Permet de créer un sondage.</w:t>
      </w:r>
    </w:p>
    <w:p w14:paraId="7E420F63" w14:textId="3A686796" w:rsidR="00291126" w:rsidRDefault="00291126" w:rsidP="00291126">
      <w:pPr>
        <w:rPr>
          <w:lang w:val="fr-CH"/>
        </w:rPr>
      </w:pPr>
      <w:r w:rsidRPr="00457C80">
        <w:rPr>
          <w:lang w:val="fr-CH"/>
        </w:rPr>
        <w:t>Données attendues :</w:t>
      </w:r>
    </w:p>
    <w:p w14:paraId="572644C4" w14:textId="77777777" w:rsidR="008204A5" w:rsidRPr="000F4D37" w:rsidRDefault="008204A5" w:rsidP="008204A5">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DBEF1AD" w14:textId="77777777"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sidRPr="00D5296F">
        <w:rPr>
          <w:rFonts w:ascii="Consolas" w:eastAsia="Times New Roman" w:hAnsi="Consolas" w:cs="Times New Roman"/>
          <w:color w:val="9CDCFE"/>
          <w:lang w:val="fr-CH" w:eastAsia="fr-CH"/>
        </w:rPr>
        <w:t>candidates</w:t>
      </w:r>
      <w:r w:rsidR="008204A5" w:rsidRPr="000F4D37">
        <w:rPr>
          <w:rFonts w:ascii="Consolas" w:eastAsia="Times New Roman" w:hAnsi="Consolas" w:cs="Times New Roman"/>
          <w:color w:val="D4D4D4"/>
          <w:lang w:val="fr-CH" w:eastAsia="fr-CH"/>
        </w:rPr>
        <w:t>: </w:t>
      </w:r>
      <w:r>
        <w:rPr>
          <w:rFonts w:ascii="Consolas" w:eastAsia="Times New Roman" w:hAnsi="Consolas" w:cs="Times New Roman"/>
          <w:color w:val="CE9178"/>
          <w:lang w:val="fr-CH" w:eastAsia="fr-CH"/>
        </w:rPr>
        <w:t>[</w:t>
      </w:r>
    </w:p>
    <w:p w14:paraId="59ECAA74" w14:textId="7A84E5E1"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26BFF6C9" w14:textId="1786D3A7" w:rsidR="00D5296F" w:rsidRPr="00D5296F" w:rsidRDefault="00D5296F" w:rsidP="00D5296F">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r w:rsidRPr="00D5296F">
        <w:rPr>
          <w:rFonts w:ascii="Consolas" w:eastAsia="Times New Roman" w:hAnsi="Consolas" w:cs="Times New Roman"/>
          <w:color w:val="9CDCFE"/>
          <w:lang w:val="fr-CH" w:eastAsia="fr-CH"/>
        </w:rPr>
        <w:t>idAPI</w:t>
      </w:r>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idAPI</w:t>
      </w:r>
      <w:r w:rsidRPr="000F4D37">
        <w:rPr>
          <w:rFonts w:ascii="Consolas" w:eastAsia="Times New Roman" w:hAnsi="Consolas" w:cs="Times New Roman"/>
          <w:color w:val="CE9178"/>
          <w:lang w:val="fr-CH" w:eastAsia="fr-CH"/>
        </w:rPr>
        <w:t>"</w:t>
      </w:r>
      <w:r w:rsidRPr="000F4D37">
        <w:rPr>
          <w:rFonts w:ascii="Consolas" w:eastAsia="Times New Roman" w:hAnsi="Consolas" w:cs="Times New Roman"/>
          <w:color w:val="D4D4D4"/>
          <w:lang w:val="fr-CH" w:eastAsia="fr-CH"/>
        </w:rPr>
        <w:t>,</w:t>
      </w:r>
    </w:p>
    <w:p w14:paraId="5773E1E5" w14:textId="208EC397" w:rsidR="00D5296F" w:rsidRPr="00D5296F" w:rsidRDefault="00D5296F" w:rsidP="00D5296F">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r w:rsidRPr="00D5296F">
        <w:rPr>
          <w:rFonts w:ascii="Consolas" w:eastAsia="Times New Roman" w:hAnsi="Consolas" w:cs="Times New Roman"/>
          <w:color w:val="9CDCFE"/>
          <w:lang w:val="fr-CH" w:eastAsia="fr-CH"/>
        </w:rPr>
        <w:t>idGame</w:t>
      </w:r>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idGame</w:t>
      </w:r>
      <w:r w:rsidRPr="000F4D37">
        <w:rPr>
          <w:rFonts w:ascii="Consolas" w:eastAsia="Times New Roman" w:hAnsi="Consolas" w:cs="Times New Roman"/>
          <w:color w:val="CE9178"/>
          <w:lang w:val="fr-CH" w:eastAsia="fr-CH"/>
        </w:rPr>
        <w:t>"</w:t>
      </w:r>
    </w:p>
    <w:p w14:paraId="6F209DDA" w14:textId="36692388"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29A9F32F" w14:textId="15C75D3F" w:rsidR="008204A5" w:rsidRPr="000F4D37" w:rsidRDefault="00D5296F" w:rsidP="00D5296F">
      <w:pPr>
        <w:shd w:val="clear" w:color="auto" w:fill="1E1E1E"/>
        <w:spacing w:after="0" w:line="285" w:lineRule="atLeast"/>
        <w:ind w:firstLine="709"/>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w:t>
      </w:r>
    </w:p>
    <w:p w14:paraId="525AB2B9" w14:textId="5E38A2C9" w:rsidR="008204A5" w:rsidRPr="008204A5" w:rsidRDefault="008204A5" w:rsidP="008204A5">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A2718A7" w14:textId="68E96C60" w:rsidR="009E6E4E" w:rsidRDefault="009E6E4E" w:rsidP="00291126">
      <w:pPr>
        <w:rPr>
          <w:lang w:val="fr-CH"/>
        </w:rPr>
      </w:pPr>
    </w:p>
    <w:p w14:paraId="5DEF8813" w14:textId="77FC256E" w:rsidR="009E6E4E" w:rsidRDefault="009E6E4E" w:rsidP="00291126">
      <w:pPr>
        <w:rPr>
          <w:lang w:val="fr-CH"/>
        </w:rPr>
      </w:pPr>
      <w:r>
        <w:rPr>
          <w:lang w:val="fr-CH"/>
        </w:rPr>
        <w:t>L’ID de l’utilisateur est à définir dans le lien.</w:t>
      </w:r>
    </w:p>
    <w:p w14:paraId="47553DB4" w14:textId="0283ECFB" w:rsidR="00291126" w:rsidRDefault="00291126" w:rsidP="00291126">
      <w:pPr>
        <w:rPr>
          <w:lang w:val="fr-CH"/>
        </w:rPr>
      </w:pPr>
      <w:r>
        <w:rPr>
          <w:lang w:val="fr-CH"/>
        </w:rPr>
        <w:t>Réponse :</w:t>
      </w:r>
    </w:p>
    <w:p w14:paraId="057F7302" w14:textId="04E33310" w:rsidR="008204A5" w:rsidRDefault="008204A5" w:rsidP="00291126">
      <w:pPr>
        <w:rPr>
          <w:lang w:val="fr-CH"/>
        </w:rPr>
      </w:pPr>
      <w:r>
        <w:rPr>
          <w:lang w:val="fr-CH"/>
        </w:rPr>
        <w:t>L’ID du sondage créé est retourné.</w:t>
      </w:r>
    </w:p>
    <w:p w14:paraId="1DDE8FDF" w14:textId="77777777" w:rsidR="00291126" w:rsidRPr="00513098" w:rsidRDefault="00291126" w:rsidP="00A71B46">
      <w:pPr>
        <w:rPr>
          <w:lang w:val="fr-CH"/>
        </w:rPr>
      </w:pPr>
    </w:p>
    <w:p w14:paraId="4E74E0C7" w14:textId="2485FEDD" w:rsidR="00A71B46" w:rsidRPr="00601825" w:rsidRDefault="00291126" w:rsidP="00513098">
      <w:pPr>
        <w:pStyle w:val="Heading5"/>
        <w:rPr>
          <w:lang w:val="en-US"/>
        </w:rPr>
      </w:pPr>
      <w:r w:rsidRPr="00601825">
        <w:rPr>
          <w:lang w:val="en-US"/>
        </w:rPr>
        <w:t>D</w:t>
      </w:r>
      <w:r w:rsidR="00A71B46" w:rsidRPr="00601825">
        <w:rPr>
          <w:lang w:val="en-US"/>
        </w:rPr>
        <w:t>elete</w:t>
      </w:r>
      <w:r w:rsidRPr="00601825">
        <w:rPr>
          <w:lang w:val="en-US"/>
        </w:rPr>
        <w:t xml:space="preserve"> </w:t>
      </w:r>
      <w:r w:rsidR="00A71B46" w:rsidRPr="00601825">
        <w:rPr>
          <w:lang w:val="en-US"/>
        </w:rPr>
        <w:t>"/users/:idUser/surveys/:idSurvey"</w:t>
      </w:r>
    </w:p>
    <w:p w14:paraId="438F179D" w14:textId="023D6F87" w:rsidR="008204A5" w:rsidRPr="008204A5" w:rsidRDefault="008204A5" w:rsidP="008204A5">
      <w:pPr>
        <w:rPr>
          <w:lang w:val="fr-CH"/>
        </w:rPr>
      </w:pPr>
      <w:r>
        <w:rPr>
          <w:lang w:val="fr-CH"/>
        </w:rPr>
        <w:t>Permet de supprimer un sondage</w:t>
      </w:r>
    </w:p>
    <w:p w14:paraId="4ED53739" w14:textId="597BFEEC" w:rsidR="008204A5" w:rsidRDefault="00291126" w:rsidP="00291126">
      <w:pPr>
        <w:rPr>
          <w:lang w:val="fr-CH"/>
        </w:rPr>
      </w:pPr>
      <w:r w:rsidRPr="00457C80">
        <w:rPr>
          <w:lang w:val="fr-CH"/>
        </w:rPr>
        <w:t>Données attendues :</w:t>
      </w:r>
    </w:p>
    <w:p w14:paraId="04EF982D" w14:textId="75E1693B" w:rsidR="008204A5" w:rsidRDefault="008204A5" w:rsidP="00291126">
      <w:pPr>
        <w:rPr>
          <w:lang w:val="fr-CH"/>
        </w:rPr>
      </w:pPr>
      <w:r>
        <w:rPr>
          <w:lang w:val="fr-CH"/>
        </w:rPr>
        <w:t>L’ID du sondage dans le lien.</w:t>
      </w:r>
    </w:p>
    <w:p w14:paraId="12632633" w14:textId="09EC45F1" w:rsidR="00291126" w:rsidRDefault="00291126" w:rsidP="00A71B46">
      <w:pPr>
        <w:rPr>
          <w:lang w:val="fr-CH"/>
        </w:rPr>
      </w:pPr>
      <w:r>
        <w:rPr>
          <w:lang w:val="fr-CH"/>
        </w:rPr>
        <w:t>Réponse :</w:t>
      </w:r>
    </w:p>
    <w:p w14:paraId="0116A331" w14:textId="175E0D69" w:rsidR="00A71B46" w:rsidRDefault="008204A5" w:rsidP="00A71B46">
      <w:pPr>
        <w:rPr>
          <w:lang w:val="fr-CH"/>
        </w:rPr>
      </w:pPr>
      <w:r>
        <w:rPr>
          <w:lang w:val="fr-CH"/>
        </w:rPr>
        <w:t>Confirmation que le sondage a été supprimé.</w:t>
      </w:r>
    </w:p>
    <w:p w14:paraId="0E353F67" w14:textId="77777777" w:rsidR="00AE3CC9" w:rsidRPr="00513098" w:rsidRDefault="00AE3CC9" w:rsidP="00A71B46">
      <w:pPr>
        <w:rPr>
          <w:lang w:val="fr-CH"/>
        </w:rPr>
      </w:pPr>
    </w:p>
    <w:p w14:paraId="1A4C41E4" w14:textId="7CE10EF3" w:rsidR="00A71B46" w:rsidRDefault="00291126" w:rsidP="00513098">
      <w:pPr>
        <w:pStyle w:val="Heading5"/>
        <w:rPr>
          <w:lang w:val="fr-CH"/>
        </w:rPr>
      </w:pPr>
      <w:r w:rsidRPr="00513098">
        <w:rPr>
          <w:lang w:val="fr-CH"/>
        </w:rPr>
        <w:t>G</w:t>
      </w:r>
      <w:r w:rsidR="00A71B46" w:rsidRPr="00513098">
        <w:rPr>
          <w:lang w:val="fr-CH"/>
        </w:rPr>
        <w:t>et</w:t>
      </w:r>
      <w:r w:rsidRPr="00513098">
        <w:rPr>
          <w:lang w:val="fr-CH"/>
        </w:rPr>
        <w:t xml:space="preserve"> </w:t>
      </w:r>
      <w:r w:rsidR="00A71B46" w:rsidRPr="00513098">
        <w:rPr>
          <w:lang w:val="fr-CH"/>
        </w:rPr>
        <w:t>"/users"</w:t>
      </w:r>
    </w:p>
    <w:p w14:paraId="610787BF" w14:textId="0877389F" w:rsidR="005D4716" w:rsidRPr="005D4716" w:rsidRDefault="005D4716" w:rsidP="005D4716">
      <w:pPr>
        <w:rPr>
          <w:lang w:val="fr-CH"/>
        </w:rPr>
      </w:pPr>
      <w:r>
        <w:rPr>
          <w:lang w:val="fr-CH"/>
        </w:rPr>
        <w:t>Permet de récupérer la liste des utilisateurs.</w:t>
      </w:r>
    </w:p>
    <w:p w14:paraId="40DB2BD7" w14:textId="60C3DDBD" w:rsidR="005D4716" w:rsidRDefault="00291126" w:rsidP="00291126">
      <w:pPr>
        <w:rPr>
          <w:lang w:val="fr-CH"/>
        </w:rPr>
      </w:pPr>
      <w:r w:rsidRPr="00457C80">
        <w:rPr>
          <w:lang w:val="fr-CH"/>
        </w:rPr>
        <w:t>Données attendues :</w:t>
      </w:r>
    </w:p>
    <w:p w14:paraId="551E7B6B" w14:textId="2588ADD5" w:rsidR="005D4716" w:rsidRDefault="005D4716" w:rsidP="00291126">
      <w:pPr>
        <w:rPr>
          <w:lang w:val="fr-CH"/>
        </w:rPr>
      </w:pPr>
      <w:r>
        <w:rPr>
          <w:lang w:val="fr-CH"/>
        </w:rPr>
        <w:t>Aucune.</w:t>
      </w:r>
    </w:p>
    <w:p w14:paraId="558CD0F7" w14:textId="078193F5" w:rsidR="00291126" w:rsidRDefault="00291126" w:rsidP="00291126">
      <w:pPr>
        <w:rPr>
          <w:lang w:val="fr-CH"/>
        </w:rPr>
      </w:pPr>
      <w:r>
        <w:rPr>
          <w:lang w:val="fr-CH"/>
        </w:rPr>
        <w:t>Réponse :</w:t>
      </w:r>
    </w:p>
    <w:p w14:paraId="1115CDBD" w14:textId="66FE203C" w:rsidR="005D4716" w:rsidRDefault="005D4716" w:rsidP="00291126">
      <w:pPr>
        <w:rPr>
          <w:lang w:val="fr-CH"/>
        </w:rPr>
      </w:pPr>
      <w:r>
        <w:rPr>
          <w:lang w:val="fr-CH"/>
        </w:rPr>
        <w:t>Un tableau contenant tous les utilisateurs.</w:t>
      </w:r>
    </w:p>
    <w:p w14:paraId="47C0A25C" w14:textId="77777777" w:rsidR="00291126" w:rsidRPr="00513098" w:rsidRDefault="00291126" w:rsidP="00A71B46">
      <w:pPr>
        <w:rPr>
          <w:lang w:val="fr-CH"/>
        </w:rPr>
      </w:pPr>
    </w:p>
    <w:p w14:paraId="7C2ED00D" w14:textId="3E278CEA" w:rsidR="00A71B46" w:rsidRDefault="00291126" w:rsidP="00513098">
      <w:pPr>
        <w:pStyle w:val="Heading5"/>
        <w:rPr>
          <w:lang w:val="fr-CH"/>
        </w:rPr>
      </w:pPr>
      <w:r w:rsidRPr="00513098">
        <w:rPr>
          <w:lang w:val="fr-CH"/>
        </w:rPr>
        <w:t>D</w:t>
      </w:r>
      <w:r w:rsidR="00A71B46" w:rsidRPr="00513098">
        <w:rPr>
          <w:lang w:val="fr-CH"/>
        </w:rPr>
        <w:t>elete</w:t>
      </w:r>
      <w:r w:rsidRPr="00513098">
        <w:rPr>
          <w:lang w:val="fr-CH"/>
        </w:rPr>
        <w:t xml:space="preserve"> </w:t>
      </w:r>
      <w:r w:rsidR="00A71B46" w:rsidRPr="00513098">
        <w:rPr>
          <w:lang w:val="fr-CH"/>
        </w:rPr>
        <w:t>"/users/:idUser"</w:t>
      </w:r>
    </w:p>
    <w:p w14:paraId="0E55D529" w14:textId="4BDFD5C7" w:rsidR="005D4716" w:rsidRPr="005D4716" w:rsidRDefault="005D4716" w:rsidP="005D4716">
      <w:pPr>
        <w:rPr>
          <w:lang w:val="fr-CH"/>
        </w:rPr>
      </w:pPr>
      <w:r>
        <w:rPr>
          <w:lang w:val="fr-CH"/>
        </w:rPr>
        <w:t>Permet de supprimer un utilisateur. Pour pouvoir l’utiliser il faut être superadmin.</w:t>
      </w:r>
    </w:p>
    <w:p w14:paraId="04CEA289" w14:textId="65190018" w:rsidR="00291126" w:rsidRDefault="00291126" w:rsidP="00291126">
      <w:pPr>
        <w:rPr>
          <w:lang w:val="fr-CH"/>
        </w:rPr>
      </w:pPr>
      <w:r w:rsidRPr="00457C80">
        <w:rPr>
          <w:lang w:val="fr-CH"/>
        </w:rPr>
        <w:t>Données attendues :</w:t>
      </w:r>
    </w:p>
    <w:p w14:paraId="0B257988" w14:textId="65EB6EDC" w:rsidR="005D4716" w:rsidRDefault="005D4716" w:rsidP="00291126">
      <w:pPr>
        <w:rPr>
          <w:lang w:val="fr-CH"/>
        </w:rPr>
      </w:pPr>
      <w:r>
        <w:rPr>
          <w:lang w:val="fr-CH"/>
        </w:rPr>
        <w:t>L’ID de l’utilisateur dans le lien.</w:t>
      </w:r>
    </w:p>
    <w:p w14:paraId="063E0BBC" w14:textId="1408EBBB" w:rsidR="00291126" w:rsidRDefault="00291126" w:rsidP="00D81C21">
      <w:pPr>
        <w:jc w:val="both"/>
        <w:rPr>
          <w:lang w:val="fr-CH"/>
        </w:rPr>
      </w:pPr>
      <w:r>
        <w:rPr>
          <w:lang w:val="fr-CH"/>
        </w:rPr>
        <w:lastRenderedPageBreak/>
        <w:t>Réponse :</w:t>
      </w:r>
    </w:p>
    <w:p w14:paraId="35481770" w14:textId="0FB6166B" w:rsidR="005D4716" w:rsidRDefault="005D4716" w:rsidP="00D81C21">
      <w:pPr>
        <w:jc w:val="both"/>
        <w:rPr>
          <w:lang w:val="fr-CH"/>
        </w:rPr>
      </w:pPr>
      <w:r>
        <w:rPr>
          <w:lang w:val="fr-CH"/>
        </w:rPr>
        <w:t>Une confirmation que l’utilisateur est supprimé est retourné.</w:t>
      </w:r>
    </w:p>
    <w:p w14:paraId="4E53ED97" w14:textId="77777777" w:rsidR="00291126" w:rsidRPr="00513098" w:rsidRDefault="00291126" w:rsidP="00A71B46">
      <w:pPr>
        <w:rPr>
          <w:lang w:val="fr-CH"/>
        </w:rPr>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3" w:name="_Toc2333865"/>
      <w:r>
        <w:t>Point 1</w:t>
      </w:r>
      <w:bookmarkEnd w:id="23"/>
    </w:p>
    <w:p w14:paraId="2E0A127C" w14:textId="77777777" w:rsidR="009319BC" w:rsidRDefault="009319BC" w:rsidP="009319BC">
      <w:pPr>
        <w:pStyle w:val="Heading3"/>
      </w:pPr>
      <w:bookmarkStart w:id="24" w:name="_Toc2333866"/>
      <w:r>
        <w:t>Point 2</w:t>
      </w:r>
      <w:bookmarkEnd w:id="24"/>
    </w:p>
    <w:p w14:paraId="5373EB8C" w14:textId="77777777" w:rsidR="009319BC" w:rsidRPr="009319BC" w:rsidRDefault="009319BC" w:rsidP="009319BC">
      <w:pPr>
        <w:pStyle w:val="Heading3"/>
      </w:pPr>
      <w:bookmarkStart w:id="25" w:name="_Toc2333867"/>
      <w:r>
        <w:t>Point …</w:t>
      </w:r>
      <w:bookmarkEnd w:id="25"/>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6" w:name="_Toc2333868"/>
      <w:r>
        <w:rPr>
          <w:iCs/>
        </w:rPr>
        <w:t>Livraisons</w:t>
      </w:r>
      <w:bookmarkEnd w:id="26"/>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7" w:name="_Toc2333869"/>
      <w:bookmarkStart w:id="28" w:name="_Toc25553321"/>
      <w:bookmarkStart w:id="29" w:name="_Toc71691025"/>
      <w:r>
        <w:t>Tests</w:t>
      </w:r>
      <w:bookmarkEnd w:id="27"/>
    </w:p>
    <w:p w14:paraId="469DE80D" w14:textId="67CFE005" w:rsidR="00F12800" w:rsidRDefault="004D2F9B" w:rsidP="00F12800">
      <w:pPr>
        <w:pStyle w:val="Heading2"/>
        <w:rPr>
          <w:iCs/>
        </w:rPr>
      </w:pPr>
      <w:bookmarkStart w:id="30" w:name="_Toc2333870"/>
      <w:r>
        <w:rPr>
          <w:iCs/>
        </w:rPr>
        <w:t>T</w:t>
      </w:r>
      <w:r w:rsidR="0049659A" w:rsidRPr="00791020">
        <w:rPr>
          <w:iCs/>
        </w:rPr>
        <w:t>est</w:t>
      </w:r>
      <w:bookmarkEnd w:id="28"/>
      <w:r w:rsidR="0049659A" w:rsidRPr="00791020">
        <w:rPr>
          <w:iCs/>
        </w:rPr>
        <w:t>s effectués</w:t>
      </w:r>
      <w:bookmarkStart w:id="31" w:name="_Toc25553322"/>
      <w:bookmarkStart w:id="32" w:name="_Toc71691026"/>
      <w:bookmarkStart w:id="33" w:name="_Toc2333871"/>
      <w:bookmarkEnd w:id="29"/>
      <w:bookmarkEnd w:id="30"/>
    </w:p>
    <w:p w14:paraId="2CD1FF80" w14:textId="1370BB19" w:rsidR="00D54252" w:rsidRDefault="00D54252" w:rsidP="00D54252">
      <w:pPr>
        <w:pStyle w:val="Heading3"/>
      </w:pPr>
      <w:r>
        <w:t>Back-end</w:t>
      </w:r>
    </w:p>
    <w:p w14:paraId="3A860CCC" w14:textId="0C0C3E70" w:rsidR="000E636F" w:rsidRDefault="000E636F" w:rsidP="00D54252">
      <w:r>
        <w:t xml:space="preserve">Pour le backend, j’ai écrit quelques tests automatiques avec </w:t>
      </w:r>
      <w:r w:rsidR="009669B6">
        <w:t>Jasmine :</w:t>
      </w:r>
    </w:p>
    <w:p w14:paraId="2DC15EAB" w14:textId="022165A6" w:rsidR="000E636F" w:rsidRDefault="000E636F" w:rsidP="000E636F">
      <w:pPr>
        <w:pStyle w:val="ListParagraph"/>
        <w:numPr>
          <w:ilvl w:val="0"/>
          <w:numId w:val="31"/>
        </w:numPr>
      </w:pPr>
      <w:r>
        <w:t>Connexion à la base de données</w:t>
      </w:r>
    </w:p>
    <w:p w14:paraId="564541B5" w14:textId="56C800DF" w:rsidR="000E636F" w:rsidRDefault="000E636F" w:rsidP="000E636F">
      <w:pPr>
        <w:pStyle w:val="ListParagraph"/>
        <w:numPr>
          <w:ilvl w:val="0"/>
          <w:numId w:val="31"/>
        </w:numPr>
      </w:pPr>
      <w:r>
        <w:t>Route POST /users retourne 201</w:t>
      </w:r>
    </w:p>
    <w:p w14:paraId="51D654A9" w14:textId="6981FCDE" w:rsidR="000E636F" w:rsidRDefault="000E636F" w:rsidP="000E636F">
      <w:pPr>
        <w:pStyle w:val="ListParagraph"/>
        <w:numPr>
          <w:ilvl w:val="0"/>
          <w:numId w:val="31"/>
        </w:numPr>
      </w:pPr>
      <w:r>
        <w:t>Route POST /users créer un utilisateur dans la BD</w:t>
      </w:r>
    </w:p>
    <w:p w14:paraId="3ACEB3DB" w14:textId="632EC2F6" w:rsidR="000E636F" w:rsidRDefault="00034761" w:rsidP="000E636F">
      <w:pPr>
        <w:pStyle w:val="ListParagraph"/>
        <w:numPr>
          <w:ilvl w:val="0"/>
          <w:numId w:val="31"/>
        </w:numPr>
      </w:pPr>
      <w:r>
        <w:t>Route POST /login retourne 201</w:t>
      </w:r>
    </w:p>
    <w:p w14:paraId="471FD470" w14:textId="77777777" w:rsidR="00034761" w:rsidRDefault="00034761" w:rsidP="00034761">
      <w:pPr>
        <w:pStyle w:val="ListParagraph"/>
        <w:numPr>
          <w:ilvl w:val="0"/>
          <w:numId w:val="31"/>
        </w:numPr>
      </w:pPr>
      <w:r>
        <w:t>Route POST /login retourne 401</w:t>
      </w:r>
    </w:p>
    <w:p w14:paraId="50702FA0" w14:textId="3C5EE07A" w:rsidR="00034761" w:rsidRDefault="00034761" w:rsidP="00034761">
      <w:pPr>
        <w:pStyle w:val="ListParagraph"/>
        <w:numPr>
          <w:ilvl w:val="0"/>
          <w:numId w:val="31"/>
        </w:numPr>
        <w:rPr>
          <w:lang w:val="fr-CH"/>
        </w:rPr>
      </w:pPr>
      <w:r w:rsidRPr="00034761">
        <w:rPr>
          <w:lang w:val="fr-CH"/>
        </w:rPr>
        <w:t>Route GET /BGG/games/:name retourne un t</w:t>
      </w:r>
      <w:r>
        <w:rPr>
          <w:lang w:val="fr-CH"/>
        </w:rPr>
        <w:t>ableau de jeu</w:t>
      </w:r>
    </w:p>
    <w:p w14:paraId="60FF8DD7" w14:textId="1ED68A1B" w:rsidR="00034761" w:rsidRDefault="00034761" w:rsidP="00034761">
      <w:pPr>
        <w:pStyle w:val="ListParagraph"/>
        <w:numPr>
          <w:ilvl w:val="0"/>
          <w:numId w:val="31"/>
        </w:numPr>
        <w:rPr>
          <w:lang w:val="fr-CH"/>
        </w:rPr>
      </w:pPr>
      <w:r w:rsidRPr="00034761">
        <w:rPr>
          <w:lang w:val="fr-CH"/>
        </w:rPr>
        <w:t>Route GET /BGG/games/:name retourne aucun r</w:t>
      </w:r>
      <w:r>
        <w:rPr>
          <w:lang w:val="fr-CH"/>
        </w:rPr>
        <w:t>ésultat</w:t>
      </w:r>
    </w:p>
    <w:p w14:paraId="2DE639F0" w14:textId="5A5DE6B9" w:rsidR="00034761" w:rsidRDefault="00034761" w:rsidP="00034761">
      <w:pPr>
        <w:pStyle w:val="ListParagraph"/>
        <w:numPr>
          <w:ilvl w:val="0"/>
          <w:numId w:val="31"/>
        </w:numPr>
        <w:rPr>
          <w:lang w:val="fr-CH"/>
        </w:rPr>
      </w:pPr>
      <w:r w:rsidRPr="00034761">
        <w:rPr>
          <w:lang w:val="fr-CH"/>
        </w:rPr>
        <w:t>Route GET /BGG/games/:idGame/details retourne les déta</w:t>
      </w:r>
      <w:r>
        <w:rPr>
          <w:lang w:val="fr-CH"/>
        </w:rPr>
        <w:t>ils</w:t>
      </w:r>
    </w:p>
    <w:p w14:paraId="5F6921A5" w14:textId="74182E4B" w:rsidR="00034761" w:rsidRDefault="00034761" w:rsidP="00034761">
      <w:pPr>
        <w:pStyle w:val="ListParagraph"/>
        <w:numPr>
          <w:ilvl w:val="0"/>
          <w:numId w:val="31"/>
        </w:numPr>
        <w:rPr>
          <w:lang w:val="fr-CH"/>
        </w:rPr>
      </w:pPr>
      <w:r w:rsidRPr="00034761">
        <w:rPr>
          <w:lang w:val="fr-CH"/>
        </w:rPr>
        <w:t>Route GET /BGG/games/:idGame/details retourne aucun rés</w:t>
      </w:r>
      <w:r>
        <w:rPr>
          <w:lang w:val="fr-CH"/>
        </w:rPr>
        <w:t>ultat</w:t>
      </w:r>
    </w:p>
    <w:p w14:paraId="5EB4EA61" w14:textId="3C9CC022" w:rsidR="00F7039E" w:rsidRDefault="00F7039E" w:rsidP="00034761">
      <w:pPr>
        <w:pStyle w:val="ListParagraph"/>
        <w:numPr>
          <w:ilvl w:val="0"/>
          <w:numId w:val="31"/>
        </w:numPr>
        <w:rPr>
          <w:lang w:val="fr-CH"/>
        </w:rPr>
      </w:pPr>
      <w:r>
        <w:rPr>
          <w:lang w:val="fr-CH"/>
        </w:rPr>
        <w:t xml:space="preserve">Route POST </w:t>
      </w:r>
      <w:r w:rsidRPr="00F7039E">
        <w:rPr>
          <w:lang w:val="fr-CH"/>
        </w:rPr>
        <w:t>/users/:idUser/surveys/:idSurvey/vote</w:t>
      </w:r>
      <w:r>
        <w:rPr>
          <w:lang w:val="fr-CH"/>
        </w:rPr>
        <w:t xml:space="preserve"> retourne 200</w:t>
      </w:r>
    </w:p>
    <w:p w14:paraId="6483B988" w14:textId="1B784AF8" w:rsidR="00F7039E" w:rsidRDefault="00F7039E" w:rsidP="00034761">
      <w:pPr>
        <w:pStyle w:val="ListParagraph"/>
        <w:numPr>
          <w:ilvl w:val="0"/>
          <w:numId w:val="31"/>
        </w:numPr>
        <w:rPr>
          <w:lang w:val="fr-CH"/>
        </w:rPr>
      </w:pPr>
      <w:r>
        <w:rPr>
          <w:lang w:val="fr-CH"/>
        </w:rPr>
        <w:t xml:space="preserve">Route POST </w:t>
      </w:r>
      <w:r w:rsidRPr="00F7039E">
        <w:rPr>
          <w:lang w:val="fr-CH"/>
        </w:rPr>
        <w:t>/users/:idUser/games</w:t>
      </w:r>
      <w:r w:rsidR="00BE0666">
        <w:rPr>
          <w:lang w:val="fr-CH"/>
        </w:rPr>
        <w:t xml:space="preserve"> retourne 201</w:t>
      </w:r>
    </w:p>
    <w:p w14:paraId="70E0BEF8" w14:textId="5D882430" w:rsidR="00BE0666" w:rsidRDefault="00BE0666" w:rsidP="00034761">
      <w:pPr>
        <w:pStyle w:val="ListParagraph"/>
        <w:numPr>
          <w:ilvl w:val="0"/>
          <w:numId w:val="31"/>
        </w:numPr>
        <w:rPr>
          <w:lang w:val="fr-CH"/>
        </w:rPr>
      </w:pPr>
      <w:r>
        <w:rPr>
          <w:lang w:val="fr-CH"/>
        </w:rPr>
        <w:lastRenderedPageBreak/>
        <w:t xml:space="preserve">Route POST </w:t>
      </w:r>
      <w:r w:rsidRPr="00F7039E">
        <w:rPr>
          <w:lang w:val="fr-CH"/>
        </w:rPr>
        <w:t>/users/:idUser/games</w:t>
      </w:r>
      <w:r>
        <w:rPr>
          <w:lang w:val="fr-CH"/>
        </w:rPr>
        <w:t xml:space="preserve"> retourne 400</w:t>
      </w:r>
    </w:p>
    <w:p w14:paraId="4AE12DAA" w14:textId="447A19EA" w:rsidR="00BE0666" w:rsidRDefault="00BE0666" w:rsidP="00034761">
      <w:pPr>
        <w:pStyle w:val="ListParagraph"/>
        <w:numPr>
          <w:ilvl w:val="0"/>
          <w:numId w:val="31"/>
        </w:numPr>
        <w:rPr>
          <w:lang w:val="fr-CH"/>
        </w:rPr>
      </w:pPr>
      <w:r w:rsidRPr="00BE0666">
        <w:rPr>
          <w:lang w:val="fr-CH"/>
        </w:rPr>
        <w:t>Route Delete /users/:idUser retourne</w:t>
      </w:r>
      <w:r>
        <w:rPr>
          <w:lang w:val="fr-CH"/>
        </w:rPr>
        <w:t xml:space="preserve"> 200</w:t>
      </w:r>
    </w:p>
    <w:p w14:paraId="2BD11FD3" w14:textId="2816EEFB" w:rsidR="00BE0666" w:rsidRDefault="00BE0666" w:rsidP="00BE0666">
      <w:pPr>
        <w:pStyle w:val="ListParagraph"/>
        <w:numPr>
          <w:ilvl w:val="0"/>
          <w:numId w:val="31"/>
        </w:numPr>
        <w:rPr>
          <w:lang w:val="fr-CH"/>
        </w:rPr>
      </w:pPr>
      <w:r w:rsidRPr="00BE0666">
        <w:rPr>
          <w:lang w:val="fr-CH"/>
        </w:rPr>
        <w:t>Route Delete /users/:idUser retourne</w:t>
      </w:r>
      <w:r>
        <w:rPr>
          <w:lang w:val="fr-CH"/>
        </w:rPr>
        <w:t xml:space="preserve"> 400</w:t>
      </w:r>
    </w:p>
    <w:p w14:paraId="383018E1" w14:textId="46046112" w:rsidR="00AB5D92" w:rsidRDefault="00AB5D92" w:rsidP="00D81C21">
      <w:pPr>
        <w:jc w:val="both"/>
        <w:rPr>
          <w:lang w:val="fr-CH"/>
        </w:rPr>
      </w:pPr>
      <w:r>
        <w:rPr>
          <w:lang w:val="fr-CH"/>
        </w:rPr>
        <w:t>Je peux donc vérifier si ces routes fonctionnent comme prévu en exécutant la commande « npm test »</w:t>
      </w:r>
    </w:p>
    <w:p w14:paraId="310CC5B5" w14:textId="1392CCB1" w:rsidR="000B70BF" w:rsidRPr="00AB5D92" w:rsidRDefault="000B70BF" w:rsidP="00D81C21">
      <w:pPr>
        <w:jc w:val="both"/>
        <w:rPr>
          <w:lang w:val="fr-CH"/>
        </w:rPr>
      </w:pPr>
      <w:r>
        <w:rPr>
          <w:lang w:val="fr-CH"/>
        </w:rPr>
        <w:t>Pour les autres routes, les tests ont été fait avec postman.</w:t>
      </w:r>
    </w:p>
    <w:p w14:paraId="3BC775B4" w14:textId="00A3A126" w:rsidR="00D54252" w:rsidRPr="00D54252" w:rsidRDefault="00D54252" w:rsidP="00D54252">
      <w:pPr>
        <w:pStyle w:val="Heading3"/>
      </w:pPr>
      <w:r>
        <w:t>Front-end</w:t>
      </w:r>
      <w:r>
        <w:br/>
      </w:r>
    </w:p>
    <w:tbl>
      <w:tblPr>
        <w:tblW w:w="8461" w:type="dxa"/>
        <w:tblInd w:w="355" w:type="dxa"/>
        <w:tblLayout w:type="fixed"/>
        <w:tblLook w:val="04A0" w:firstRow="1" w:lastRow="0" w:firstColumn="1" w:lastColumn="0" w:noHBand="0" w:noVBand="1"/>
      </w:tblPr>
      <w:tblGrid>
        <w:gridCol w:w="4210"/>
        <w:gridCol w:w="4251"/>
      </w:tblGrid>
      <w:tr w:rsidR="00D54252" w14:paraId="56A11D51" w14:textId="77777777" w:rsidTr="00D54252">
        <w:trPr>
          <w:trHeight w:val="1648"/>
        </w:trPr>
        <w:tc>
          <w:tcPr>
            <w:tcW w:w="4210" w:type="dxa"/>
            <w:tcBorders>
              <w:top w:val="single" w:sz="4" w:space="0" w:color="000000"/>
              <w:left w:val="single" w:sz="4" w:space="0" w:color="000000"/>
              <w:bottom w:val="single" w:sz="4" w:space="0" w:color="000000"/>
              <w:right w:val="nil"/>
            </w:tcBorders>
          </w:tcPr>
          <w:p w14:paraId="19401427" w14:textId="4A51CB7C" w:rsidR="00D54252" w:rsidRDefault="00D54252" w:rsidP="00D54252">
            <w:pPr>
              <w:snapToGrid w:val="0"/>
            </w:pPr>
            <w:r>
              <w:br/>
            </w:r>
          </w:p>
          <w:p w14:paraId="4089446C" w14:textId="77777777" w:rsidR="00D54252" w:rsidRDefault="00D54252">
            <w:pPr>
              <w:jc w:val="center"/>
            </w:pPr>
            <w:r>
              <w:t>Scénario</w:t>
            </w:r>
          </w:p>
        </w:tc>
        <w:tc>
          <w:tcPr>
            <w:tcW w:w="4251" w:type="dxa"/>
            <w:tcBorders>
              <w:top w:val="single" w:sz="4" w:space="0" w:color="000000"/>
              <w:left w:val="single" w:sz="4" w:space="0" w:color="000000"/>
              <w:bottom w:val="single" w:sz="4" w:space="0" w:color="000000"/>
              <w:right w:val="single" w:sz="4" w:space="0" w:color="auto"/>
            </w:tcBorders>
            <w:hideMark/>
          </w:tcPr>
          <w:p w14:paraId="6D12CB3B" w14:textId="0CBD86E2" w:rsidR="00D54252" w:rsidRDefault="00D54252">
            <w:pPr>
              <w:pStyle w:val="Help"/>
              <w:jc w:val="center"/>
            </w:pPr>
            <w:r>
              <w:rPr>
                <w:i w:val="0"/>
                <w:iCs w:val="0"/>
                <w:color w:val="FF0000"/>
                <w:szCs w:val="20"/>
              </w:rPr>
              <w:t>20.03.2020</w:t>
            </w:r>
          </w:p>
          <w:p w14:paraId="050B9B23" w14:textId="6E52831A" w:rsidR="00D54252" w:rsidRDefault="00D54252">
            <w:pPr>
              <w:pStyle w:val="Help"/>
              <w:jc w:val="center"/>
            </w:pPr>
            <w:r>
              <w:rPr>
                <w:i w:val="0"/>
                <w:iCs w:val="0"/>
                <w:color w:val="auto"/>
                <w:szCs w:val="20"/>
              </w:rPr>
              <w:t>Luca Coduri</w:t>
            </w:r>
          </w:p>
          <w:p w14:paraId="4544DB2A" w14:textId="6A7738E7" w:rsidR="00D54252" w:rsidRDefault="00D54252" w:rsidP="00D54252">
            <w:pPr>
              <w:pStyle w:val="Help"/>
              <w:jc w:val="center"/>
            </w:pPr>
            <w:r>
              <w:rPr>
                <w:i w:val="0"/>
                <w:iCs w:val="0"/>
                <w:color w:val="auto"/>
                <w:szCs w:val="20"/>
              </w:rPr>
              <w:t>Windows 10</w:t>
            </w:r>
            <w:r w:rsidR="00C02632">
              <w:rPr>
                <w:i w:val="0"/>
                <w:iCs w:val="0"/>
                <w:color w:val="auto"/>
                <w:szCs w:val="20"/>
              </w:rPr>
              <w:t xml:space="preserve"> - chrome</w:t>
            </w:r>
          </w:p>
        </w:tc>
      </w:tr>
      <w:tr w:rsidR="00D54252" w14:paraId="7765C9D2"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7DEE91BA" w14:textId="70E59237" w:rsidR="00D54252" w:rsidRDefault="00D54252">
            <w:pPr>
              <w:jc w:val="center"/>
            </w:pPr>
            <w:r>
              <w:t>Créer un sondage personnalisé</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44597C97" w14:textId="2EE85B3C" w:rsidR="00D54252" w:rsidRDefault="00D54252">
            <w:pPr>
              <w:pStyle w:val="Help"/>
              <w:jc w:val="center"/>
            </w:pPr>
            <w:r>
              <w:rPr>
                <w:i w:val="0"/>
                <w:iCs w:val="0"/>
                <w:color w:val="auto"/>
                <w:szCs w:val="20"/>
              </w:rPr>
              <w:t>ok</w:t>
            </w:r>
          </w:p>
        </w:tc>
      </w:tr>
      <w:tr w:rsidR="00D54252" w14:paraId="62FB330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16FC6990" w14:textId="4C0929C4" w:rsidR="00D54252" w:rsidRDefault="00D54252">
            <w:pPr>
              <w:jc w:val="center"/>
            </w:pPr>
            <w:r w:rsidRPr="00F12800">
              <w:t>Avoir plus de détails à propos d’un jeu</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C6A7EEB" w14:textId="6C3C6623" w:rsidR="00D54252" w:rsidRDefault="00D54252">
            <w:pPr>
              <w:jc w:val="center"/>
            </w:pPr>
            <w:r>
              <w:rPr>
                <w:i/>
                <w:iCs/>
              </w:rPr>
              <w:t>ok</w:t>
            </w:r>
          </w:p>
        </w:tc>
      </w:tr>
      <w:tr w:rsidR="00D54252" w14:paraId="112B6D5B"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59E0FC9D" w14:textId="07667536" w:rsidR="00D54252" w:rsidRDefault="00D54252">
            <w:pPr>
              <w:jc w:val="center"/>
            </w:pPr>
            <w:r w:rsidRPr="00F12800">
              <w:t>Ajouter un jeu à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747FCE9" w14:textId="3DB7A8B2" w:rsidR="00D54252" w:rsidRDefault="00D54252">
            <w:pPr>
              <w:jc w:val="center"/>
            </w:pPr>
            <w:r>
              <w:rPr>
                <w:i/>
                <w:iCs/>
              </w:rPr>
              <w:t>ok</w:t>
            </w:r>
          </w:p>
        </w:tc>
      </w:tr>
      <w:tr w:rsidR="00D54252" w14:paraId="6607CB2C"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4A0EE75E" w14:textId="70F6A250" w:rsidR="00D54252" w:rsidRDefault="00D54252">
            <w:pPr>
              <w:jc w:val="center"/>
            </w:pPr>
            <w:r w:rsidRPr="00F12800">
              <w:t>Modifier les informations à propos d’un jeu dans la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38CEDA8A" w14:textId="49FC8A4E" w:rsidR="00D54252" w:rsidRDefault="00D54252">
            <w:pPr>
              <w:jc w:val="center"/>
            </w:pPr>
            <w:r>
              <w:rPr>
                <w:i/>
                <w:iCs/>
              </w:rPr>
              <w:t>ok</w:t>
            </w:r>
          </w:p>
        </w:tc>
      </w:tr>
      <w:tr w:rsidR="00D54252" w14:paraId="4C34CA3A" w14:textId="77777777" w:rsidTr="000F57ED">
        <w:trPr>
          <w:trHeight w:val="415"/>
        </w:trPr>
        <w:tc>
          <w:tcPr>
            <w:tcW w:w="4210" w:type="dxa"/>
            <w:tcBorders>
              <w:top w:val="single" w:sz="4" w:space="0" w:color="000000"/>
              <w:left w:val="single" w:sz="4" w:space="0" w:color="000000"/>
              <w:bottom w:val="single" w:sz="4" w:space="0" w:color="000000"/>
              <w:right w:val="nil"/>
            </w:tcBorders>
            <w:hideMark/>
          </w:tcPr>
          <w:p w14:paraId="540A4966" w14:textId="4DCE3763" w:rsidR="00D54252" w:rsidRDefault="00D54252">
            <w:pPr>
              <w:jc w:val="center"/>
            </w:pPr>
            <w:r w:rsidRPr="00F12800">
              <w:t>Supprimer un jeu de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9AEB5E8" w14:textId="2843E243" w:rsidR="00D54252" w:rsidRDefault="00C02632">
            <w:pPr>
              <w:jc w:val="center"/>
            </w:pPr>
            <w:r>
              <w:rPr>
                <w:i/>
                <w:iCs/>
              </w:rPr>
              <w:t>ok</w:t>
            </w:r>
          </w:p>
        </w:tc>
      </w:tr>
      <w:tr w:rsidR="00D54252" w14:paraId="446CDA7E"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203F00FE" w14:textId="3B4C5702" w:rsidR="00D54252" w:rsidRDefault="00D54252">
            <w:pPr>
              <w:jc w:val="center"/>
            </w:pPr>
            <w:r w:rsidRPr="00F12800">
              <w:t>Se déconnecter de sa session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C15D5A9" w14:textId="437F1641" w:rsidR="00D54252" w:rsidRDefault="00D54252">
            <w:pPr>
              <w:jc w:val="center"/>
            </w:pPr>
            <w:r>
              <w:rPr>
                <w:i/>
                <w:iCs/>
              </w:rPr>
              <w:t>ok</w:t>
            </w:r>
          </w:p>
        </w:tc>
      </w:tr>
      <w:tr w:rsidR="00D54252" w14:paraId="441E8AE9" w14:textId="77777777" w:rsidTr="00D54252">
        <w:trPr>
          <w:trHeight w:val="415"/>
        </w:trPr>
        <w:tc>
          <w:tcPr>
            <w:tcW w:w="4210" w:type="dxa"/>
            <w:tcBorders>
              <w:top w:val="single" w:sz="4" w:space="0" w:color="000000"/>
              <w:left w:val="single" w:sz="4" w:space="0" w:color="000000"/>
              <w:bottom w:val="single" w:sz="4" w:space="0" w:color="000000"/>
              <w:right w:val="nil"/>
            </w:tcBorders>
            <w:hideMark/>
          </w:tcPr>
          <w:p w14:paraId="1F06EED0" w14:textId="75933F85" w:rsidR="00D54252" w:rsidRDefault="00D54252">
            <w:pPr>
              <w:jc w:val="center"/>
            </w:pPr>
            <w:r w:rsidRPr="00F12800">
              <w:t>Supprimer un utilisateur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8046FA3" w14:textId="20DC202E" w:rsidR="00D54252" w:rsidRDefault="00D54252">
            <w:pPr>
              <w:jc w:val="center"/>
            </w:pPr>
            <w:r>
              <w:rPr>
                <w:i/>
                <w:iCs/>
              </w:rPr>
              <w:t>ok</w:t>
            </w:r>
          </w:p>
        </w:tc>
      </w:tr>
      <w:tr w:rsidR="00D54252" w14:paraId="2D4FED0E"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2C3ECC7" w14:textId="211EEFA2" w:rsidR="00D54252" w:rsidRDefault="00D54252">
            <w:pPr>
              <w:jc w:val="center"/>
            </w:pPr>
            <w:r w:rsidRPr="00F12800">
              <w:t>Rechercher un jeu dans la base de données</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115F69DC" w14:textId="7086299E" w:rsidR="00D54252" w:rsidRDefault="00D54252">
            <w:pPr>
              <w:jc w:val="center"/>
            </w:pPr>
            <w:r>
              <w:rPr>
                <w:i/>
                <w:iCs/>
              </w:rPr>
              <w:t>ok</w:t>
            </w:r>
          </w:p>
        </w:tc>
      </w:tr>
      <w:tr w:rsidR="00D54252" w14:paraId="234CD6DD"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E4608ED" w14:textId="1CC54879" w:rsidR="00D54252" w:rsidRDefault="00D54252">
            <w:pPr>
              <w:jc w:val="center"/>
            </w:pPr>
            <w:r w:rsidRPr="00F12800">
              <w:t>Avoir les détails d’un jeu rechercher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0FD159F2" w14:textId="2B710FD6" w:rsidR="00D54252" w:rsidRDefault="00D54252">
            <w:pPr>
              <w:jc w:val="center"/>
            </w:pPr>
            <w:r>
              <w:rPr>
                <w:i/>
                <w:iCs/>
              </w:rPr>
              <w:t>ok</w:t>
            </w:r>
          </w:p>
        </w:tc>
      </w:tr>
      <w:tr w:rsidR="00D54252" w14:paraId="4BCF6C2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55DB935B" w14:textId="1A948815" w:rsidR="00D54252" w:rsidRDefault="00D54252">
            <w:pPr>
              <w:jc w:val="center"/>
            </w:pPr>
            <w:r w:rsidRPr="00F12800">
              <w:t>Voter pour un jeu dans la liste de choix</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B0F74D" w14:textId="4A447AC4" w:rsidR="00D54252" w:rsidRDefault="00D54252">
            <w:pPr>
              <w:jc w:val="center"/>
            </w:pPr>
            <w:r>
              <w:rPr>
                <w:i/>
                <w:iCs/>
              </w:rPr>
              <w:t>ok</w:t>
            </w:r>
          </w:p>
        </w:tc>
      </w:tr>
      <w:tr w:rsidR="00D54252" w14:paraId="55C6517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6F74839B" w14:textId="08960A73" w:rsidR="00D54252" w:rsidRDefault="00D54252">
            <w:pPr>
              <w:jc w:val="center"/>
            </w:pPr>
            <w:r w:rsidRPr="00F12800">
              <w:t>Ouvrir la page d’inscription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E9CC0A" w14:textId="16E1D400" w:rsidR="00D54252" w:rsidRDefault="00D54252">
            <w:pPr>
              <w:jc w:val="center"/>
            </w:pPr>
            <w:r>
              <w:rPr>
                <w:i/>
                <w:iCs/>
              </w:rPr>
              <w:t>ok</w:t>
            </w:r>
          </w:p>
        </w:tc>
      </w:tr>
      <w:tr w:rsidR="00D54252" w14:paraId="1CD3A89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342FA024" w14:textId="233F429C" w:rsidR="00D54252" w:rsidRDefault="00D54252">
            <w:pPr>
              <w:jc w:val="center"/>
            </w:pPr>
            <w:r w:rsidRPr="00F12800">
              <w:t>Valider l’inscription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21F461E" w14:textId="76617F32" w:rsidR="00D54252" w:rsidRDefault="00D54252">
            <w:pPr>
              <w:jc w:val="center"/>
            </w:pPr>
            <w:r>
              <w:rPr>
                <w:i/>
                <w:iCs/>
              </w:rPr>
              <w:t>ok</w:t>
            </w:r>
          </w:p>
        </w:tc>
      </w:tr>
      <w:tr w:rsidR="00D54252" w14:paraId="5BA41734" w14:textId="77777777" w:rsidTr="00D54252">
        <w:trPr>
          <w:trHeight w:val="415"/>
        </w:trPr>
        <w:tc>
          <w:tcPr>
            <w:tcW w:w="4210" w:type="dxa"/>
            <w:tcBorders>
              <w:top w:val="single" w:sz="4" w:space="0" w:color="000000"/>
              <w:left w:val="single" w:sz="4" w:space="0" w:color="000000"/>
              <w:bottom w:val="single" w:sz="4" w:space="0" w:color="000000"/>
              <w:right w:val="nil"/>
            </w:tcBorders>
          </w:tcPr>
          <w:p w14:paraId="041B0B90" w14:textId="660AEAA8" w:rsidR="00D54252" w:rsidRPr="00F12800" w:rsidRDefault="00D54252">
            <w:pPr>
              <w:jc w:val="center"/>
            </w:pPr>
            <w:r w:rsidRPr="00F12800">
              <w:t>Afficher la page de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1C97576D" w14:textId="459CF6E6" w:rsidR="00D54252" w:rsidRDefault="00D54252">
            <w:pPr>
              <w:jc w:val="center"/>
              <w:rPr>
                <w:i/>
                <w:iCs/>
              </w:rPr>
            </w:pPr>
            <w:r>
              <w:rPr>
                <w:i/>
                <w:iCs/>
              </w:rPr>
              <w:t>ok</w:t>
            </w:r>
          </w:p>
        </w:tc>
      </w:tr>
      <w:tr w:rsidR="00D54252" w14:paraId="25E1E702" w14:textId="77777777" w:rsidTr="00D54252">
        <w:trPr>
          <w:trHeight w:val="400"/>
        </w:trPr>
        <w:tc>
          <w:tcPr>
            <w:tcW w:w="4210" w:type="dxa"/>
            <w:tcBorders>
              <w:top w:val="single" w:sz="4" w:space="0" w:color="000000"/>
              <w:left w:val="single" w:sz="4" w:space="0" w:color="000000"/>
              <w:bottom w:val="single" w:sz="4" w:space="0" w:color="000000"/>
              <w:right w:val="nil"/>
            </w:tcBorders>
          </w:tcPr>
          <w:p w14:paraId="5E5A0476" w14:textId="046A8FB0" w:rsidR="00D54252" w:rsidRPr="00F12800" w:rsidRDefault="00D54252">
            <w:pPr>
              <w:jc w:val="center"/>
            </w:pPr>
            <w:r w:rsidRPr="00F12800">
              <w:t>Valider la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3E6A1E46" w14:textId="5B0B9E97" w:rsidR="00D54252" w:rsidRDefault="00D54252">
            <w:pPr>
              <w:jc w:val="center"/>
              <w:rPr>
                <w:i/>
                <w:iCs/>
              </w:rPr>
            </w:pPr>
            <w:r>
              <w:rPr>
                <w:i/>
                <w:iCs/>
              </w:rPr>
              <w:t>ok</w:t>
            </w:r>
          </w:p>
        </w:tc>
      </w:tr>
    </w:tbl>
    <w:p w14:paraId="648EB9E9" w14:textId="171FF219" w:rsidR="00CF39A8" w:rsidRDefault="0049659A" w:rsidP="0049659A">
      <w:pPr>
        <w:pStyle w:val="Heading2"/>
        <w:rPr>
          <w:iCs/>
        </w:rPr>
      </w:pPr>
      <w:r w:rsidRPr="00791020">
        <w:rPr>
          <w:iCs/>
        </w:rPr>
        <w:t xml:space="preserve">Erreurs </w:t>
      </w:r>
      <w:bookmarkEnd w:id="31"/>
      <w:r w:rsidRPr="00791020">
        <w:rPr>
          <w:iCs/>
        </w:rPr>
        <w:t>restantes</w:t>
      </w:r>
      <w:bookmarkEnd w:id="32"/>
      <w:bookmarkEnd w:id="33"/>
      <w:r w:rsidRPr="00791020">
        <w:rPr>
          <w:iCs/>
        </w:rPr>
        <w:t xml:space="preserve">  </w:t>
      </w:r>
    </w:p>
    <w:p w14:paraId="09DF6700" w14:textId="77777777" w:rsidR="00ED1FA4" w:rsidRDefault="007D7477" w:rsidP="00D81C21">
      <w:pPr>
        <w:jc w:val="both"/>
      </w:pPr>
      <w:r>
        <w:t>Il reste encore beaucoup d’erreur</w:t>
      </w:r>
      <w:r w:rsidR="000B70BF">
        <w:t>,</w:t>
      </w:r>
      <w:r>
        <w:t xml:space="preserve"> </w:t>
      </w:r>
      <w:r w:rsidR="000B70BF">
        <w:t>n</w:t>
      </w:r>
      <w:r>
        <w:t>otamment sur l’API. Avec Bastian Chollet nous aurions dû passer plus de temps sur l’API car c’est la base de nos projets.</w:t>
      </w:r>
    </w:p>
    <w:p w14:paraId="3F976493" w14:textId="775B6FDD" w:rsidR="007D7477" w:rsidRDefault="007D7477" w:rsidP="00D81C21">
      <w:pPr>
        <w:jc w:val="both"/>
      </w:pPr>
      <w:r>
        <w:t xml:space="preserve">Lorsqu’on ne fournit pas toutes les données dont une route à besoin pour fonctionner, </w:t>
      </w:r>
      <w:r w:rsidR="0027156E">
        <w:t xml:space="preserve">la </w:t>
      </w:r>
      <w:r w:rsidR="00521C0A">
        <w:t>plupart</w:t>
      </w:r>
      <w:r w:rsidR="0027156E">
        <w:t xml:space="preserve"> du temps </w:t>
      </w:r>
      <w:r>
        <w:t>l’API</w:t>
      </w:r>
      <w:r w:rsidR="0027156E">
        <w:t xml:space="preserve"> fini par</w:t>
      </w:r>
      <w:r>
        <w:t xml:space="preserve"> crash</w:t>
      </w:r>
      <w:r w:rsidR="0027156E">
        <w:t>er</w:t>
      </w:r>
      <w:r>
        <w:t>.</w:t>
      </w:r>
      <w:r w:rsidR="00521C0A">
        <w:t xml:space="preserve"> Ce qui est assez problématique car l’utilisateur </w:t>
      </w:r>
      <w:r w:rsidR="0061132A">
        <w:t>de</w:t>
      </w:r>
      <w:r w:rsidR="00521C0A">
        <w:t xml:space="preserve"> notre API ne fera pas tout forcément </w:t>
      </w:r>
      <w:r w:rsidR="00521C0A">
        <w:lastRenderedPageBreak/>
        <w:t xml:space="preserve">de la manière que nous avions </w:t>
      </w:r>
      <w:r w:rsidR="0061132A">
        <w:t>pensée</w:t>
      </w:r>
      <w:r w:rsidR="00521C0A">
        <w:t>.</w:t>
      </w:r>
      <w:r w:rsidR="0061132A">
        <w:t xml:space="preserve"> Dans notre cas ça ne devrait pas trop poser de souci car nous connaissons </w:t>
      </w:r>
      <w:r w:rsidR="001A7319">
        <w:t>ce qui déclenche ces problèmes</w:t>
      </w:r>
      <w:r w:rsidR="0061132A">
        <w:t xml:space="preserve"> et </w:t>
      </w:r>
      <w:r w:rsidR="000B70BF">
        <w:t>faisons-en</w:t>
      </w:r>
      <w:r w:rsidR="0061132A">
        <w:t xml:space="preserve"> sorte de les éviter.</w:t>
      </w:r>
    </w:p>
    <w:p w14:paraId="6116E7D3" w14:textId="36248827" w:rsidR="001A7319" w:rsidRDefault="001A7319" w:rsidP="00D81C21">
      <w:pPr>
        <w:jc w:val="both"/>
      </w:pPr>
      <w:r>
        <w:t xml:space="preserve">Sur la partie Frontend il y a aussi des erreurs, mais elles n’empêchent pas l’utilisation de l’application. Ce sont </w:t>
      </w:r>
      <w:r w:rsidR="00BA7917">
        <w:t xml:space="preserve">surtout </w:t>
      </w:r>
      <w:r>
        <w:t>des erreurs dû à de mauvaises manipulations</w:t>
      </w:r>
      <w:r w:rsidR="00ED1FA4">
        <w:t xml:space="preserve">, par exemple entrer </w:t>
      </w:r>
      <w:r w:rsidR="00283978">
        <w:t>des caractères non autorisés</w:t>
      </w:r>
      <w:r w:rsidR="009C7DC4">
        <w:t xml:space="preserve"> dans un formulaire</w:t>
      </w:r>
      <w:r w:rsidR="00ED1FA4">
        <w:t>.</w:t>
      </w:r>
    </w:p>
    <w:p w14:paraId="4F93F1E3" w14:textId="75720815" w:rsidR="00BA7917" w:rsidRPr="007D7477" w:rsidRDefault="00BA7917" w:rsidP="00D81C21">
      <w:pPr>
        <w:jc w:val="both"/>
      </w:pPr>
      <w:r>
        <w:t>Important : l’application n’a été testé que sur chrome il est donc possible que des erreurs surviennent lors de son utilisation avec d’autre navigateur internet.</w:t>
      </w:r>
    </w:p>
    <w:p w14:paraId="3AE30DE0" w14:textId="77777777" w:rsidR="00CF39A8" w:rsidRDefault="00AA0785" w:rsidP="00684B3D">
      <w:pPr>
        <w:pStyle w:val="Heading1"/>
        <w:tabs>
          <w:tab w:val="num" w:pos="360"/>
        </w:tabs>
      </w:pPr>
      <w:bookmarkStart w:id="34" w:name="_Toc25553328"/>
      <w:bookmarkStart w:id="35" w:name="_Toc71703263"/>
      <w:bookmarkStart w:id="36" w:name="_Toc2333872"/>
      <w:r w:rsidRPr="0049659A">
        <w:t>C</w:t>
      </w:r>
      <w:bookmarkEnd w:id="34"/>
      <w:bookmarkEnd w:id="35"/>
      <w:r w:rsidR="00684B3D">
        <w:t>onclusions</w:t>
      </w:r>
      <w:bookmarkEnd w:id="36"/>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5D39BAD0" w:rsidR="00CF39A8" w:rsidRDefault="00AA0785" w:rsidP="002A1DB5">
      <w:pPr>
        <w:pStyle w:val="Help"/>
        <w:numPr>
          <w:ilvl w:val="0"/>
          <w:numId w:val="25"/>
        </w:numPr>
      </w:pPr>
      <w:r w:rsidRPr="00791020">
        <w:t>Suites possibles pour le projet (évolutions &amp; améliorations)</w:t>
      </w:r>
    </w:p>
    <w:p w14:paraId="0AC0B36E" w14:textId="77777777" w:rsidR="00C62315" w:rsidRDefault="00C62315" w:rsidP="00C62315"/>
    <w:p w14:paraId="7BA398F5" w14:textId="7B021665" w:rsidR="00041BE4" w:rsidRDefault="00D4153F" w:rsidP="00BB3477">
      <w:pPr>
        <w:jc w:val="both"/>
      </w:pPr>
      <w:bookmarkStart w:id="37" w:name="_Toc71703264"/>
      <w:bookmarkStart w:id="38" w:name="_Toc2333873"/>
      <w:r>
        <w:t xml:space="preserve">Le but </w:t>
      </w:r>
      <w:r w:rsidR="001D718B">
        <w:t xml:space="preserve">premier de ce projet était de pouvoir évaluer mon niveau avec Angular afin de savoir si je </w:t>
      </w:r>
      <w:r w:rsidR="00311D7A">
        <w:t>pourrai</w:t>
      </w:r>
      <w:r w:rsidR="001D718B">
        <w:t xml:space="preserve"> utiliser cette technologie pour mon TPI. Je pense que cet objectif </w:t>
      </w:r>
      <w:r w:rsidR="00A8320A">
        <w:t>a</w:t>
      </w:r>
      <w:r w:rsidR="001D718B">
        <w:t xml:space="preserve"> été atteint</w:t>
      </w:r>
      <w:r w:rsidR="00A8320A">
        <w:t>. Mon projet a pu être mené à bien, même s’il reste quelques bugs. J’ai pu grâce à ce projet apprendre de mes erreurs afin de ne plus les répéter par la suite. Je pourrais donc être plus rapide et plus efficace lors du TPI de fin d’année.</w:t>
      </w:r>
      <w:r w:rsidR="00D81C21">
        <w:br/>
        <w:t>Par exemple durant ce projet je n’ai pas trop aimé la manière dont j’ai géré les différents services avec Angular</w:t>
      </w:r>
      <w:r w:rsidR="004172DF">
        <w:t xml:space="preserve"> et je n’avais pas la possibilité de </w:t>
      </w:r>
      <w:r w:rsidR="00041BE4">
        <w:t>corriger</w:t>
      </w:r>
      <w:r w:rsidR="004172DF">
        <w:t xml:space="preserve"> sous peine de devoir recommencer une grosse partie</w:t>
      </w:r>
      <w:r w:rsidR="00D81C21">
        <w:t xml:space="preserve"> </w:t>
      </w:r>
      <w:r w:rsidR="004172DF">
        <w:t>du projet. C</w:t>
      </w:r>
      <w:r w:rsidR="00D81C21">
        <w:t>’est donc quelque chose que je changerai dans le futur.</w:t>
      </w:r>
    </w:p>
    <w:p w14:paraId="1A222AC9" w14:textId="16F6BF2C" w:rsidR="007175D0" w:rsidRDefault="007175D0" w:rsidP="00BB3477">
      <w:pPr>
        <w:jc w:val="both"/>
      </w:pPr>
      <w:r>
        <w:t>Par rapport aux objectifs que j’ai cité au début de ce document, je suis plutôt satisfait. J’ai pu remplir quasiment la totalité de mes objectifs. Le seul objectif qui n’a pas été atteint est de corriger les bugs connus. Malheureusement je n’ai pas eu le temps de corriger tous les bugs. En revanche j’ai corrigé les plus importants</w:t>
      </w:r>
      <w:r w:rsidR="009F3736">
        <w:t xml:space="preserve"> d’après moi.</w:t>
      </w:r>
    </w:p>
    <w:p w14:paraId="1CAF3BE6" w14:textId="77777777" w:rsidR="00C01D79" w:rsidRDefault="00041BE4" w:rsidP="00BB3477">
      <w:pPr>
        <w:jc w:val="both"/>
      </w:pPr>
      <w:r>
        <w:t>Nous avons avec Bastian peut-être pas assez planifier la production de l’API, ce qui fait que nous avions dû changer et repenser la manière dont les requêtes sont transmises à l’API. Par conséquen</w:t>
      </w:r>
      <w:r w:rsidR="00C65278">
        <w:t>t</w:t>
      </w:r>
      <w:r>
        <w:t xml:space="preserve"> </w:t>
      </w:r>
      <w:r w:rsidR="00274045">
        <w:t>les tests automatiques</w:t>
      </w:r>
      <w:r>
        <w:t xml:space="preserve"> qui avaient été écris au préalable ne </w:t>
      </w:r>
      <w:r w:rsidR="00DF0268">
        <w:t xml:space="preserve">fonctionnaient </w:t>
      </w:r>
      <w:r>
        <w:t>plus</w:t>
      </w:r>
      <w:r w:rsidR="00DF0268">
        <w:t>,</w:t>
      </w:r>
      <w:r>
        <w:t xml:space="preserve"> j’ai </w:t>
      </w:r>
      <w:r w:rsidR="00DF0268">
        <w:t xml:space="preserve">donc </w:t>
      </w:r>
      <w:r>
        <w:t>dû les réécrire de A à Z.</w:t>
      </w:r>
      <w:r w:rsidR="00DF0268">
        <w:t xml:space="preserve"> </w:t>
      </w:r>
      <w:r w:rsidR="00274045">
        <w:t xml:space="preserve">J’ai </w:t>
      </w:r>
      <w:r w:rsidR="00C65278">
        <w:t>effectué</w:t>
      </w:r>
      <w:r w:rsidR="00DF0268">
        <w:t xml:space="preserve"> le même</w:t>
      </w:r>
      <w:r w:rsidR="00274045">
        <w:t xml:space="preserve"> travail deux fois alors que nous aurions pu éviter </w:t>
      </w:r>
      <w:r w:rsidR="00C65278">
        <w:t>cela</w:t>
      </w:r>
      <w:r w:rsidR="00274045">
        <w:t xml:space="preserve"> si</w:t>
      </w:r>
      <w:r w:rsidR="00C65278">
        <w:t xml:space="preserve"> nous nous</w:t>
      </w:r>
      <w:r w:rsidR="00274045">
        <w:t xml:space="preserve"> ét</w:t>
      </w:r>
      <w:r w:rsidR="00C65278">
        <w:t>ions</w:t>
      </w:r>
      <w:r w:rsidR="00274045">
        <w:t xml:space="preserve"> un peu mieux renseigné et organisé.</w:t>
      </w:r>
    </w:p>
    <w:p w14:paraId="502CD600" w14:textId="59AFD547" w:rsidR="004172DF" w:rsidRDefault="00C01D79" w:rsidP="00BB3477">
      <w:pPr>
        <w:jc w:val="both"/>
      </w:pPr>
      <w:r>
        <w:t>En dehors de ça je ne pense pas avoir eu trop de problème. Evidemment je ne sais pas tous faire mais en général une recherche sur google me permet de résoudre mes problèmes assez rapidement.</w:t>
      </w:r>
    </w:p>
    <w:p w14:paraId="65060041" w14:textId="034FC96F" w:rsidR="00BB3477" w:rsidRDefault="004172DF" w:rsidP="00BB3477">
      <w:pPr>
        <w:jc w:val="both"/>
      </w:pPr>
      <w:r>
        <w:t>Ce projet peut-être encore beaucoup amélioré</w:t>
      </w:r>
      <w:r w:rsidR="00BB3477">
        <w:t>, notamment en rajoutant des fonctionnalités comme un historique de votes, un système de recherche avancé et surtout en corrigeant les dernies bugs qu’il reste.</w:t>
      </w:r>
    </w:p>
    <w:p w14:paraId="70C4D54A" w14:textId="29EC96DF" w:rsidR="00C02632" w:rsidRPr="00A8320A" w:rsidRDefault="00C02632">
      <w:r>
        <w:br w:type="page"/>
      </w:r>
    </w:p>
    <w:p w14:paraId="2D406BD7" w14:textId="6C00AB9F" w:rsidR="00CF39A8" w:rsidRDefault="00AA0785" w:rsidP="00684B3D">
      <w:pPr>
        <w:pStyle w:val="Heading1"/>
        <w:tabs>
          <w:tab w:val="num" w:pos="360"/>
        </w:tabs>
      </w:pPr>
      <w:r w:rsidRPr="0049659A">
        <w:lastRenderedPageBreak/>
        <w:t>A</w:t>
      </w:r>
      <w:bookmarkEnd w:id="37"/>
      <w:r w:rsidR="00684B3D">
        <w:t>nnexes</w:t>
      </w:r>
      <w:bookmarkEnd w:id="38"/>
    </w:p>
    <w:p w14:paraId="1B75E0C3" w14:textId="77777777" w:rsidR="00CF39A8" w:rsidRDefault="00AA0785" w:rsidP="00AA0785">
      <w:pPr>
        <w:pStyle w:val="Heading2"/>
        <w:rPr>
          <w:i/>
          <w:iCs/>
        </w:rPr>
      </w:pPr>
      <w:bookmarkStart w:id="39" w:name="_Toc71703265"/>
      <w:bookmarkStart w:id="40" w:name="_Toc2333874"/>
      <w:r w:rsidRPr="00791020">
        <w:rPr>
          <w:iCs/>
        </w:rPr>
        <w:t>Sources – Bibliographie</w:t>
      </w:r>
      <w:bookmarkEnd w:id="39"/>
      <w:bookmarkEnd w:id="40"/>
    </w:p>
    <w:p w14:paraId="143C6186" w14:textId="77777777" w:rsidR="007F50D7" w:rsidRDefault="00B2573A" w:rsidP="007F50D7">
      <w:hyperlink r:id="rId29" w:history="1">
        <w:r w:rsidR="007F50D7">
          <w:rPr>
            <w:rStyle w:val="Hyperlink"/>
          </w:rPr>
          <w:t>Comment livrer en production notre application Angular ? - Dev to be curious</w:t>
        </w:r>
      </w:hyperlink>
    </w:p>
    <w:p w14:paraId="6B760C7F" w14:textId="77777777" w:rsidR="007F50D7" w:rsidRDefault="00B2573A"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B2573A"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B2573A"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B2573A"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66246567" w:rsidR="007F50D7" w:rsidRDefault="00B2573A"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36EB48A5" w14:textId="77777777" w:rsidR="00300D96" w:rsidRPr="00513098" w:rsidRDefault="00B2573A" w:rsidP="00300D96">
      <w:pPr>
        <w:rPr>
          <w:rStyle w:val="Hyperlink"/>
          <w:lang w:val="en-US"/>
        </w:rPr>
      </w:pPr>
      <w:hyperlink r:id="rId35" w:anchor="imgrc=4CWA2WVPX_JbQM" w:history="1">
        <w:r w:rsidR="00300D96" w:rsidRPr="00513098">
          <w:rPr>
            <w:rStyle w:val="Hyperlink"/>
            <w:lang w:val="en-US"/>
          </w:rPr>
          <w:t>strawpoll – Recherche Google</w:t>
        </w:r>
      </w:hyperlink>
    </w:p>
    <w:p w14:paraId="7B4EC19F" w14:textId="77777777" w:rsidR="00300D96" w:rsidRPr="00EB38F0" w:rsidRDefault="00B2573A" w:rsidP="00300D96">
      <w:pPr>
        <w:rPr>
          <w:rStyle w:val="Hyperlink"/>
          <w:lang w:val="en-US"/>
        </w:rPr>
      </w:pPr>
      <w:hyperlink r:id="rId36" w:history="1">
        <w:r w:rsidR="00300D96" w:rsidRPr="00EB38F0">
          <w:rPr>
            <w:rStyle w:val="Hyperlink"/>
            <w:lang w:val="en-US"/>
          </w:rPr>
          <w:t>Comment livrer en production notre application Angular ? - Dev to be curious</w:t>
        </w:r>
      </w:hyperlink>
    </w:p>
    <w:p w14:paraId="1766EF3E" w14:textId="77777777" w:rsidR="00300D96" w:rsidRPr="00EB38F0" w:rsidRDefault="00B2573A" w:rsidP="00300D96">
      <w:pPr>
        <w:rPr>
          <w:rStyle w:val="Hyperlink"/>
          <w:lang w:val="en-US"/>
        </w:rPr>
      </w:pPr>
      <w:hyperlink r:id="rId37" w:history="1">
        <w:r w:rsidR="00300D96" w:rsidRPr="00EB38F0">
          <w:rPr>
            <w:rStyle w:val="Hyperlink"/>
            <w:lang w:val="en-US"/>
          </w:rPr>
          <w:t>Zombicide | Board Game | BoardGameGeek</w:t>
        </w:r>
      </w:hyperlink>
    </w:p>
    <w:p w14:paraId="62F4E860" w14:textId="77777777" w:rsidR="00300D96" w:rsidRPr="00EB38F0" w:rsidRDefault="00B2573A" w:rsidP="00300D96">
      <w:pPr>
        <w:rPr>
          <w:rStyle w:val="Hyperlink"/>
          <w:lang w:val="en-US"/>
        </w:rPr>
      </w:pPr>
      <w:hyperlink r:id="rId38" w:anchor="listingo" w:history="1">
        <w:r w:rsidR="00300D96" w:rsidRPr="00EB38F0">
          <w:rPr>
            <w:rStyle w:val="Hyperlink"/>
            <w:lang w:val="en-US"/>
          </w:rPr>
          <w:t>Colorlib | Free Bootstrap Website Template</w:t>
        </w:r>
      </w:hyperlink>
    </w:p>
    <w:p w14:paraId="68839652" w14:textId="77777777" w:rsidR="00300D96" w:rsidRPr="00EB38F0" w:rsidRDefault="00B2573A" w:rsidP="00300D96">
      <w:pPr>
        <w:rPr>
          <w:rStyle w:val="Hyperlink"/>
          <w:lang w:val="en-US"/>
        </w:rPr>
      </w:pPr>
      <w:hyperlink r:id="rId39" w:history="1">
        <w:r w:rsidR="00300D96" w:rsidRPr="00EB38F0">
          <w:rPr>
            <w:rStyle w:val="Hyperlink"/>
            <w:lang w:val="en-US"/>
          </w:rPr>
          <w:t>20 Functional Bootstrap Tables to Organize Data - Colorlib</w:t>
        </w:r>
      </w:hyperlink>
    </w:p>
    <w:p w14:paraId="1B2AB3C3" w14:textId="77777777" w:rsidR="00300D96" w:rsidRPr="00EB38F0" w:rsidRDefault="00B2573A" w:rsidP="00300D96">
      <w:pPr>
        <w:rPr>
          <w:rStyle w:val="Hyperlink"/>
          <w:lang w:val="en-US"/>
        </w:rPr>
      </w:pPr>
      <w:hyperlink r:id="rId40" w:history="1">
        <w:r w:rsidR="00300D96" w:rsidRPr="00EB38F0">
          <w:rPr>
            <w:rStyle w:val="Hyperlink"/>
            <w:lang w:val="en-US"/>
          </w:rPr>
          <w:t>The ultimate guide to flat design » We Love Brisbane – Website Design</w:t>
        </w:r>
      </w:hyperlink>
    </w:p>
    <w:p w14:paraId="503F0FDD" w14:textId="77777777" w:rsidR="00300D96" w:rsidRPr="00EB38F0" w:rsidRDefault="00B2573A" w:rsidP="00300D96">
      <w:pPr>
        <w:rPr>
          <w:rStyle w:val="Hyperlink"/>
          <w:lang w:val="en-US"/>
        </w:rPr>
      </w:pPr>
      <w:hyperlink r:id="rId41" w:anchor="pooling-connections" w:history="1">
        <w:r w:rsidR="00300D96" w:rsidRPr="00EB38F0">
          <w:rPr>
            <w:rStyle w:val="Hyperlink"/>
            <w:lang w:val="en-US"/>
          </w:rPr>
          <w:t>mysqljs/mysql: A pure node.js JavaScript Client implementing the MySQL protocol.</w:t>
        </w:r>
      </w:hyperlink>
    </w:p>
    <w:p w14:paraId="1E506AD4" w14:textId="77777777" w:rsidR="00300D96" w:rsidRPr="00EB38F0" w:rsidRDefault="00B2573A" w:rsidP="00300D96">
      <w:pPr>
        <w:rPr>
          <w:rStyle w:val="Hyperlink"/>
          <w:lang w:val="en-US"/>
        </w:rPr>
      </w:pPr>
      <w:hyperlink r:id="rId42" w:history="1">
        <w:r w:rsidR="00300D96" w:rsidRPr="00EB38F0">
          <w:rPr>
            <w:rStyle w:val="Hyperlink"/>
            <w:lang w:val="en-US"/>
          </w:rPr>
          <w:t>Testing with the Angular HttpClient API - Netscape - Medium</w:t>
        </w:r>
      </w:hyperlink>
    </w:p>
    <w:p w14:paraId="0E1EFCD1" w14:textId="77777777" w:rsidR="00300D96" w:rsidRPr="00EB38F0" w:rsidRDefault="00B2573A" w:rsidP="00300D96">
      <w:pPr>
        <w:rPr>
          <w:rStyle w:val="Hyperlink"/>
          <w:lang w:val="en-US"/>
        </w:rPr>
      </w:pPr>
      <w:hyperlink r:id="rId43" w:history="1">
        <w:r w:rsidR="00300D96" w:rsidRPr="00EB38F0">
          <w:rPr>
            <w:rStyle w:val="Hyperlink"/>
            <w:lang w:val="en-US"/>
          </w:rPr>
          <w:t>History | Vecteurs et Photos gratuites</w:t>
        </w:r>
      </w:hyperlink>
    </w:p>
    <w:p w14:paraId="55D5A16F" w14:textId="77777777" w:rsidR="00300D96" w:rsidRPr="00EB38F0" w:rsidRDefault="00B2573A" w:rsidP="00300D96">
      <w:pPr>
        <w:rPr>
          <w:rStyle w:val="Hyperlink"/>
          <w:lang w:val="en-US"/>
        </w:rPr>
      </w:pPr>
      <w:hyperlink r:id="rId44" w:history="1">
        <w:r w:rsidR="00300D96" w:rsidRPr="00EB38F0">
          <w:rPr>
            <w:rStyle w:val="Hyperlink"/>
            <w:lang w:val="en-US"/>
          </w:rPr>
          <w:t>27+ Board Game Pictures | Download Free Images on Unsplash</w:t>
        </w:r>
      </w:hyperlink>
    </w:p>
    <w:p w14:paraId="7F9F1269" w14:textId="77777777" w:rsidR="00300D96" w:rsidRPr="00EB38F0" w:rsidRDefault="00B2573A" w:rsidP="00300D96">
      <w:pPr>
        <w:rPr>
          <w:rStyle w:val="Hyperlink"/>
          <w:lang w:val="en-US"/>
        </w:rPr>
      </w:pPr>
      <w:hyperlink r:id="rId45" w:history="1">
        <w:r w:rsidR="00300D96" w:rsidRPr="00EB38F0">
          <w:rPr>
            <w:rStyle w:val="Hyperlink"/>
            <w:lang w:val="en-US"/>
          </w:rPr>
          <w:t xml:space="preserve">Adminca bootstrap 4 &amp; angular 5 admin template, </w:t>
        </w:r>
        <w:r w:rsidR="00300D96" w:rsidRPr="00300D96">
          <w:rPr>
            <w:rStyle w:val="Hyperlink"/>
          </w:rPr>
          <w:t>Шаблон</w:t>
        </w:r>
        <w:r w:rsidR="00300D96" w:rsidRPr="00EB38F0">
          <w:rPr>
            <w:rStyle w:val="Hyperlink"/>
            <w:lang w:val="en-US"/>
          </w:rPr>
          <w:t xml:space="preserve"> </w:t>
        </w:r>
        <w:r w:rsidR="00300D96" w:rsidRPr="00300D96">
          <w:rPr>
            <w:rStyle w:val="Hyperlink"/>
          </w:rPr>
          <w:t>админки</w:t>
        </w:r>
        <w:r w:rsidR="00300D96" w:rsidRPr="00EB38F0">
          <w:rPr>
            <w:rStyle w:val="Hyperlink"/>
            <w:lang w:val="en-US"/>
          </w:rPr>
          <w:t xml:space="preserve"> | Login</w:t>
        </w:r>
      </w:hyperlink>
    </w:p>
    <w:p w14:paraId="1492465A" w14:textId="77777777" w:rsidR="00300D96" w:rsidRPr="00EB38F0" w:rsidRDefault="00B2573A" w:rsidP="00300D96">
      <w:pPr>
        <w:rPr>
          <w:rStyle w:val="Hyperlink"/>
          <w:lang w:val="en-US"/>
        </w:rPr>
      </w:pPr>
      <w:hyperlink r:id="rId46" w:history="1">
        <w:r w:rsidR="00300D96" w:rsidRPr="00EB38F0">
          <w:rPr>
            <w:rStyle w:val="Hyperlink"/>
            <w:lang w:val="en-US"/>
          </w:rPr>
          <w:t>mhevery/jasmine-node: Integration of Jasmine Spec framework with Node.js</w:t>
        </w:r>
      </w:hyperlink>
    </w:p>
    <w:p w14:paraId="4AA19614" w14:textId="77777777" w:rsidR="00300D96" w:rsidRPr="00EB38F0" w:rsidRDefault="00B2573A" w:rsidP="00300D96">
      <w:pPr>
        <w:rPr>
          <w:rStyle w:val="Hyperlink"/>
          <w:lang w:val="en-US"/>
        </w:rPr>
      </w:pPr>
      <w:hyperlink r:id="rId47" w:history="1">
        <w:r w:rsidR="00300D96" w:rsidRPr="00EB38F0">
          <w:rPr>
            <w:rStyle w:val="Hyperlink"/>
            <w:lang w:val="en-US"/>
          </w:rPr>
          <w:t>Unit Testing a Node.js Application with the Jasmine Testing Framework</w:t>
        </w:r>
      </w:hyperlink>
    </w:p>
    <w:p w14:paraId="34075DA0" w14:textId="77777777" w:rsidR="00300D96" w:rsidRPr="00EB38F0" w:rsidRDefault="00B2573A" w:rsidP="00300D96">
      <w:pPr>
        <w:rPr>
          <w:rStyle w:val="Hyperlink"/>
          <w:lang w:val="en-US"/>
        </w:rPr>
      </w:pPr>
      <w:hyperlink r:id="rId48" w:history="1">
        <w:r w:rsidR="00300D96" w:rsidRPr="00EB38F0">
          <w:rPr>
            <w:rStyle w:val="Hyperlink"/>
            <w:lang w:val="en-US"/>
          </w:rPr>
          <w:t>HTTP Status Codes</w:t>
        </w:r>
      </w:hyperlink>
    </w:p>
    <w:p w14:paraId="199F8D3B" w14:textId="77777777" w:rsidR="00300D96" w:rsidRPr="00EB38F0" w:rsidRDefault="00B2573A" w:rsidP="00300D96">
      <w:pPr>
        <w:rPr>
          <w:rStyle w:val="Hyperlink"/>
          <w:lang w:val="en-US"/>
        </w:rPr>
      </w:pPr>
      <w:hyperlink r:id="rId49" w:history="1">
        <w:r w:rsidR="00300D96" w:rsidRPr="00EB38F0">
          <w:rPr>
            <w:rStyle w:val="Hyperlink"/>
            <w:lang w:val="en-US"/>
          </w:rPr>
          <w:t>PUT vs POST - Comparing HTTP Methods - KeyCDN Support</w:t>
        </w:r>
      </w:hyperlink>
    </w:p>
    <w:p w14:paraId="18F9DC90" w14:textId="77777777" w:rsidR="00300D96" w:rsidRPr="00EB38F0" w:rsidRDefault="00B2573A" w:rsidP="00300D96">
      <w:pPr>
        <w:rPr>
          <w:rStyle w:val="Hyperlink"/>
          <w:lang w:val="en-US"/>
        </w:rPr>
      </w:pPr>
      <w:hyperlink r:id="rId50" w:history="1">
        <w:r w:rsidR="00300D96" w:rsidRPr="00EB38F0">
          <w:rPr>
            <w:rStyle w:val="Hyperlink"/>
            <w:lang w:val="en-US"/>
          </w:rPr>
          <w:t>11 JavaScript Animation Libraries For 2019 - Bits and Pieces</w:t>
        </w:r>
      </w:hyperlink>
    </w:p>
    <w:p w14:paraId="448F48C5" w14:textId="77777777" w:rsidR="00300D96" w:rsidRPr="00EB38F0" w:rsidRDefault="00B2573A" w:rsidP="00300D96">
      <w:pPr>
        <w:rPr>
          <w:rStyle w:val="Hyperlink"/>
          <w:lang w:val="en-US"/>
        </w:rPr>
      </w:pPr>
      <w:hyperlink r:id="rId51" w:history="1">
        <w:r w:rsidR="00300D96" w:rsidRPr="00EB38F0">
          <w:rPr>
            <w:rStyle w:val="Hyperlink"/>
            <w:lang w:val="en-US"/>
          </w:rPr>
          <w:t>progressbar - ngx-bootstrap · Bit</w:t>
        </w:r>
      </w:hyperlink>
    </w:p>
    <w:p w14:paraId="47E779D8" w14:textId="77777777" w:rsidR="00300D96" w:rsidRPr="00EB38F0" w:rsidRDefault="00B2573A" w:rsidP="00300D96">
      <w:pPr>
        <w:rPr>
          <w:rStyle w:val="Hyperlink"/>
          <w:lang w:val="en-US"/>
        </w:rPr>
      </w:pPr>
      <w:hyperlink r:id="rId52" w:history="1">
        <w:r w:rsidR="00300D96" w:rsidRPr="00EB38F0">
          <w:rPr>
            <w:rStyle w:val="Hyperlink"/>
            <w:lang w:val="en-US"/>
          </w:rPr>
          <w:t>angular6 - child parent communication best practices in Angular - Stack Overflow</w:t>
        </w:r>
      </w:hyperlink>
    </w:p>
    <w:p w14:paraId="163A29DD" w14:textId="77777777" w:rsidR="00300D96" w:rsidRPr="00EB38F0" w:rsidRDefault="00B2573A" w:rsidP="00300D96">
      <w:pPr>
        <w:rPr>
          <w:rStyle w:val="Hyperlink"/>
          <w:lang w:val="en-US"/>
        </w:rPr>
      </w:pPr>
      <w:hyperlink r:id="rId53" w:anchor="parent-and-children-communicate-via-a-service" w:history="1">
        <w:r w:rsidR="00300D96" w:rsidRPr="00EB38F0">
          <w:rPr>
            <w:rStyle w:val="Hyperlink"/>
            <w:lang w:val="en-US"/>
          </w:rPr>
          <w:t>Angular - Component interaction</w:t>
        </w:r>
      </w:hyperlink>
    </w:p>
    <w:p w14:paraId="5064C752" w14:textId="77777777" w:rsidR="00300D96" w:rsidRPr="00EB38F0" w:rsidRDefault="00B2573A" w:rsidP="00300D96">
      <w:pPr>
        <w:rPr>
          <w:rStyle w:val="Hyperlink"/>
          <w:lang w:val="en-US"/>
        </w:rPr>
      </w:pPr>
      <w:hyperlink r:id="rId54" w:history="1">
        <w:r w:rsidR="00300D96" w:rsidRPr="00EB38F0">
          <w:rPr>
            <w:rStyle w:val="Hyperlink"/>
            <w:lang w:val="en-US"/>
          </w:rPr>
          <w:t>Angular @ViewChild: In-Depth Explanation (All Features Covered)</w:t>
        </w:r>
      </w:hyperlink>
    </w:p>
    <w:p w14:paraId="453F6BEE" w14:textId="77777777" w:rsidR="00300D96" w:rsidRPr="00EB38F0" w:rsidRDefault="00B2573A" w:rsidP="00300D96">
      <w:pPr>
        <w:rPr>
          <w:rStyle w:val="Hyperlink"/>
          <w:lang w:val="en-US"/>
        </w:rPr>
      </w:pPr>
      <w:hyperlink r:id="rId55" w:history="1">
        <w:r w:rsidR="00300D96" w:rsidRPr="00EB38F0">
          <w:rPr>
            <w:rStyle w:val="Hyperlink"/>
            <w:lang w:val="en-US"/>
          </w:rPr>
          <w:t>https://dyma.fr/flutter?gclid=CjwKCAiAvonyBRB7EiwAadauqWiKvmIXjy5AzrvASUyQmLqD8yPZzwjtitA9pH2wsCAbhYeafXm5SxoC3cEQAvD_BwE</w:t>
        </w:r>
      </w:hyperlink>
    </w:p>
    <w:p w14:paraId="2D1C6CD1" w14:textId="77777777" w:rsidR="00300D96" w:rsidRPr="00EB38F0" w:rsidRDefault="00B2573A" w:rsidP="00300D96">
      <w:pPr>
        <w:rPr>
          <w:rStyle w:val="Hyperlink"/>
          <w:lang w:val="en-US"/>
        </w:rPr>
      </w:pPr>
      <w:hyperlink r:id="rId56" w:history="1">
        <w:r w:rsidR="00300D96" w:rsidRPr="00EB38F0">
          <w:rPr>
            <w:rStyle w:val="Hyperlink"/>
            <w:lang w:val="en-US"/>
          </w:rPr>
          <w:t>WebAIM: Contrast Checker</w:t>
        </w:r>
      </w:hyperlink>
    </w:p>
    <w:p w14:paraId="36876239" w14:textId="77777777" w:rsidR="00300D96" w:rsidRPr="00EB38F0" w:rsidRDefault="00B2573A" w:rsidP="00300D96">
      <w:pPr>
        <w:rPr>
          <w:rStyle w:val="Hyperlink"/>
          <w:lang w:val="en-US"/>
        </w:rPr>
      </w:pPr>
      <w:hyperlink r:id="rId57" w:history="1">
        <w:r w:rsidR="00300D96" w:rsidRPr="00EB38F0">
          <w:rPr>
            <w:rStyle w:val="Hyperlink"/>
            <w:lang w:val="en-US"/>
          </w:rPr>
          <w:t>Box Shadow CSS Generator | CSSmatic</w:t>
        </w:r>
      </w:hyperlink>
    </w:p>
    <w:p w14:paraId="02CFE573" w14:textId="77777777" w:rsidR="00300D96" w:rsidRPr="00EB38F0" w:rsidRDefault="00B2573A" w:rsidP="00300D96">
      <w:pPr>
        <w:rPr>
          <w:rStyle w:val="Hyperlink"/>
          <w:lang w:val="en-US"/>
        </w:rPr>
      </w:pPr>
      <w:hyperlink r:id="rId58" w:history="1">
        <w:r w:rsidR="00300D96" w:rsidRPr="00EB38F0">
          <w:rPr>
            <w:rStyle w:val="Hyperlink"/>
            <w:lang w:val="en-US"/>
          </w:rPr>
          <w:t>20 Creative Search Bar Design Inspirations with HTML/CSS/ Bootstrap</w:t>
        </w:r>
      </w:hyperlink>
    </w:p>
    <w:p w14:paraId="7CA21DDA" w14:textId="77777777" w:rsidR="00300D96" w:rsidRPr="00EB38F0" w:rsidRDefault="00B2573A" w:rsidP="00300D96">
      <w:pPr>
        <w:rPr>
          <w:rStyle w:val="Hyperlink"/>
          <w:lang w:val="en-US"/>
        </w:rPr>
      </w:pPr>
      <w:hyperlink r:id="rId59" w:history="1">
        <w:r w:rsidR="00300D96" w:rsidRPr="00EB38F0">
          <w:rPr>
            <w:rStyle w:val="Hyperlink"/>
            <w:lang w:val="en-US"/>
          </w:rPr>
          <w:t>7 Practical Tips for Cheating at Design - Refactoring UI - Medium</w:t>
        </w:r>
      </w:hyperlink>
    </w:p>
    <w:p w14:paraId="7260336C" w14:textId="77777777" w:rsidR="00300D96" w:rsidRPr="00EB38F0" w:rsidRDefault="00B2573A" w:rsidP="00300D96">
      <w:pPr>
        <w:rPr>
          <w:rStyle w:val="Hyperlink"/>
          <w:lang w:val="en-US"/>
        </w:rPr>
      </w:pPr>
      <w:hyperlink r:id="rId60" w:history="1">
        <w:r w:rsidR="00300D96" w:rsidRPr="00EB38F0">
          <w:rPr>
            <w:rStyle w:val="Hyperlink"/>
            <w:lang w:val="en-US"/>
          </w:rPr>
          <w:t>7 Rules for Creating Gorgeous UI (Updated for 2020)</w:t>
        </w:r>
      </w:hyperlink>
    </w:p>
    <w:p w14:paraId="6FA1B77C" w14:textId="77777777" w:rsidR="00300D96" w:rsidRPr="00EB38F0" w:rsidRDefault="00B2573A" w:rsidP="00300D96">
      <w:pPr>
        <w:rPr>
          <w:rStyle w:val="Hyperlink"/>
          <w:lang w:val="en-US"/>
        </w:rPr>
      </w:pPr>
      <w:hyperlink r:id="rId61" w:history="1">
        <w:r w:rsidR="00300D96" w:rsidRPr="00EB38F0">
          <w:rPr>
            <w:rStyle w:val="Hyperlink"/>
            <w:lang w:val="en-US"/>
          </w:rPr>
          <w:t>Angular Authentication: Using Route Guards - Ryan Chenkie - Medium</w:t>
        </w:r>
      </w:hyperlink>
    </w:p>
    <w:p w14:paraId="2A08F6A0" w14:textId="77777777" w:rsidR="00300D96" w:rsidRPr="00EB38F0" w:rsidRDefault="00B2573A" w:rsidP="00300D96">
      <w:pPr>
        <w:rPr>
          <w:rStyle w:val="Hyperlink"/>
          <w:lang w:val="en-US"/>
        </w:rPr>
      </w:pPr>
      <w:hyperlink r:id="rId62" w:history="1">
        <w:r w:rsidR="00300D96" w:rsidRPr="00EB38F0">
          <w:rPr>
            <w:rStyle w:val="Hyperlink"/>
            <w:lang w:val="en-US"/>
          </w:rPr>
          <w:t>Using RxJS switchMap With Angular 7 Reactive Forms to Cancel Pending Requests - Credera</w:t>
        </w:r>
      </w:hyperlink>
    </w:p>
    <w:p w14:paraId="1D530F2A" w14:textId="6FD72C93" w:rsidR="00300D96" w:rsidRPr="00300D96" w:rsidRDefault="00B2573A" w:rsidP="00300D96">
      <w:pPr>
        <w:rPr>
          <w:rStyle w:val="Hyperlink"/>
          <w:color w:val="000000"/>
          <w:sz w:val="27"/>
          <w:szCs w:val="27"/>
          <w:u w:val="none"/>
          <w:lang w:val="en-US"/>
        </w:rPr>
      </w:pPr>
      <w:hyperlink r:id="rId63" w:history="1">
        <w:r w:rsidR="00300D96" w:rsidRPr="00EB38F0">
          <w:rPr>
            <w:rStyle w:val="Hyperlink"/>
            <w:lang w:val="en-US"/>
          </w:rPr>
          <w:t>Pure CSS Loader - Optimized Spinners for Web · Loading.io</w:t>
        </w:r>
      </w:hyperlink>
    </w:p>
    <w:p w14:paraId="65BDB7DD" w14:textId="77777777" w:rsidR="008A625D" w:rsidRPr="007F50D7" w:rsidRDefault="00B2573A" w:rsidP="002A1DB5">
      <w:pPr>
        <w:pStyle w:val="Help"/>
        <w:rPr>
          <w:lang w:val="en-US"/>
        </w:rPr>
      </w:pPr>
      <w:hyperlink r:id="rId64"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72EC3D82" w14:textId="77777777" w:rsidR="00C02632" w:rsidRPr="00601825" w:rsidRDefault="00C02632">
      <w:pPr>
        <w:rPr>
          <w:rFonts w:asciiTheme="majorHAnsi" w:eastAsiaTheme="majorEastAsia" w:hAnsiTheme="majorHAnsi" w:cstheme="majorBidi"/>
          <w:iCs/>
          <w:color w:val="2F5496" w:themeColor="accent1" w:themeShade="BF"/>
          <w:sz w:val="28"/>
          <w:szCs w:val="28"/>
          <w:lang w:val="en-US"/>
        </w:rPr>
      </w:pPr>
      <w:bookmarkStart w:id="41" w:name="_Toc25553330"/>
      <w:bookmarkStart w:id="42" w:name="_Toc71703266"/>
      <w:bookmarkStart w:id="43" w:name="_Toc2333875"/>
      <w:r w:rsidRPr="00601825">
        <w:rPr>
          <w:iCs/>
          <w:lang w:val="en-US"/>
        </w:rPr>
        <w:br w:type="page"/>
      </w:r>
    </w:p>
    <w:p w14:paraId="4E362427" w14:textId="7897CEFA" w:rsidR="00AA0785" w:rsidRPr="00791020" w:rsidRDefault="00AA0785" w:rsidP="00AA0785">
      <w:pPr>
        <w:pStyle w:val="Heading2"/>
        <w:rPr>
          <w:i/>
          <w:iCs/>
        </w:rPr>
      </w:pPr>
      <w:r w:rsidRPr="00791020">
        <w:rPr>
          <w:iCs/>
        </w:rPr>
        <w:lastRenderedPageBreak/>
        <w:t xml:space="preserve">Journal de bord </w:t>
      </w:r>
      <w:bookmarkEnd w:id="41"/>
      <w:bookmarkEnd w:id="42"/>
      <w:r w:rsidR="00E109AA">
        <w:rPr>
          <w:iCs/>
        </w:rPr>
        <w:t>du projet</w:t>
      </w:r>
      <w:bookmarkEnd w:id="43"/>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Le pipe ne fonctionnait pas dans ce cas, j’ai donc ajouté un map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r>
              <w:rPr>
                <w:rFonts w:ascii="Calibri" w:hAnsi="Calibri" w:cs="Calibri"/>
                <w:color w:val="000000"/>
                <w:sz w:val="22"/>
                <w:szCs w:val="22"/>
              </w:rPr>
              <w:t>Css + correction d’un bug dans le component gameDetails</w:t>
            </w:r>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Ajout d’un loading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3CC9C1C7"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w:t>
            </w:r>
            <w:r w:rsidR="00646852">
              <w:rPr>
                <w:rFonts w:ascii="Calibri" w:hAnsi="Calibri" w:cs="Calibri"/>
                <w:color w:val="000000"/>
                <w:sz w:val="22"/>
                <w:szCs w:val="22"/>
              </w:rPr>
              <w:t>auto-remplissage</w:t>
            </w:r>
            <w:r w:rsidR="006C3112">
              <w:rPr>
                <w:rFonts w:ascii="Calibri" w:hAnsi="Calibri" w:cs="Calibri"/>
                <w:color w:val="000000"/>
                <w:sz w:val="22"/>
                <w:szCs w:val="22"/>
              </w:rPr>
              <w:t xml:space="preserv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1E61589" w:rsidR="00A86DFB" w:rsidRDefault="000D1CCA" w:rsidP="00F53ED8">
            <w:pPr>
              <w:rPr>
                <w:rFonts w:ascii="Calibri" w:hAnsi="Calibri" w:cs="Calibri"/>
                <w:color w:val="000000"/>
                <w:sz w:val="22"/>
                <w:szCs w:val="22"/>
              </w:rPr>
            </w:pPr>
            <w:r>
              <w:rPr>
                <w:rFonts w:ascii="Calibri" w:hAnsi="Calibri" w:cs="Calibri"/>
                <w:color w:val="000000"/>
                <w:sz w:val="22"/>
                <w:szCs w:val="22"/>
              </w:rPr>
              <w:t>Ajout de la fonction d’édition d’un jeu</w:t>
            </w:r>
          </w:p>
        </w:tc>
      </w:tr>
      <w:tr w:rsidR="00A86DFB" w14:paraId="62271BC5" w14:textId="77777777" w:rsidTr="00896E05">
        <w:trPr>
          <w:trHeight w:val="335"/>
        </w:trPr>
        <w:tc>
          <w:tcPr>
            <w:tcW w:w="1342" w:type="dxa"/>
          </w:tcPr>
          <w:p w14:paraId="53931E02" w14:textId="7A8D6C29" w:rsidR="00A86DFB" w:rsidRDefault="006216F7" w:rsidP="006216F7">
            <w:pPr>
              <w:tabs>
                <w:tab w:val="left" w:pos="735"/>
              </w:tabs>
            </w:pPr>
            <w:r>
              <w:t>16.03.2020</w:t>
            </w:r>
          </w:p>
        </w:tc>
        <w:tc>
          <w:tcPr>
            <w:tcW w:w="1041" w:type="dxa"/>
          </w:tcPr>
          <w:p w14:paraId="4DF31362" w14:textId="0F941C3A" w:rsidR="00A86DFB" w:rsidRDefault="006216F7" w:rsidP="00F53ED8">
            <w:r>
              <w:t>30min</w:t>
            </w:r>
          </w:p>
        </w:tc>
        <w:tc>
          <w:tcPr>
            <w:tcW w:w="6641" w:type="dxa"/>
          </w:tcPr>
          <w:p w14:paraId="013B7C95" w14:textId="3E4008FB" w:rsidR="00A86DFB" w:rsidRDefault="006216F7" w:rsidP="00F53ED8">
            <w:pPr>
              <w:rPr>
                <w:rFonts w:ascii="Calibri" w:hAnsi="Calibri" w:cs="Calibri"/>
                <w:color w:val="000000"/>
                <w:sz w:val="22"/>
                <w:szCs w:val="22"/>
              </w:rPr>
            </w:pPr>
            <w:r>
              <w:rPr>
                <w:rFonts w:ascii="Calibri" w:hAnsi="Calibri" w:cs="Calibri"/>
                <w:color w:val="000000"/>
                <w:sz w:val="22"/>
                <w:szCs w:val="22"/>
              </w:rPr>
              <w:t>Correction d’un bug lors d’ajout d’un candidat</w:t>
            </w:r>
          </w:p>
        </w:tc>
      </w:tr>
      <w:tr w:rsidR="00A86DFB" w14:paraId="517C3B6C" w14:textId="77777777" w:rsidTr="00896E05">
        <w:trPr>
          <w:trHeight w:val="335"/>
        </w:trPr>
        <w:tc>
          <w:tcPr>
            <w:tcW w:w="1342" w:type="dxa"/>
          </w:tcPr>
          <w:p w14:paraId="7E8FA9BB" w14:textId="7868F514" w:rsidR="00A86DFB" w:rsidRDefault="006216F7" w:rsidP="00896E05">
            <w:pPr>
              <w:tabs>
                <w:tab w:val="left" w:pos="735"/>
              </w:tabs>
            </w:pPr>
            <w:r>
              <w:t>16.03.2020</w:t>
            </w:r>
          </w:p>
        </w:tc>
        <w:tc>
          <w:tcPr>
            <w:tcW w:w="1041" w:type="dxa"/>
          </w:tcPr>
          <w:p w14:paraId="686F5B53" w14:textId="22D0F4B4" w:rsidR="00A86DFB" w:rsidRDefault="006216F7" w:rsidP="00F53ED8">
            <w:r>
              <w:t>1h</w:t>
            </w:r>
          </w:p>
        </w:tc>
        <w:tc>
          <w:tcPr>
            <w:tcW w:w="6641" w:type="dxa"/>
          </w:tcPr>
          <w:p w14:paraId="130F6AAD" w14:textId="74457C0C" w:rsidR="00A86DFB" w:rsidRDefault="006216F7" w:rsidP="00F53ED8">
            <w:pPr>
              <w:rPr>
                <w:rFonts w:ascii="Calibri" w:hAnsi="Calibri" w:cs="Calibri"/>
                <w:color w:val="000000"/>
                <w:sz w:val="22"/>
                <w:szCs w:val="22"/>
              </w:rPr>
            </w:pPr>
            <w:r w:rsidRPr="006216F7">
              <w:rPr>
                <w:rFonts w:ascii="Calibri" w:hAnsi="Calibri" w:cs="Calibri"/>
                <w:color w:val="000000"/>
                <w:sz w:val="22"/>
                <w:szCs w:val="22"/>
              </w:rPr>
              <w:t>Angular fonction de création de vote + fonction de vote</w:t>
            </w:r>
          </w:p>
        </w:tc>
      </w:tr>
      <w:tr w:rsidR="00A86DFB" w14:paraId="332E2386" w14:textId="77777777" w:rsidTr="00896E05">
        <w:trPr>
          <w:trHeight w:val="335"/>
        </w:trPr>
        <w:tc>
          <w:tcPr>
            <w:tcW w:w="1342" w:type="dxa"/>
          </w:tcPr>
          <w:p w14:paraId="7462AFFC" w14:textId="52F62FEC" w:rsidR="00A86DFB" w:rsidRDefault="006216F7" w:rsidP="00896E05">
            <w:pPr>
              <w:tabs>
                <w:tab w:val="left" w:pos="735"/>
              </w:tabs>
            </w:pPr>
            <w:r>
              <w:t>17.03.2020</w:t>
            </w:r>
          </w:p>
        </w:tc>
        <w:tc>
          <w:tcPr>
            <w:tcW w:w="1041" w:type="dxa"/>
          </w:tcPr>
          <w:p w14:paraId="09064029" w14:textId="456F46BD" w:rsidR="00A86DFB" w:rsidRDefault="006216F7" w:rsidP="00F53ED8">
            <w:r>
              <w:t>45min</w:t>
            </w:r>
          </w:p>
        </w:tc>
        <w:tc>
          <w:tcPr>
            <w:tcW w:w="6641" w:type="dxa"/>
          </w:tcPr>
          <w:p w14:paraId="4FD82C73" w14:textId="40BA0FFF" w:rsidR="00A86DFB" w:rsidRDefault="006216F7" w:rsidP="00F53ED8">
            <w:pPr>
              <w:rPr>
                <w:rFonts w:ascii="Calibri" w:hAnsi="Calibri" w:cs="Calibri"/>
                <w:color w:val="000000"/>
                <w:sz w:val="22"/>
                <w:szCs w:val="22"/>
              </w:rPr>
            </w:pPr>
            <w:r>
              <w:rPr>
                <w:rFonts w:ascii="Calibri" w:hAnsi="Calibri" w:cs="Calibri"/>
                <w:color w:val="000000"/>
                <w:sz w:val="22"/>
                <w:szCs w:val="22"/>
              </w:rPr>
              <w:t>Le fonctionnement de la barre de progression pour les votes</w:t>
            </w:r>
          </w:p>
        </w:tc>
      </w:tr>
      <w:tr w:rsidR="00B63375" w14:paraId="4664D5BD" w14:textId="77777777" w:rsidTr="00896E05">
        <w:trPr>
          <w:trHeight w:val="335"/>
        </w:trPr>
        <w:tc>
          <w:tcPr>
            <w:tcW w:w="1342" w:type="dxa"/>
          </w:tcPr>
          <w:p w14:paraId="0AD7EEB2" w14:textId="74C7340B" w:rsidR="00B63375" w:rsidRDefault="00B63375" w:rsidP="00896E05">
            <w:pPr>
              <w:tabs>
                <w:tab w:val="left" w:pos="735"/>
              </w:tabs>
            </w:pPr>
            <w:r>
              <w:t>17.03.2020</w:t>
            </w:r>
          </w:p>
        </w:tc>
        <w:tc>
          <w:tcPr>
            <w:tcW w:w="1041" w:type="dxa"/>
          </w:tcPr>
          <w:p w14:paraId="18ECDC96" w14:textId="78AE48CC" w:rsidR="00B63375" w:rsidRDefault="00B63375" w:rsidP="00F53ED8">
            <w:r>
              <w:t>30min</w:t>
            </w:r>
          </w:p>
        </w:tc>
        <w:tc>
          <w:tcPr>
            <w:tcW w:w="6641" w:type="dxa"/>
          </w:tcPr>
          <w:p w14:paraId="51D729A1" w14:textId="792F6075" w:rsidR="00B63375" w:rsidRDefault="00B63375" w:rsidP="00F53ED8">
            <w:pPr>
              <w:rPr>
                <w:rFonts w:ascii="Calibri" w:hAnsi="Calibri" w:cs="Calibri"/>
                <w:color w:val="000000"/>
                <w:sz w:val="22"/>
                <w:szCs w:val="22"/>
              </w:rPr>
            </w:pPr>
            <w:r>
              <w:rPr>
                <w:rFonts w:ascii="Calibri" w:hAnsi="Calibri" w:cs="Calibri"/>
                <w:color w:val="000000"/>
                <w:sz w:val="22"/>
                <w:szCs w:val="22"/>
              </w:rPr>
              <w:t xml:space="preserve">Empêcher l’utilisateur de voter s’il </w:t>
            </w:r>
            <w:r w:rsidR="00646852">
              <w:rPr>
                <w:rFonts w:ascii="Calibri" w:hAnsi="Calibri" w:cs="Calibri"/>
                <w:color w:val="000000"/>
                <w:sz w:val="22"/>
                <w:szCs w:val="22"/>
              </w:rPr>
              <w:t>a</w:t>
            </w:r>
            <w:r>
              <w:rPr>
                <w:rFonts w:ascii="Calibri" w:hAnsi="Calibri" w:cs="Calibri"/>
                <w:color w:val="000000"/>
                <w:sz w:val="22"/>
                <w:szCs w:val="22"/>
              </w:rPr>
              <w:t xml:space="preserve"> déjà voté</w:t>
            </w:r>
          </w:p>
        </w:tc>
      </w:tr>
      <w:tr w:rsidR="00B63375" w14:paraId="574AF523" w14:textId="77777777" w:rsidTr="00896E05">
        <w:trPr>
          <w:trHeight w:val="335"/>
        </w:trPr>
        <w:tc>
          <w:tcPr>
            <w:tcW w:w="1342" w:type="dxa"/>
          </w:tcPr>
          <w:p w14:paraId="529DBF0B" w14:textId="1DAA020D" w:rsidR="00B63375" w:rsidRDefault="00646852" w:rsidP="00896E05">
            <w:pPr>
              <w:tabs>
                <w:tab w:val="left" w:pos="735"/>
              </w:tabs>
            </w:pPr>
            <w:r>
              <w:t>19.03.2020</w:t>
            </w:r>
          </w:p>
        </w:tc>
        <w:tc>
          <w:tcPr>
            <w:tcW w:w="1041" w:type="dxa"/>
          </w:tcPr>
          <w:p w14:paraId="08B6F1C0" w14:textId="75A38AF1" w:rsidR="00B63375" w:rsidRDefault="00646852" w:rsidP="00F53ED8">
            <w:r>
              <w:t>15min</w:t>
            </w:r>
          </w:p>
        </w:tc>
        <w:tc>
          <w:tcPr>
            <w:tcW w:w="6641" w:type="dxa"/>
          </w:tcPr>
          <w:p w14:paraId="6D6503AD" w14:textId="496B3055" w:rsidR="00B63375" w:rsidRDefault="00646852" w:rsidP="00F53ED8">
            <w:pPr>
              <w:rPr>
                <w:rFonts w:ascii="Calibri" w:hAnsi="Calibri" w:cs="Calibri"/>
                <w:color w:val="000000"/>
                <w:sz w:val="22"/>
                <w:szCs w:val="22"/>
              </w:rPr>
            </w:pPr>
            <w:r>
              <w:rPr>
                <w:rFonts w:ascii="Calibri" w:hAnsi="Calibri" w:cs="Calibri"/>
                <w:color w:val="000000"/>
                <w:sz w:val="22"/>
                <w:szCs w:val="22"/>
              </w:rPr>
              <w:t>Correction des tests de l’API</w:t>
            </w:r>
          </w:p>
        </w:tc>
      </w:tr>
      <w:tr w:rsidR="00646852" w14:paraId="4820D463" w14:textId="77777777" w:rsidTr="00896E05">
        <w:trPr>
          <w:trHeight w:val="335"/>
        </w:trPr>
        <w:tc>
          <w:tcPr>
            <w:tcW w:w="1342" w:type="dxa"/>
          </w:tcPr>
          <w:p w14:paraId="79E0AFDD" w14:textId="23FA0D3B" w:rsidR="00646852" w:rsidRDefault="00646852" w:rsidP="00896E05">
            <w:pPr>
              <w:tabs>
                <w:tab w:val="left" w:pos="735"/>
              </w:tabs>
            </w:pPr>
            <w:r>
              <w:lastRenderedPageBreak/>
              <w:t>20.03.2020</w:t>
            </w:r>
          </w:p>
        </w:tc>
        <w:tc>
          <w:tcPr>
            <w:tcW w:w="1041" w:type="dxa"/>
          </w:tcPr>
          <w:p w14:paraId="3BC7AF17" w14:textId="1B2FBE6A" w:rsidR="00646852" w:rsidRDefault="00646852" w:rsidP="00F53ED8">
            <w:r>
              <w:t>15min</w:t>
            </w:r>
          </w:p>
        </w:tc>
        <w:tc>
          <w:tcPr>
            <w:tcW w:w="6641" w:type="dxa"/>
          </w:tcPr>
          <w:p w14:paraId="7694DE4B" w14:textId="57752B2C" w:rsidR="00646852" w:rsidRDefault="00646852" w:rsidP="00F53ED8">
            <w:pPr>
              <w:rPr>
                <w:rFonts w:ascii="Calibri" w:hAnsi="Calibri" w:cs="Calibri"/>
                <w:color w:val="000000"/>
                <w:sz w:val="22"/>
                <w:szCs w:val="22"/>
              </w:rPr>
            </w:pPr>
            <w:r>
              <w:rPr>
                <w:rFonts w:ascii="Calibri" w:hAnsi="Calibri" w:cs="Calibri"/>
                <w:color w:val="000000"/>
                <w:sz w:val="22"/>
                <w:szCs w:val="22"/>
              </w:rPr>
              <w:t>Rédaction des tests effectué</w:t>
            </w:r>
          </w:p>
        </w:tc>
      </w:tr>
      <w:tr w:rsidR="00392D0C" w14:paraId="5E88E41E" w14:textId="77777777" w:rsidTr="00896E05">
        <w:trPr>
          <w:trHeight w:val="335"/>
        </w:trPr>
        <w:tc>
          <w:tcPr>
            <w:tcW w:w="1342" w:type="dxa"/>
          </w:tcPr>
          <w:p w14:paraId="1403CA56" w14:textId="5BAD1C16" w:rsidR="00392D0C" w:rsidRDefault="00392D0C" w:rsidP="00896E05">
            <w:pPr>
              <w:tabs>
                <w:tab w:val="left" w:pos="735"/>
              </w:tabs>
            </w:pPr>
            <w:r>
              <w:t>24.03.2020</w:t>
            </w:r>
          </w:p>
        </w:tc>
        <w:tc>
          <w:tcPr>
            <w:tcW w:w="1041" w:type="dxa"/>
          </w:tcPr>
          <w:p w14:paraId="7075F57E" w14:textId="0CD7E1DC" w:rsidR="00392D0C" w:rsidRDefault="00392D0C" w:rsidP="00F53ED8">
            <w:r>
              <w:t>10min</w:t>
            </w:r>
          </w:p>
        </w:tc>
        <w:tc>
          <w:tcPr>
            <w:tcW w:w="6641" w:type="dxa"/>
          </w:tcPr>
          <w:p w14:paraId="7857E213" w14:textId="17F4CD8A" w:rsidR="00392D0C" w:rsidRDefault="00392D0C" w:rsidP="00F53ED8">
            <w:pPr>
              <w:rPr>
                <w:rFonts w:ascii="Calibri" w:hAnsi="Calibri" w:cs="Calibri"/>
                <w:color w:val="000000"/>
                <w:sz w:val="22"/>
                <w:szCs w:val="22"/>
              </w:rPr>
            </w:pPr>
            <w:r>
              <w:rPr>
                <w:rFonts w:ascii="Calibri" w:hAnsi="Calibri" w:cs="Calibri"/>
                <w:color w:val="000000"/>
                <w:sz w:val="22"/>
                <w:szCs w:val="22"/>
              </w:rPr>
              <w:t>Correction de BD pour la suppression en cascade</w:t>
            </w:r>
          </w:p>
        </w:tc>
      </w:tr>
      <w:tr w:rsidR="00646852" w14:paraId="162E1912" w14:textId="77777777" w:rsidTr="00896E05">
        <w:trPr>
          <w:trHeight w:val="335"/>
        </w:trPr>
        <w:tc>
          <w:tcPr>
            <w:tcW w:w="1342" w:type="dxa"/>
          </w:tcPr>
          <w:p w14:paraId="00E0CBD3" w14:textId="6BFB81CF" w:rsidR="00646852" w:rsidRDefault="00EB38F0" w:rsidP="00896E05">
            <w:pPr>
              <w:tabs>
                <w:tab w:val="left" w:pos="735"/>
              </w:tabs>
            </w:pPr>
            <w:r>
              <w:t>2</w:t>
            </w:r>
            <w:r w:rsidR="00392D0C">
              <w:t>4</w:t>
            </w:r>
            <w:r>
              <w:t>.03.2020</w:t>
            </w:r>
          </w:p>
        </w:tc>
        <w:tc>
          <w:tcPr>
            <w:tcW w:w="1041" w:type="dxa"/>
          </w:tcPr>
          <w:p w14:paraId="4AF82103" w14:textId="400E6FFF" w:rsidR="00646852" w:rsidRDefault="00392D0C" w:rsidP="00F53ED8">
            <w:r>
              <w:t>1h</w:t>
            </w:r>
          </w:p>
        </w:tc>
        <w:tc>
          <w:tcPr>
            <w:tcW w:w="6641" w:type="dxa"/>
          </w:tcPr>
          <w:p w14:paraId="2C17553F" w14:textId="6EE2D786" w:rsidR="00646852" w:rsidRDefault="00392D0C" w:rsidP="00F53ED8">
            <w:pPr>
              <w:rPr>
                <w:rFonts w:ascii="Calibri" w:hAnsi="Calibri" w:cs="Calibri"/>
                <w:color w:val="000000"/>
                <w:sz w:val="22"/>
                <w:szCs w:val="22"/>
              </w:rPr>
            </w:pPr>
            <w:r>
              <w:rPr>
                <w:rFonts w:ascii="Calibri" w:hAnsi="Calibri" w:cs="Calibri"/>
                <w:color w:val="000000"/>
                <w:sz w:val="22"/>
                <w:szCs w:val="22"/>
              </w:rPr>
              <w:t>Ajout de la suppression d’un jeu dans la collection</w:t>
            </w:r>
          </w:p>
        </w:tc>
      </w:tr>
      <w:tr w:rsidR="0067580A" w14:paraId="23461233" w14:textId="77777777" w:rsidTr="00896E05">
        <w:trPr>
          <w:trHeight w:val="335"/>
        </w:trPr>
        <w:tc>
          <w:tcPr>
            <w:tcW w:w="1342" w:type="dxa"/>
          </w:tcPr>
          <w:p w14:paraId="6EEA4A15" w14:textId="596B390D" w:rsidR="0067580A" w:rsidRDefault="0067580A" w:rsidP="00896E05">
            <w:pPr>
              <w:tabs>
                <w:tab w:val="left" w:pos="735"/>
              </w:tabs>
            </w:pPr>
            <w:r>
              <w:t>25.03.2020</w:t>
            </w:r>
          </w:p>
        </w:tc>
        <w:tc>
          <w:tcPr>
            <w:tcW w:w="1041" w:type="dxa"/>
          </w:tcPr>
          <w:p w14:paraId="2D28EC2F" w14:textId="1882CFFC" w:rsidR="0067580A" w:rsidRDefault="007D17A9" w:rsidP="00F53ED8">
            <w:r>
              <w:t>2</w:t>
            </w:r>
            <w:r w:rsidR="0067580A">
              <w:t>h</w:t>
            </w:r>
          </w:p>
        </w:tc>
        <w:tc>
          <w:tcPr>
            <w:tcW w:w="6641" w:type="dxa"/>
          </w:tcPr>
          <w:p w14:paraId="15F997ED" w14:textId="652062EA" w:rsidR="0067580A" w:rsidRDefault="00AB33BB" w:rsidP="00F53ED8">
            <w:pPr>
              <w:rPr>
                <w:rFonts w:ascii="Calibri" w:hAnsi="Calibri" w:cs="Calibri"/>
                <w:color w:val="000000"/>
                <w:sz w:val="22"/>
                <w:szCs w:val="22"/>
              </w:rPr>
            </w:pPr>
            <w:r>
              <w:rPr>
                <w:rFonts w:ascii="Calibri" w:hAnsi="Calibri" w:cs="Calibri"/>
                <w:color w:val="000000"/>
                <w:sz w:val="22"/>
                <w:szCs w:val="22"/>
              </w:rPr>
              <w:t>Documentions</w:t>
            </w:r>
            <w:r w:rsidR="0067580A">
              <w:rPr>
                <w:rFonts w:ascii="Calibri" w:hAnsi="Calibri" w:cs="Calibri"/>
                <w:color w:val="000000"/>
                <w:sz w:val="22"/>
                <w:szCs w:val="22"/>
              </w:rPr>
              <w:t xml:space="preserve"> de l’API</w:t>
            </w:r>
          </w:p>
        </w:tc>
      </w:tr>
      <w:tr w:rsidR="0067580A" w14:paraId="3B9CAFD9" w14:textId="77777777" w:rsidTr="00896E05">
        <w:trPr>
          <w:trHeight w:val="335"/>
        </w:trPr>
        <w:tc>
          <w:tcPr>
            <w:tcW w:w="1342" w:type="dxa"/>
          </w:tcPr>
          <w:p w14:paraId="60BE68DD" w14:textId="5C278E4F" w:rsidR="0067580A" w:rsidRDefault="007D17A9" w:rsidP="00896E05">
            <w:pPr>
              <w:tabs>
                <w:tab w:val="left" w:pos="735"/>
              </w:tabs>
            </w:pPr>
            <w:r>
              <w:t>25.03.2020</w:t>
            </w:r>
          </w:p>
        </w:tc>
        <w:tc>
          <w:tcPr>
            <w:tcW w:w="1041" w:type="dxa"/>
          </w:tcPr>
          <w:p w14:paraId="03C9CC91" w14:textId="68EF03C0" w:rsidR="0067580A" w:rsidRDefault="000F7B6E" w:rsidP="00F53ED8">
            <w:r>
              <w:t>1h</w:t>
            </w:r>
          </w:p>
        </w:tc>
        <w:tc>
          <w:tcPr>
            <w:tcW w:w="6641" w:type="dxa"/>
          </w:tcPr>
          <w:p w14:paraId="6FB987D3" w14:textId="0DF7198A" w:rsidR="000F7B6E" w:rsidRDefault="000F7B6E" w:rsidP="00F53ED8">
            <w:pPr>
              <w:rPr>
                <w:rFonts w:ascii="Calibri" w:hAnsi="Calibri" w:cs="Calibri"/>
                <w:color w:val="000000"/>
                <w:sz w:val="22"/>
                <w:szCs w:val="22"/>
              </w:rPr>
            </w:pPr>
            <w:r>
              <w:rPr>
                <w:rFonts w:ascii="Calibri" w:hAnsi="Calibri" w:cs="Calibri"/>
                <w:color w:val="000000"/>
                <w:sz w:val="22"/>
                <w:szCs w:val="22"/>
              </w:rPr>
              <w:t xml:space="preserve">Correction des images dans le dossier + </w:t>
            </w:r>
            <w:r w:rsidRPr="000F7B6E">
              <w:rPr>
                <w:rFonts w:ascii="Calibri" w:hAnsi="Calibri" w:cs="Calibri"/>
                <w:color w:val="000000"/>
                <w:sz w:val="22"/>
                <w:szCs w:val="22"/>
              </w:rPr>
              <w:t>Points techniques spécifiques</w:t>
            </w:r>
          </w:p>
        </w:tc>
      </w:tr>
      <w:tr w:rsidR="0067580A" w14:paraId="06AF7B61" w14:textId="77777777" w:rsidTr="00896E05">
        <w:trPr>
          <w:trHeight w:val="335"/>
        </w:trPr>
        <w:tc>
          <w:tcPr>
            <w:tcW w:w="1342" w:type="dxa"/>
          </w:tcPr>
          <w:p w14:paraId="1A01B537" w14:textId="5A33AC64" w:rsidR="0067580A" w:rsidRDefault="006C0C4D" w:rsidP="00896E05">
            <w:pPr>
              <w:tabs>
                <w:tab w:val="left" w:pos="735"/>
              </w:tabs>
            </w:pPr>
            <w:r>
              <w:t>27.03.2020</w:t>
            </w:r>
          </w:p>
        </w:tc>
        <w:tc>
          <w:tcPr>
            <w:tcW w:w="1041" w:type="dxa"/>
          </w:tcPr>
          <w:p w14:paraId="4E91C8A2" w14:textId="620C3298" w:rsidR="0067580A" w:rsidRDefault="006C0C4D" w:rsidP="00F53ED8">
            <w:r>
              <w:t>1h</w:t>
            </w:r>
          </w:p>
        </w:tc>
        <w:tc>
          <w:tcPr>
            <w:tcW w:w="6641" w:type="dxa"/>
          </w:tcPr>
          <w:p w14:paraId="49CADDE5" w14:textId="6412E3DC" w:rsidR="0067580A" w:rsidRDefault="006C0C4D" w:rsidP="00F53ED8">
            <w:pPr>
              <w:rPr>
                <w:rFonts w:ascii="Calibri" w:hAnsi="Calibri" w:cs="Calibri"/>
                <w:color w:val="000000"/>
                <w:sz w:val="22"/>
                <w:szCs w:val="22"/>
              </w:rPr>
            </w:pPr>
            <w:r>
              <w:rPr>
                <w:rFonts w:ascii="Calibri" w:hAnsi="Calibri" w:cs="Calibri"/>
                <w:color w:val="000000"/>
                <w:sz w:val="22"/>
                <w:szCs w:val="22"/>
              </w:rPr>
              <w:t>Rédaction de la conclusion + correction de quelques fautes</w:t>
            </w:r>
            <w:bookmarkStart w:id="44" w:name="_GoBack"/>
            <w:bookmarkEnd w:id="44"/>
          </w:p>
        </w:tc>
      </w:tr>
      <w:tr w:rsidR="0067580A" w14:paraId="13235C87" w14:textId="77777777" w:rsidTr="00896E05">
        <w:trPr>
          <w:trHeight w:val="335"/>
        </w:trPr>
        <w:tc>
          <w:tcPr>
            <w:tcW w:w="1342" w:type="dxa"/>
          </w:tcPr>
          <w:p w14:paraId="7BD3B363" w14:textId="77777777" w:rsidR="0067580A" w:rsidRDefault="0067580A" w:rsidP="00896E05">
            <w:pPr>
              <w:tabs>
                <w:tab w:val="left" w:pos="735"/>
              </w:tabs>
            </w:pPr>
          </w:p>
        </w:tc>
        <w:tc>
          <w:tcPr>
            <w:tcW w:w="1041" w:type="dxa"/>
          </w:tcPr>
          <w:p w14:paraId="0395DD3F" w14:textId="77777777" w:rsidR="0067580A" w:rsidRDefault="0067580A" w:rsidP="00F53ED8"/>
        </w:tc>
        <w:tc>
          <w:tcPr>
            <w:tcW w:w="6641" w:type="dxa"/>
          </w:tcPr>
          <w:p w14:paraId="27556C2A" w14:textId="77777777" w:rsidR="0067580A" w:rsidRDefault="0067580A" w:rsidP="00F53ED8">
            <w:pPr>
              <w:rPr>
                <w:rFonts w:ascii="Calibri" w:hAnsi="Calibri" w:cs="Calibri"/>
                <w:color w:val="000000"/>
                <w:sz w:val="22"/>
                <w:szCs w:val="22"/>
              </w:rPr>
            </w:pPr>
          </w:p>
        </w:tc>
      </w:tr>
      <w:tr w:rsidR="0067580A" w14:paraId="01948706" w14:textId="77777777" w:rsidTr="00896E05">
        <w:trPr>
          <w:trHeight w:val="335"/>
        </w:trPr>
        <w:tc>
          <w:tcPr>
            <w:tcW w:w="1342" w:type="dxa"/>
          </w:tcPr>
          <w:p w14:paraId="6F945199" w14:textId="77777777" w:rsidR="0067580A" w:rsidRDefault="0067580A" w:rsidP="00896E05">
            <w:pPr>
              <w:tabs>
                <w:tab w:val="left" w:pos="735"/>
              </w:tabs>
            </w:pPr>
          </w:p>
        </w:tc>
        <w:tc>
          <w:tcPr>
            <w:tcW w:w="1041" w:type="dxa"/>
          </w:tcPr>
          <w:p w14:paraId="280B43DC" w14:textId="77777777" w:rsidR="0067580A" w:rsidRDefault="0067580A" w:rsidP="00F53ED8"/>
        </w:tc>
        <w:tc>
          <w:tcPr>
            <w:tcW w:w="6641" w:type="dxa"/>
          </w:tcPr>
          <w:p w14:paraId="53370A57" w14:textId="77777777" w:rsidR="0067580A" w:rsidRDefault="0067580A" w:rsidP="00F53ED8">
            <w:pPr>
              <w:rPr>
                <w:rFonts w:ascii="Calibri" w:hAnsi="Calibri" w:cs="Calibri"/>
                <w:color w:val="000000"/>
                <w:sz w:val="22"/>
                <w:szCs w:val="22"/>
              </w:rPr>
            </w:pPr>
          </w:p>
        </w:tc>
      </w:tr>
      <w:tr w:rsidR="0067580A" w14:paraId="6B6F00CF" w14:textId="77777777" w:rsidTr="00896E05">
        <w:trPr>
          <w:trHeight w:val="335"/>
        </w:trPr>
        <w:tc>
          <w:tcPr>
            <w:tcW w:w="1342" w:type="dxa"/>
          </w:tcPr>
          <w:p w14:paraId="506F95BB" w14:textId="77777777" w:rsidR="0067580A" w:rsidRDefault="0067580A" w:rsidP="00896E05">
            <w:pPr>
              <w:tabs>
                <w:tab w:val="left" w:pos="735"/>
              </w:tabs>
            </w:pPr>
          </w:p>
        </w:tc>
        <w:tc>
          <w:tcPr>
            <w:tcW w:w="1041" w:type="dxa"/>
          </w:tcPr>
          <w:p w14:paraId="63CFFDDA" w14:textId="77777777" w:rsidR="0067580A" w:rsidRDefault="0067580A" w:rsidP="00F53ED8"/>
        </w:tc>
        <w:tc>
          <w:tcPr>
            <w:tcW w:w="6641" w:type="dxa"/>
          </w:tcPr>
          <w:p w14:paraId="3D4A6E1C" w14:textId="77777777" w:rsidR="0067580A" w:rsidRDefault="0067580A" w:rsidP="00F53ED8">
            <w:pPr>
              <w:rPr>
                <w:rFonts w:ascii="Calibri" w:hAnsi="Calibri" w:cs="Calibri"/>
                <w:color w:val="000000"/>
                <w:sz w:val="22"/>
                <w:szCs w:val="22"/>
              </w:rPr>
            </w:pPr>
          </w:p>
        </w:tc>
      </w:tr>
      <w:tr w:rsidR="0067580A" w14:paraId="47FBFBC5" w14:textId="77777777" w:rsidTr="00896E05">
        <w:trPr>
          <w:trHeight w:val="335"/>
        </w:trPr>
        <w:tc>
          <w:tcPr>
            <w:tcW w:w="1342" w:type="dxa"/>
          </w:tcPr>
          <w:p w14:paraId="7C238605" w14:textId="77777777" w:rsidR="0067580A" w:rsidRDefault="0067580A" w:rsidP="00896E05">
            <w:pPr>
              <w:tabs>
                <w:tab w:val="left" w:pos="735"/>
              </w:tabs>
            </w:pPr>
          </w:p>
        </w:tc>
        <w:tc>
          <w:tcPr>
            <w:tcW w:w="1041" w:type="dxa"/>
          </w:tcPr>
          <w:p w14:paraId="79D977AE" w14:textId="77777777" w:rsidR="0067580A" w:rsidRDefault="0067580A" w:rsidP="00F53ED8"/>
        </w:tc>
        <w:tc>
          <w:tcPr>
            <w:tcW w:w="6641" w:type="dxa"/>
          </w:tcPr>
          <w:p w14:paraId="26D156CF" w14:textId="77777777" w:rsidR="0067580A" w:rsidRDefault="0067580A" w:rsidP="00F53ED8">
            <w:pPr>
              <w:rPr>
                <w:rFonts w:ascii="Calibri" w:hAnsi="Calibri" w:cs="Calibri"/>
                <w:color w:val="000000"/>
                <w:sz w:val="22"/>
                <w:szCs w:val="22"/>
              </w:rPr>
            </w:pPr>
          </w:p>
        </w:tc>
      </w:tr>
      <w:tr w:rsidR="0067580A" w14:paraId="7E6A7B1B" w14:textId="77777777" w:rsidTr="00896E05">
        <w:trPr>
          <w:trHeight w:val="335"/>
        </w:trPr>
        <w:tc>
          <w:tcPr>
            <w:tcW w:w="1342" w:type="dxa"/>
          </w:tcPr>
          <w:p w14:paraId="6C218207" w14:textId="77777777" w:rsidR="0067580A" w:rsidRDefault="0067580A" w:rsidP="00896E05">
            <w:pPr>
              <w:tabs>
                <w:tab w:val="left" w:pos="735"/>
              </w:tabs>
            </w:pPr>
          </w:p>
        </w:tc>
        <w:tc>
          <w:tcPr>
            <w:tcW w:w="1041" w:type="dxa"/>
          </w:tcPr>
          <w:p w14:paraId="5C8624CD" w14:textId="77777777" w:rsidR="0067580A" w:rsidRDefault="0067580A" w:rsidP="00F53ED8"/>
        </w:tc>
        <w:tc>
          <w:tcPr>
            <w:tcW w:w="6641" w:type="dxa"/>
          </w:tcPr>
          <w:p w14:paraId="213EB9CC" w14:textId="77777777" w:rsidR="0067580A" w:rsidRDefault="0067580A" w:rsidP="00F53ED8">
            <w:pPr>
              <w:rPr>
                <w:rFonts w:ascii="Calibri" w:hAnsi="Calibri" w:cs="Calibri"/>
                <w:color w:val="000000"/>
                <w:sz w:val="22"/>
                <w:szCs w:val="22"/>
              </w:rPr>
            </w:pPr>
          </w:p>
        </w:tc>
      </w:tr>
      <w:tr w:rsidR="0067580A" w14:paraId="3B5A42E5" w14:textId="77777777" w:rsidTr="00896E05">
        <w:trPr>
          <w:trHeight w:val="335"/>
        </w:trPr>
        <w:tc>
          <w:tcPr>
            <w:tcW w:w="1342" w:type="dxa"/>
          </w:tcPr>
          <w:p w14:paraId="77010AA1" w14:textId="77777777" w:rsidR="0067580A" w:rsidRDefault="0067580A" w:rsidP="00896E05">
            <w:pPr>
              <w:tabs>
                <w:tab w:val="left" w:pos="735"/>
              </w:tabs>
            </w:pPr>
          </w:p>
        </w:tc>
        <w:tc>
          <w:tcPr>
            <w:tcW w:w="1041" w:type="dxa"/>
          </w:tcPr>
          <w:p w14:paraId="7E01BE6B" w14:textId="77777777" w:rsidR="0067580A" w:rsidRDefault="0067580A" w:rsidP="00F53ED8"/>
        </w:tc>
        <w:tc>
          <w:tcPr>
            <w:tcW w:w="6641" w:type="dxa"/>
          </w:tcPr>
          <w:p w14:paraId="23F2F97F" w14:textId="77777777" w:rsidR="0067580A" w:rsidRDefault="0067580A" w:rsidP="00F53ED8">
            <w:pPr>
              <w:rPr>
                <w:rFonts w:ascii="Calibri" w:hAnsi="Calibri" w:cs="Calibri"/>
                <w:color w:val="000000"/>
                <w:sz w:val="22"/>
                <w:szCs w:val="22"/>
              </w:rPr>
            </w:pPr>
          </w:p>
        </w:tc>
      </w:tr>
      <w:tr w:rsidR="0067580A" w14:paraId="0BC76E9A" w14:textId="77777777" w:rsidTr="00896E05">
        <w:trPr>
          <w:trHeight w:val="335"/>
        </w:trPr>
        <w:tc>
          <w:tcPr>
            <w:tcW w:w="1342" w:type="dxa"/>
          </w:tcPr>
          <w:p w14:paraId="49F26FE9" w14:textId="77777777" w:rsidR="0067580A" w:rsidRDefault="0067580A" w:rsidP="00896E05">
            <w:pPr>
              <w:tabs>
                <w:tab w:val="left" w:pos="735"/>
              </w:tabs>
            </w:pPr>
          </w:p>
        </w:tc>
        <w:tc>
          <w:tcPr>
            <w:tcW w:w="1041" w:type="dxa"/>
          </w:tcPr>
          <w:p w14:paraId="74BC0785" w14:textId="77777777" w:rsidR="0067580A" w:rsidRDefault="0067580A" w:rsidP="00F53ED8"/>
        </w:tc>
        <w:tc>
          <w:tcPr>
            <w:tcW w:w="6641" w:type="dxa"/>
          </w:tcPr>
          <w:p w14:paraId="6C797D43" w14:textId="77777777" w:rsidR="0067580A" w:rsidRDefault="0067580A" w:rsidP="00F53ED8">
            <w:pPr>
              <w:rPr>
                <w:rFonts w:ascii="Calibri" w:hAnsi="Calibri" w:cs="Calibri"/>
                <w:color w:val="000000"/>
                <w:sz w:val="22"/>
                <w:szCs w:val="22"/>
              </w:rPr>
            </w:pPr>
          </w:p>
        </w:tc>
      </w:tr>
      <w:tr w:rsidR="0067580A" w14:paraId="077EB80B" w14:textId="77777777" w:rsidTr="00896E05">
        <w:trPr>
          <w:trHeight w:val="335"/>
        </w:trPr>
        <w:tc>
          <w:tcPr>
            <w:tcW w:w="1342" w:type="dxa"/>
          </w:tcPr>
          <w:p w14:paraId="0A5B5A08" w14:textId="77777777" w:rsidR="0067580A" w:rsidRDefault="0067580A" w:rsidP="00896E05">
            <w:pPr>
              <w:tabs>
                <w:tab w:val="left" w:pos="735"/>
              </w:tabs>
            </w:pPr>
          </w:p>
        </w:tc>
        <w:tc>
          <w:tcPr>
            <w:tcW w:w="1041" w:type="dxa"/>
          </w:tcPr>
          <w:p w14:paraId="6D99983B" w14:textId="77777777" w:rsidR="0067580A" w:rsidRDefault="0067580A" w:rsidP="00F53ED8"/>
        </w:tc>
        <w:tc>
          <w:tcPr>
            <w:tcW w:w="6641" w:type="dxa"/>
          </w:tcPr>
          <w:p w14:paraId="3871F988" w14:textId="77777777" w:rsidR="0067580A" w:rsidRDefault="0067580A"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65"/>
      <w:footerReference w:type="default" r:id="rId6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DF39F2" w14:textId="77777777" w:rsidR="00B2573A" w:rsidRDefault="00B2573A">
      <w:r>
        <w:separator/>
      </w:r>
    </w:p>
  </w:endnote>
  <w:endnote w:type="continuationSeparator" w:id="0">
    <w:p w14:paraId="3E0BC9C9" w14:textId="77777777" w:rsidR="00B2573A" w:rsidRDefault="00B25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1A8E3750" w:rsidR="00C62315" w:rsidRDefault="00C62315"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r>
      <w:tab/>
    </w:r>
    <w:r w:rsidR="00B2573A">
      <w:fldChar w:fldCharType="begin"/>
    </w:r>
    <w:r w:rsidR="00B2573A">
      <w:instrText xml:space="preserve"> SAVEDATE  \* MERGEFORMAT </w:instrText>
    </w:r>
    <w:r w:rsidR="00B2573A">
      <w:fldChar w:fldCharType="separate"/>
    </w:r>
    <w:r w:rsidR="006C0C4D">
      <w:rPr>
        <w:noProof/>
      </w:rPr>
      <w:t>27/03/2020 17:00:00</w:t>
    </w:r>
    <w:r w:rsidR="00B2573A">
      <w:rPr>
        <w:noProof/>
      </w:rPr>
      <w:fldChar w:fldCharType="end"/>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13435B" w14:textId="77777777" w:rsidR="00B2573A" w:rsidRDefault="00B2573A">
      <w:r>
        <w:separator/>
      </w:r>
    </w:p>
  </w:footnote>
  <w:footnote w:type="continuationSeparator" w:id="0">
    <w:p w14:paraId="66F8BC53" w14:textId="77777777" w:rsidR="00B2573A" w:rsidRDefault="00B257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C62315" w:rsidRPr="00CF70B4" w:rsidRDefault="00C62315"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C62315" w:rsidRDefault="00C623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E144E2"/>
    <w:multiLevelType w:val="hybridMultilevel"/>
    <w:tmpl w:val="C09245A6"/>
    <w:lvl w:ilvl="0" w:tplc="463E222E">
      <w:start w:val="20"/>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F95462F"/>
    <w:multiLevelType w:val="hybridMultilevel"/>
    <w:tmpl w:val="16B0D848"/>
    <w:lvl w:ilvl="0" w:tplc="825A4888">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7"/>
  </w:num>
  <w:num w:numId="4">
    <w:abstractNumId w:val="25"/>
  </w:num>
  <w:num w:numId="5">
    <w:abstractNumId w:val="19"/>
  </w:num>
  <w:num w:numId="6">
    <w:abstractNumId w:val="8"/>
  </w:num>
  <w:num w:numId="7">
    <w:abstractNumId w:val="21"/>
  </w:num>
  <w:num w:numId="8">
    <w:abstractNumId w:val="29"/>
  </w:num>
  <w:num w:numId="9">
    <w:abstractNumId w:val="4"/>
  </w:num>
  <w:num w:numId="10">
    <w:abstractNumId w:val="14"/>
  </w:num>
  <w:num w:numId="11">
    <w:abstractNumId w:val="18"/>
  </w:num>
  <w:num w:numId="12">
    <w:abstractNumId w:val="15"/>
  </w:num>
  <w:num w:numId="13">
    <w:abstractNumId w:val="24"/>
  </w:num>
  <w:num w:numId="14">
    <w:abstractNumId w:val="0"/>
  </w:num>
  <w:num w:numId="15">
    <w:abstractNumId w:val="2"/>
  </w:num>
  <w:num w:numId="16">
    <w:abstractNumId w:val="11"/>
  </w:num>
  <w:num w:numId="17">
    <w:abstractNumId w:val="5"/>
  </w:num>
  <w:num w:numId="18">
    <w:abstractNumId w:val="28"/>
  </w:num>
  <w:num w:numId="19">
    <w:abstractNumId w:val="23"/>
  </w:num>
  <w:num w:numId="20">
    <w:abstractNumId w:val="30"/>
  </w:num>
  <w:num w:numId="21">
    <w:abstractNumId w:val="20"/>
  </w:num>
  <w:num w:numId="22">
    <w:abstractNumId w:val="26"/>
  </w:num>
  <w:num w:numId="23">
    <w:abstractNumId w:val="10"/>
  </w:num>
  <w:num w:numId="24">
    <w:abstractNumId w:val="17"/>
  </w:num>
  <w:num w:numId="25">
    <w:abstractNumId w:val="3"/>
  </w:num>
  <w:num w:numId="26">
    <w:abstractNumId w:val="16"/>
  </w:num>
  <w:num w:numId="27">
    <w:abstractNumId w:val="9"/>
  </w:num>
  <w:num w:numId="28">
    <w:abstractNumId w:val="22"/>
  </w:num>
  <w:num w:numId="29">
    <w:abstractNumId w:val="6"/>
  </w:num>
  <w:num w:numId="30">
    <w:abstractNumId w:val="13"/>
  </w:num>
  <w:num w:numId="31">
    <w:abstractNumId w:val="12"/>
  </w:num>
  <w:num w:numId="32">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34761"/>
    <w:rsid w:val="00041BE4"/>
    <w:rsid w:val="00046B84"/>
    <w:rsid w:val="0005613A"/>
    <w:rsid w:val="00057CF4"/>
    <w:rsid w:val="00092E6F"/>
    <w:rsid w:val="00097C09"/>
    <w:rsid w:val="000B0405"/>
    <w:rsid w:val="000B0E25"/>
    <w:rsid w:val="000B692A"/>
    <w:rsid w:val="000B70BF"/>
    <w:rsid w:val="000C4E99"/>
    <w:rsid w:val="000C7908"/>
    <w:rsid w:val="000D1CCA"/>
    <w:rsid w:val="000E17A8"/>
    <w:rsid w:val="000E636F"/>
    <w:rsid w:val="000F4D37"/>
    <w:rsid w:val="000F57ED"/>
    <w:rsid w:val="000F7B6E"/>
    <w:rsid w:val="001048AD"/>
    <w:rsid w:val="00106180"/>
    <w:rsid w:val="00113569"/>
    <w:rsid w:val="00124E46"/>
    <w:rsid w:val="001277A9"/>
    <w:rsid w:val="00153DE0"/>
    <w:rsid w:val="00172B3A"/>
    <w:rsid w:val="00172C7C"/>
    <w:rsid w:val="00175513"/>
    <w:rsid w:val="00182422"/>
    <w:rsid w:val="0019329C"/>
    <w:rsid w:val="00194F34"/>
    <w:rsid w:val="001A7319"/>
    <w:rsid w:val="001B7271"/>
    <w:rsid w:val="001B7C29"/>
    <w:rsid w:val="001D53F3"/>
    <w:rsid w:val="001D718B"/>
    <w:rsid w:val="001F2311"/>
    <w:rsid w:val="001F3575"/>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156E"/>
    <w:rsid w:val="00274045"/>
    <w:rsid w:val="00274746"/>
    <w:rsid w:val="00281546"/>
    <w:rsid w:val="00281FF4"/>
    <w:rsid w:val="00283978"/>
    <w:rsid w:val="0028721B"/>
    <w:rsid w:val="0028754E"/>
    <w:rsid w:val="00291126"/>
    <w:rsid w:val="00294498"/>
    <w:rsid w:val="00297836"/>
    <w:rsid w:val="00297EAC"/>
    <w:rsid w:val="002A1DB5"/>
    <w:rsid w:val="002B1F85"/>
    <w:rsid w:val="002B5216"/>
    <w:rsid w:val="002C264C"/>
    <w:rsid w:val="002C4C01"/>
    <w:rsid w:val="002C6F74"/>
    <w:rsid w:val="002D10A5"/>
    <w:rsid w:val="002D67F0"/>
    <w:rsid w:val="002E5622"/>
    <w:rsid w:val="002F39FF"/>
    <w:rsid w:val="00300590"/>
    <w:rsid w:val="00300D96"/>
    <w:rsid w:val="003104EC"/>
    <w:rsid w:val="00311D7A"/>
    <w:rsid w:val="0031351F"/>
    <w:rsid w:val="003207C4"/>
    <w:rsid w:val="00323BEA"/>
    <w:rsid w:val="003254B1"/>
    <w:rsid w:val="00325C4B"/>
    <w:rsid w:val="003328AE"/>
    <w:rsid w:val="00334F0E"/>
    <w:rsid w:val="00337744"/>
    <w:rsid w:val="003536C8"/>
    <w:rsid w:val="00360243"/>
    <w:rsid w:val="00360FEB"/>
    <w:rsid w:val="00361DEF"/>
    <w:rsid w:val="00370541"/>
    <w:rsid w:val="00370872"/>
    <w:rsid w:val="00371ECE"/>
    <w:rsid w:val="00373E0A"/>
    <w:rsid w:val="00386EF6"/>
    <w:rsid w:val="00387E54"/>
    <w:rsid w:val="00392D0C"/>
    <w:rsid w:val="003A38FF"/>
    <w:rsid w:val="003C1658"/>
    <w:rsid w:val="003D0536"/>
    <w:rsid w:val="003D0F1E"/>
    <w:rsid w:val="003D1516"/>
    <w:rsid w:val="003D6ED4"/>
    <w:rsid w:val="003E62B0"/>
    <w:rsid w:val="003F2179"/>
    <w:rsid w:val="003F24AD"/>
    <w:rsid w:val="003F3CAE"/>
    <w:rsid w:val="0040122E"/>
    <w:rsid w:val="0040128D"/>
    <w:rsid w:val="004172DF"/>
    <w:rsid w:val="00423135"/>
    <w:rsid w:val="004312CD"/>
    <w:rsid w:val="00432F3D"/>
    <w:rsid w:val="00436855"/>
    <w:rsid w:val="004502D9"/>
    <w:rsid w:val="00457C80"/>
    <w:rsid w:val="0046188D"/>
    <w:rsid w:val="004717DE"/>
    <w:rsid w:val="0047341E"/>
    <w:rsid w:val="0049659A"/>
    <w:rsid w:val="0049778E"/>
    <w:rsid w:val="00497DCA"/>
    <w:rsid w:val="004B50B8"/>
    <w:rsid w:val="004C1895"/>
    <w:rsid w:val="004C2F3F"/>
    <w:rsid w:val="004C38FB"/>
    <w:rsid w:val="004D2F9B"/>
    <w:rsid w:val="004D53C5"/>
    <w:rsid w:val="004D6205"/>
    <w:rsid w:val="004D7C68"/>
    <w:rsid w:val="004F4F87"/>
    <w:rsid w:val="004F521F"/>
    <w:rsid w:val="005022D8"/>
    <w:rsid w:val="0050669F"/>
    <w:rsid w:val="005102FE"/>
    <w:rsid w:val="00513098"/>
    <w:rsid w:val="005143EF"/>
    <w:rsid w:val="00521C0A"/>
    <w:rsid w:val="00534FCF"/>
    <w:rsid w:val="00536900"/>
    <w:rsid w:val="00537E6C"/>
    <w:rsid w:val="0054298B"/>
    <w:rsid w:val="00544232"/>
    <w:rsid w:val="00546836"/>
    <w:rsid w:val="00554562"/>
    <w:rsid w:val="005561C0"/>
    <w:rsid w:val="00576877"/>
    <w:rsid w:val="00577704"/>
    <w:rsid w:val="00591119"/>
    <w:rsid w:val="005944A9"/>
    <w:rsid w:val="00595103"/>
    <w:rsid w:val="005A6D92"/>
    <w:rsid w:val="005B0CD4"/>
    <w:rsid w:val="005B1852"/>
    <w:rsid w:val="005B43CB"/>
    <w:rsid w:val="005B4976"/>
    <w:rsid w:val="005D3E29"/>
    <w:rsid w:val="005D4716"/>
    <w:rsid w:val="005E1E76"/>
    <w:rsid w:val="005F1E59"/>
    <w:rsid w:val="005F2769"/>
    <w:rsid w:val="00601825"/>
    <w:rsid w:val="00602FD3"/>
    <w:rsid w:val="0061132A"/>
    <w:rsid w:val="006216F7"/>
    <w:rsid w:val="006226C6"/>
    <w:rsid w:val="00641AD2"/>
    <w:rsid w:val="00644419"/>
    <w:rsid w:val="00645997"/>
    <w:rsid w:val="00646852"/>
    <w:rsid w:val="00647782"/>
    <w:rsid w:val="00651F8F"/>
    <w:rsid w:val="006677DD"/>
    <w:rsid w:val="006679E6"/>
    <w:rsid w:val="0067580A"/>
    <w:rsid w:val="00682F47"/>
    <w:rsid w:val="00684B3D"/>
    <w:rsid w:val="006853C7"/>
    <w:rsid w:val="00685B88"/>
    <w:rsid w:val="00694029"/>
    <w:rsid w:val="006B6B4C"/>
    <w:rsid w:val="006C0C4D"/>
    <w:rsid w:val="006C3112"/>
    <w:rsid w:val="006C3D03"/>
    <w:rsid w:val="006C500A"/>
    <w:rsid w:val="006C5A6B"/>
    <w:rsid w:val="006D36A7"/>
    <w:rsid w:val="006E2C58"/>
    <w:rsid w:val="006E564D"/>
    <w:rsid w:val="006F2F14"/>
    <w:rsid w:val="006F700C"/>
    <w:rsid w:val="00704565"/>
    <w:rsid w:val="00712CB6"/>
    <w:rsid w:val="007138CE"/>
    <w:rsid w:val="00716E7F"/>
    <w:rsid w:val="007175D0"/>
    <w:rsid w:val="0072606D"/>
    <w:rsid w:val="00726EB7"/>
    <w:rsid w:val="007348AC"/>
    <w:rsid w:val="0075205B"/>
    <w:rsid w:val="0076568A"/>
    <w:rsid w:val="007676A0"/>
    <w:rsid w:val="0077302C"/>
    <w:rsid w:val="0078093D"/>
    <w:rsid w:val="00780A25"/>
    <w:rsid w:val="007819D3"/>
    <w:rsid w:val="00782186"/>
    <w:rsid w:val="00790F4D"/>
    <w:rsid w:val="00791020"/>
    <w:rsid w:val="007951EC"/>
    <w:rsid w:val="00795BEF"/>
    <w:rsid w:val="00797537"/>
    <w:rsid w:val="007A2CC8"/>
    <w:rsid w:val="007B1949"/>
    <w:rsid w:val="007C1282"/>
    <w:rsid w:val="007C1541"/>
    <w:rsid w:val="007C53D3"/>
    <w:rsid w:val="007D17A9"/>
    <w:rsid w:val="007D7477"/>
    <w:rsid w:val="007E6ABC"/>
    <w:rsid w:val="007F50D7"/>
    <w:rsid w:val="00810BC9"/>
    <w:rsid w:val="00811908"/>
    <w:rsid w:val="00813F6B"/>
    <w:rsid w:val="008204A5"/>
    <w:rsid w:val="0083170D"/>
    <w:rsid w:val="008413C4"/>
    <w:rsid w:val="00843343"/>
    <w:rsid w:val="00847091"/>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335A"/>
    <w:rsid w:val="008E5456"/>
    <w:rsid w:val="008E5CA6"/>
    <w:rsid w:val="008F61C9"/>
    <w:rsid w:val="00922310"/>
    <w:rsid w:val="009319BC"/>
    <w:rsid w:val="00932253"/>
    <w:rsid w:val="00944C9D"/>
    <w:rsid w:val="009542F7"/>
    <w:rsid w:val="0096269B"/>
    <w:rsid w:val="009669B6"/>
    <w:rsid w:val="009801A0"/>
    <w:rsid w:val="00990A5B"/>
    <w:rsid w:val="00992256"/>
    <w:rsid w:val="00994118"/>
    <w:rsid w:val="0099534D"/>
    <w:rsid w:val="009A3984"/>
    <w:rsid w:val="009A72BC"/>
    <w:rsid w:val="009B3C59"/>
    <w:rsid w:val="009C39BC"/>
    <w:rsid w:val="009C7DC4"/>
    <w:rsid w:val="009C7E57"/>
    <w:rsid w:val="009E4FC8"/>
    <w:rsid w:val="009E6E4E"/>
    <w:rsid w:val="009E7EC6"/>
    <w:rsid w:val="009F3736"/>
    <w:rsid w:val="009F64CF"/>
    <w:rsid w:val="00A14804"/>
    <w:rsid w:val="00A1792E"/>
    <w:rsid w:val="00A27CCE"/>
    <w:rsid w:val="00A3062E"/>
    <w:rsid w:val="00A30A1D"/>
    <w:rsid w:val="00A55C8C"/>
    <w:rsid w:val="00A615D6"/>
    <w:rsid w:val="00A70F6A"/>
    <w:rsid w:val="00A71B46"/>
    <w:rsid w:val="00A737BF"/>
    <w:rsid w:val="00A8320A"/>
    <w:rsid w:val="00A86DFB"/>
    <w:rsid w:val="00A96628"/>
    <w:rsid w:val="00AA0785"/>
    <w:rsid w:val="00AB33BB"/>
    <w:rsid w:val="00AB3FA4"/>
    <w:rsid w:val="00AB52D6"/>
    <w:rsid w:val="00AB5D92"/>
    <w:rsid w:val="00AD4E50"/>
    <w:rsid w:val="00AD6C00"/>
    <w:rsid w:val="00AE058A"/>
    <w:rsid w:val="00AE3CC9"/>
    <w:rsid w:val="00AE470C"/>
    <w:rsid w:val="00AE7830"/>
    <w:rsid w:val="00AF40CC"/>
    <w:rsid w:val="00B013FD"/>
    <w:rsid w:val="00B04E6D"/>
    <w:rsid w:val="00B242BF"/>
    <w:rsid w:val="00B2573A"/>
    <w:rsid w:val="00B263B7"/>
    <w:rsid w:val="00B31079"/>
    <w:rsid w:val="00B37B04"/>
    <w:rsid w:val="00B40593"/>
    <w:rsid w:val="00B43638"/>
    <w:rsid w:val="00B4439C"/>
    <w:rsid w:val="00B55428"/>
    <w:rsid w:val="00B557E4"/>
    <w:rsid w:val="00B625D2"/>
    <w:rsid w:val="00B63375"/>
    <w:rsid w:val="00B64BD5"/>
    <w:rsid w:val="00B673BB"/>
    <w:rsid w:val="00B71B1E"/>
    <w:rsid w:val="00B776A2"/>
    <w:rsid w:val="00B85A03"/>
    <w:rsid w:val="00B92668"/>
    <w:rsid w:val="00B9358C"/>
    <w:rsid w:val="00B97B89"/>
    <w:rsid w:val="00BA0FF8"/>
    <w:rsid w:val="00BA7917"/>
    <w:rsid w:val="00BB3477"/>
    <w:rsid w:val="00BE0666"/>
    <w:rsid w:val="00BF611A"/>
    <w:rsid w:val="00C01D79"/>
    <w:rsid w:val="00C02632"/>
    <w:rsid w:val="00C06F36"/>
    <w:rsid w:val="00C12243"/>
    <w:rsid w:val="00C125D2"/>
    <w:rsid w:val="00C14570"/>
    <w:rsid w:val="00C23E1B"/>
    <w:rsid w:val="00C315ED"/>
    <w:rsid w:val="00C43B85"/>
    <w:rsid w:val="00C505B1"/>
    <w:rsid w:val="00C53E65"/>
    <w:rsid w:val="00C62315"/>
    <w:rsid w:val="00C6487B"/>
    <w:rsid w:val="00C65278"/>
    <w:rsid w:val="00C768B4"/>
    <w:rsid w:val="00C85B1A"/>
    <w:rsid w:val="00C87003"/>
    <w:rsid w:val="00C87303"/>
    <w:rsid w:val="00C92CFC"/>
    <w:rsid w:val="00C930E9"/>
    <w:rsid w:val="00C95DFB"/>
    <w:rsid w:val="00C963C3"/>
    <w:rsid w:val="00CA2BD7"/>
    <w:rsid w:val="00CB2383"/>
    <w:rsid w:val="00CB3227"/>
    <w:rsid w:val="00CB79D9"/>
    <w:rsid w:val="00CD19ED"/>
    <w:rsid w:val="00CD212A"/>
    <w:rsid w:val="00CD598E"/>
    <w:rsid w:val="00CD6C3F"/>
    <w:rsid w:val="00CE08A6"/>
    <w:rsid w:val="00CF1389"/>
    <w:rsid w:val="00CF39A8"/>
    <w:rsid w:val="00CF4003"/>
    <w:rsid w:val="00CF70B4"/>
    <w:rsid w:val="00D00078"/>
    <w:rsid w:val="00D04CD5"/>
    <w:rsid w:val="00D069EA"/>
    <w:rsid w:val="00D107E7"/>
    <w:rsid w:val="00D116BC"/>
    <w:rsid w:val="00D1216C"/>
    <w:rsid w:val="00D14A10"/>
    <w:rsid w:val="00D23291"/>
    <w:rsid w:val="00D23E24"/>
    <w:rsid w:val="00D33D60"/>
    <w:rsid w:val="00D365CE"/>
    <w:rsid w:val="00D4153F"/>
    <w:rsid w:val="00D4451C"/>
    <w:rsid w:val="00D5296F"/>
    <w:rsid w:val="00D54252"/>
    <w:rsid w:val="00D562E2"/>
    <w:rsid w:val="00D63A72"/>
    <w:rsid w:val="00D72300"/>
    <w:rsid w:val="00D81C21"/>
    <w:rsid w:val="00D8424D"/>
    <w:rsid w:val="00D903B3"/>
    <w:rsid w:val="00DA3483"/>
    <w:rsid w:val="00DA4C42"/>
    <w:rsid w:val="00DA4CCB"/>
    <w:rsid w:val="00DA7D3D"/>
    <w:rsid w:val="00DB2183"/>
    <w:rsid w:val="00DB4900"/>
    <w:rsid w:val="00DD762B"/>
    <w:rsid w:val="00DE20DD"/>
    <w:rsid w:val="00DF0268"/>
    <w:rsid w:val="00DF18CE"/>
    <w:rsid w:val="00DF36A1"/>
    <w:rsid w:val="00E1011D"/>
    <w:rsid w:val="00E1034C"/>
    <w:rsid w:val="00E109AA"/>
    <w:rsid w:val="00E232A5"/>
    <w:rsid w:val="00E30CDF"/>
    <w:rsid w:val="00E337C8"/>
    <w:rsid w:val="00E42F56"/>
    <w:rsid w:val="00E4394B"/>
    <w:rsid w:val="00E47CF9"/>
    <w:rsid w:val="00E63311"/>
    <w:rsid w:val="00E875A0"/>
    <w:rsid w:val="00E91A9B"/>
    <w:rsid w:val="00E96B8F"/>
    <w:rsid w:val="00EA23AA"/>
    <w:rsid w:val="00EA614F"/>
    <w:rsid w:val="00EA734C"/>
    <w:rsid w:val="00EB38F0"/>
    <w:rsid w:val="00ED1FA4"/>
    <w:rsid w:val="00ED3A54"/>
    <w:rsid w:val="00ED40B6"/>
    <w:rsid w:val="00ED4F66"/>
    <w:rsid w:val="00ED50C4"/>
    <w:rsid w:val="00EE346F"/>
    <w:rsid w:val="00EE49DE"/>
    <w:rsid w:val="00EE64F8"/>
    <w:rsid w:val="00F028FF"/>
    <w:rsid w:val="00F04E73"/>
    <w:rsid w:val="00F05C01"/>
    <w:rsid w:val="00F12800"/>
    <w:rsid w:val="00F412FB"/>
    <w:rsid w:val="00F4663F"/>
    <w:rsid w:val="00F53D52"/>
    <w:rsid w:val="00F53ED8"/>
    <w:rsid w:val="00F62D54"/>
    <w:rsid w:val="00F7039E"/>
    <w:rsid w:val="00F837FE"/>
    <w:rsid w:val="00F862C2"/>
    <w:rsid w:val="00F9196B"/>
    <w:rsid w:val="00F94F56"/>
    <w:rsid w:val="00F96496"/>
    <w:rsid w:val="00FA0D6E"/>
    <w:rsid w:val="00FA557C"/>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04A5"/>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85269765">
      <w:bodyDiv w:val="1"/>
      <w:marLeft w:val="0"/>
      <w:marRight w:val="0"/>
      <w:marTop w:val="0"/>
      <w:marBottom w:val="0"/>
      <w:divBdr>
        <w:top w:val="none" w:sz="0" w:space="0" w:color="auto"/>
        <w:left w:val="none" w:sz="0" w:space="0" w:color="auto"/>
        <w:bottom w:val="none" w:sz="0" w:space="0" w:color="auto"/>
        <w:right w:val="none" w:sz="0" w:space="0" w:color="auto"/>
      </w:divBdr>
      <w:divsChild>
        <w:div w:id="1210723454">
          <w:marLeft w:val="0"/>
          <w:marRight w:val="0"/>
          <w:marTop w:val="0"/>
          <w:marBottom w:val="0"/>
          <w:divBdr>
            <w:top w:val="none" w:sz="0" w:space="0" w:color="auto"/>
            <w:left w:val="none" w:sz="0" w:space="0" w:color="auto"/>
            <w:bottom w:val="none" w:sz="0" w:space="0" w:color="auto"/>
            <w:right w:val="none" w:sz="0" w:space="0" w:color="auto"/>
          </w:divBdr>
          <w:divsChild>
            <w:div w:id="1755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29206568">
      <w:bodyDiv w:val="1"/>
      <w:marLeft w:val="0"/>
      <w:marRight w:val="0"/>
      <w:marTop w:val="0"/>
      <w:marBottom w:val="0"/>
      <w:divBdr>
        <w:top w:val="none" w:sz="0" w:space="0" w:color="auto"/>
        <w:left w:val="none" w:sz="0" w:space="0" w:color="auto"/>
        <w:bottom w:val="none" w:sz="0" w:space="0" w:color="auto"/>
        <w:right w:val="none" w:sz="0" w:space="0" w:color="auto"/>
      </w:divBdr>
      <w:divsChild>
        <w:div w:id="153955155">
          <w:marLeft w:val="0"/>
          <w:marRight w:val="0"/>
          <w:marTop w:val="0"/>
          <w:marBottom w:val="0"/>
          <w:divBdr>
            <w:top w:val="none" w:sz="0" w:space="0" w:color="auto"/>
            <w:left w:val="none" w:sz="0" w:space="0" w:color="auto"/>
            <w:bottom w:val="none" w:sz="0" w:space="0" w:color="auto"/>
            <w:right w:val="none" w:sz="0" w:space="0" w:color="auto"/>
          </w:divBdr>
          <w:divsChild>
            <w:div w:id="15280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649016818">
      <w:bodyDiv w:val="1"/>
      <w:marLeft w:val="0"/>
      <w:marRight w:val="0"/>
      <w:marTop w:val="0"/>
      <w:marBottom w:val="0"/>
      <w:divBdr>
        <w:top w:val="none" w:sz="0" w:space="0" w:color="auto"/>
        <w:left w:val="none" w:sz="0" w:space="0" w:color="auto"/>
        <w:bottom w:val="none" w:sz="0" w:space="0" w:color="auto"/>
        <w:right w:val="none" w:sz="0" w:space="0" w:color="auto"/>
      </w:divBdr>
      <w:divsChild>
        <w:div w:id="1586500677">
          <w:marLeft w:val="0"/>
          <w:marRight w:val="0"/>
          <w:marTop w:val="0"/>
          <w:marBottom w:val="0"/>
          <w:divBdr>
            <w:top w:val="none" w:sz="0" w:space="0" w:color="auto"/>
            <w:left w:val="none" w:sz="0" w:space="0" w:color="auto"/>
            <w:bottom w:val="none" w:sz="0" w:space="0" w:color="auto"/>
            <w:right w:val="none" w:sz="0" w:space="0" w:color="auto"/>
          </w:divBdr>
          <w:divsChild>
            <w:div w:id="16545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7221">
      <w:bodyDiv w:val="1"/>
      <w:marLeft w:val="0"/>
      <w:marRight w:val="0"/>
      <w:marTop w:val="0"/>
      <w:marBottom w:val="0"/>
      <w:divBdr>
        <w:top w:val="none" w:sz="0" w:space="0" w:color="auto"/>
        <w:left w:val="none" w:sz="0" w:space="0" w:color="auto"/>
        <w:bottom w:val="none" w:sz="0" w:space="0" w:color="auto"/>
        <w:right w:val="none" w:sz="0" w:space="0" w:color="auto"/>
      </w:divBdr>
      <w:divsChild>
        <w:div w:id="140541228">
          <w:marLeft w:val="0"/>
          <w:marRight w:val="0"/>
          <w:marTop w:val="0"/>
          <w:marBottom w:val="0"/>
          <w:divBdr>
            <w:top w:val="none" w:sz="0" w:space="0" w:color="auto"/>
            <w:left w:val="none" w:sz="0" w:space="0" w:color="auto"/>
            <w:bottom w:val="none" w:sz="0" w:space="0" w:color="auto"/>
            <w:right w:val="none" w:sz="0" w:space="0" w:color="auto"/>
          </w:divBdr>
          <w:divsChild>
            <w:div w:id="20353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893662251">
      <w:bodyDiv w:val="1"/>
      <w:marLeft w:val="0"/>
      <w:marRight w:val="0"/>
      <w:marTop w:val="0"/>
      <w:marBottom w:val="0"/>
      <w:divBdr>
        <w:top w:val="none" w:sz="0" w:space="0" w:color="auto"/>
        <w:left w:val="none" w:sz="0" w:space="0" w:color="auto"/>
        <w:bottom w:val="none" w:sz="0" w:space="0" w:color="auto"/>
        <w:right w:val="none" w:sz="0" w:space="0" w:color="auto"/>
      </w:divBdr>
    </w:div>
    <w:div w:id="917791139">
      <w:bodyDiv w:val="1"/>
      <w:marLeft w:val="0"/>
      <w:marRight w:val="0"/>
      <w:marTop w:val="0"/>
      <w:marBottom w:val="0"/>
      <w:divBdr>
        <w:top w:val="none" w:sz="0" w:space="0" w:color="auto"/>
        <w:left w:val="none" w:sz="0" w:space="0" w:color="auto"/>
        <w:bottom w:val="none" w:sz="0" w:space="0" w:color="auto"/>
        <w:right w:val="none" w:sz="0" w:space="0" w:color="auto"/>
      </w:divBdr>
      <w:divsChild>
        <w:div w:id="1672760920">
          <w:marLeft w:val="0"/>
          <w:marRight w:val="0"/>
          <w:marTop w:val="0"/>
          <w:marBottom w:val="0"/>
          <w:divBdr>
            <w:top w:val="none" w:sz="0" w:space="0" w:color="auto"/>
            <w:left w:val="none" w:sz="0" w:space="0" w:color="auto"/>
            <w:bottom w:val="none" w:sz="0" w:space="0" w:color="auto"/>
            <w:right w:val="none" w:sz="0" w:space="0" w:color="auto"/>
          </w:divBdr>
          <w:divsChild>
            <w:div w:id="527723899">
              <w:marLeft w:val="0"/>
              <w:marRight w:val="0"/>
              <w:marTop w:val="0"/>
              <w:marBottom w:val="0"/>
              <w:divBdr>
                <w:top w:val="none" w:sz="0" w:space="0" w:color="auto"/>
                <w:left w:val="none" w:sz="0" w:space="0" w:color="auto"/>
                <w:bottom w:val="none" w:sz="0" w:space="0" w:color="auto"/>
                <w:right w:val="none" w:sz="0" w:space="0" w:color="auto"/>
              </w:divBdr>
            </w:div>
            <w:div w:id="537549096">
              <w:marLeft w:val="0"/>
              <w:marRight w:val="0"/>
              <w:marTop w:val="0"/>
              <w:marBottom w:val="0"/>
              <w:divBdr>
                <w:top w:val="none" w:sz="0" w:space="0" w:color="auto"/>
                <w:left w:val="none" w:sz="0" w:space="0" w:color="auto"/>
                <w:bottom w:val="none" w:sz="0" w:space="0" w:color="auto"/>
                <w:right w:val="none" w:sz="0" w:space="0" w:color="auto"/>
              </w:divBdr>
            </w:div>
            <w:div w:id="1889755087">
              <w:marLeft w:val="0"/>
              <w:marRight w:val="0"/>
              <w:marTop w:val="0"/>
              <w:marBottom w:val="0"/>
              <w:divBdr>
                <w:top w:val="none" w:sz="0" w:space="0" w:color="auto"/>
                <w:left w:val="none" w:sz="0" w:space="0" w:color="auto"/>
                <w:bottom w:val="none" w:sz="0" w:space="0" w:color="auto"/>
                <w:right w:val="none" w:sz="0" w:space="0" w:color="auto"/>
              </w:divBdr>
            </w:div>
            <w:div w:id="967976708">
              <w:marLeft w:val="0"/>
              <w:marRight w:val="0"/>
              <w:marTop w:val="0"/>
              <w:marBottom w:val="0"/>
              <w:divBdr>
                <w:top w:val="none" w:sz="0" w:space="0" w:color="auto"/>
                <w:left w:val="none" w:sz="0" w:space="0" w:color="auto"/>
                <w:bottom w:val="none" w:sz="0" w:space="0" w:color="auto"/>
                <w:right w:val="none" w:sz="0" w:space="0" w:color="auto"/>
              </w:divBdr>
            </w:div>
            <w:div w:id="1210143048">
              <w:marLeft w:val="0"/>
              <w:marRight w:val="0"/>
              <w:marTop w:val="0"/>
              <w:marBottom w:val="0"/>
              <w:divBdr>
                <w:top w:val="none" w:sz="0" w:space="0" w:color="auto"/>
                <w:left w:val="none" w:sz="0" w:space="0" w:color="auto"/>
                <w:bottom w:val="none" w:sz="0" w:space="0" w:color="auto"/>
                <w:right w:val="none" w:sz="0" w:space="0" w:color="auto"/>
              </w:divBdr>
            </w:div>
            <w:div w:id="1184975030">
              <w:marLeft w:val="0"/>
              <w:marRight w:val="0"/>
              <w:marTop w:val="0"/>
              <w:marBottom w:val="0"/>
              <w:divBdr>
                <w:top w:val="none" w:sz="0" w:space="0" w:color="auto"/>
                <w:left w:val="none" w:sz="0" w:space="0" w:color="auto"/>
                <w:bottom w:val="none" w:sz="0" w:space="0" w:color="auto"/>
                <w:right w:val="none" w:sz="0" w:space="0" w:color="auto"/>
              </w:divBdr>
            </w:div>
            <w:div w:id="31854865">
              <w:marLeft w:val="0"/>
              <w:marRight w:val="0"/>
              <w:marTop w:val="0"/>
              <w:marBottom w:val="0"/>
              <w:divBdr>
                <w:top w:val="none" w:sz="0" w:space="0" w:color="auto"/>
                <w:left w:val="none" w:sz="0" w:space="0" w:color="auto"/>
                <w:bottom w:val="none" w:sz="0" w:space="0" w:color="auto"/>
                <w:right w:val="none" w:sz="0" w:space="0" w:color="auto"/>
              </w:divBdr>
            </w:div>
            <w:div w:id="1210149627">
              <w:marLeft w:val="0"/>
              <w:marRight w:val="0"/>
              <w:marTop w:val="0"/>
              <w:marBottom w:val="0"/>
              <w:divBdr>
                <w:top w:val="none" w:sz="0" w:space="0" w:color="auto"/>
                <w:left w:val="none" w:sz="0" w:space="0" w:color="auto"/>
                <w:bottom w:val="none" w:sz="0" w:space="0" w:color="auto"/>
                <w:right w:val="none" w:sz="0" w:space="0" w:color="auto"/>
              </w:divBdr>
            </w:div>
            <w:div w:id="934094764">
              <w:marLeft w:val="0"/>
              <w:marRight w:val="0"/>
              <w:marTop w:val="0"/>
              <w:marBottom w:val="0"/>
              <w:divBdr>
                <w:top w:val="none" w:sz="0" w:space="0" w:color="auto"/>
                <w:left w:val="none" w:sz="0" w:space="0" w:color="auto"/>
                <w:bottom w:val="none" w:sz="0" w:space="0" w:color="auto"/>
                <w:right w:val="none" w:sz="0" w:space="0" w:color="auto"/>
              </w:divBdr>
            </w:div>
            <w:div w:id="2107310604">
              <w:marLeft w:val="0"/>
              <w:marRight w:val="0"/>
              <w:marTop w:val="0"/>
              <w:marBottom w:val="0"/>
              <w:divBdr>
                <w:top w:val="none" w:sz="0" w:space="0" w:color="auto"/>
                <w:left w:val="none" w:sz="0" w:space="0" w:color="auto"/>
                <w:bottom w:val="none" w:sz="0" w:space="0" w:color="auto"/>
                <w:right w:val="none" w:sz="0" w:space="0" w:color="auto"/>
              </w:divBdr>
            </w:div>
            <w:div w:id="526212480">
              <w:marLeft w:val="0"/>
              <w:marRight w:val="0"/>
              <w:marTop w:val="0"/>
              <w:marBottom w:val="0"/>
              <w:divBdr>
                <w:top w:val="none" w:sz="0" w:space="0" w:color="auto"/>
                <w:left w:val="none" w:sz="0" w:space="0" w:color="auto"/>
                <w:bottom w:val="none" w:sz="0" w:space="0" w:color="auto"/>
                <w:right w:val="none" w:sz="0" w:space="0" w:color="auto"/>
              </w:divBdr>
            </w:div>
            <w:div w:id="684281591">
              <w:marLeft w:val="0"/>
              <w:marRight w:val="0"/>
              <w:marTop w:val="0"/>
              <w:marBottom w:val="0"/>
              <w:divBdr>
                <w:top w:val="none" w:sz="0" w:space="0" w:color="auto"/>
                <w:left w:val="none" w:sz="0" w:space="0" w:color="auto"/>
                <w:bottom w:val="none" w:sz="0" w:space="0" w:color="auto"/>
                <w:right w:val="none" w:sz="0" w:space="0" w:color="auto"/>
              </w:divBdr>
            </w:div>
            <w:div w:id="21473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969557138">
      <w:bodyDiv w:val="1"/>
      <w:marLeft w:val="0"/>
      <w:marRight w:val="0"/>
      <w:marTop w:val="0"/>
      <w:marBottom w:val="0"/>
      <w:divBdr>
        <w:top w:val="none" w:sz="0" w:space="0" w:color="auto"/>
        <w:left w:val="none" w:sz="0" w:space="0" w:color="auto"/>
        <w:bottom w:val="none" w:sz="0" w:space="0" w:color="auto"/>
        <w:right w:val="none" w:sz="0" w:space="0" w:color="auto"/>
      </w:divBdr>
      <w:divsChild>
        <w:div w:id="1614284688">
          <w:marLeft w:val="0"/>
          <w:marRight w:val="0"/>
          <w:marTop w:val="0"/>
          <w:marBottom w:val="0"/>
          <w:divBdr>
            <w:top w:val="none" w:sz="0" w:space="0" w:color="auto"/>
            <w:left w:val="none" w:sz="0" w:space="0" w:color="auto"/>
            <w:bottom w:val="none" w:sz="0" w:space="0" w:color="auto"/>
            <w:right w:val="none" w:sz="0" w:space="0" w:color="auto"/>
          </w:divBdr>
          <w:divsChild>
            <w:div w:id="13819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61897">
      <w:bodyDiv w:val="1"/>
      <w:marLeft w:val="0"/>
      <w:marRight w:val="0"/>
      <w:marTop w:val="0"/>
      <w:marBottom w:val="0"/>
      <w:divBdr>
        <w:top w:val="none" w:sz="0" w:space="0" w:color="auto"/>
        <w:left w:val="none" w:sz="0" w:space="0" w:color="auto"/>
        <w:bottom w:val="none" w:sz="0" w:space="0" w:color="auto"/>
        <w:right w:val="none" w:sz="0" w:space="0" w:color="auto"/>
      </w:divBdr>
      <w:divsChild>
        <w:div w:id="227768437">
          <w:marLeft w:val="0"/>
          <w:marRight w:val="0"/>
          <w:marTop w:val="0"/>
          <w:marBottom w:val="0"/>
          <w:divBdr>
            <w:top w:val="none" w:sz="0" w:space="0" w:color="auto"/>
            <w:left w:val="none" w:sz="0" w:space="0" w:color="auto"/>
            <w:bottom w:val="none" w:sz="0" w:space="0" w:color="auto"/>
            <w:right w:val="none" w:sz="0" w:space="0" w:color="auto"/>
          </w:divBdr>
          <w:divsChild>
            <w:div w:id="1832793185">
              <w:marLeft w:val="0"/>
              <w:marRight w:val="0"/>
              <w:marTop w:val="0"/>
              <w:marBottom w:val="0"/>
              <w:divBdr>
                <w:top w:val="none" w:sz="0" w:space="0" w:color="auto"/>
                <w:left w:val="none" w:sz="0" w:space="0" w:color="auto"/>
                <w:bottom w:val="none" w:sz="0" w:space="0" w:color="auto"/>
                <w:right w:val="none" w:sz="0" w:space="0" w:color="auto"/>
              </w:divBdr>
            </w:div>
            <w:div w:id="278532702">
              <w:marLeft w:val="0"/>
              <w:marRight w:val="0"/>
              <w:marTop w:val="0"/>
              <w:marBottom w:val="0"/>
              <w:divBdr>
                <w:top w:val="none" w:sz="0" w:space="0" w:color="auto"/>
                <w:left w:val="none" w:sz="0" w:space="0" w:color="auto"/>
                <w:bottom w:val="none" w:sz="0" w:space="0" w:color="auto"/>
                <w:right w:val="none" w:sz="0" w:space="0" w:color="auto"/>
              </w:divBdr>
            </w:div>
            <w:div w:id="879442693">
              <w:marLeft w:val="0"/>
              <w:marRight w:val="0"/>
              <w:marTop w:val="0"/>
              <w:marBottom w:val="0"/>
              <w:divBdr>
                <w:top w:val="none" w:sz="0" w:space="0" w:color="auto"/>
                <w:left w:val="none" w:sz="0" w:space="0" w:color="auto"/>
                <w:bottom w:val="none" w:sz="0" w:space="0" w:color="auto"/>
                <w:right w:val="none" w:sz="0" w:space="0" w:color="auto"/>
              </w:divBdr>
            </w:div>
            <w:div w:id="1491368446">
              <w:marLeft w:val="0"/>
              <w:marRight w:val="0"/>
              <w:marTop w:val="0"/>
              <w:marBottom w:val="0"/>
              <w:divBdr>
                <w:top w:val="none" w:sz="0" w:space="0" w:color="auto"/>
                <w:left w:val="none" w:sz="0" w:space="0" w:color="auto"/>
                <w:bottom w:val="none" w:sz="0" w:space="0" w:color="auto"/>
                <w:right w:val="none" w:sz="0" w:space="0" w:color="auto"/>
              </w:divBdr>
            </w:div>
            <w:div w:id="690496739">
              <w:marLeft w:val="0"/>
              <w:marRight w:val="0"/>
              <w:marTop w:val="0"/>
              <w:marBottom w:val="0"/>
              <w:divBdr>
                <w:top w:val="none" w:sz="0" w:space="0" w:color="auto"/>
                <w:left w:val="none" w:sz="0" w:space="0" w:color="auto"/>
                <w:bottom w:val="none" w:sz="0" w:space="0" w:color="auto"/>
                <w:right w:val="none" w:sz="0" w:space="0" w:color="auto"/>
              </w:divBdr>
            </w:div>
            <w:div w:id="648289420">
              <w:marLeft w:val="0"/>
              <w:marRight w:val="0"/>
              <w:marTop w:val="0"/>
              <w:marBottom w:val="0"/>
              <w:divBdr>
                <w:top w:val="none" w:sz="0" w:space="0" w:color="auto"/>
                <w:left w:val="none" w:sz="0" w:space="0" w:color="auto"/>
                <w:bottom w:val="none" w:sz="0" w:space="0" w:color="auto"/>
                <w:right w:val="none" w:sz="0" w:space="0" w:color="auto"/>
              </w:divBdr>
            </w:div>
            <w:div w:id="740522889">
              <w:marLeft w:val="0"/>
              <w:marRight w:val="0"/>
              <w:marTop w:val="0"/>
              <w:marBottom w:val="0"/>
              <w:divBdr>
                <w:top w:val="none" w:sz="0" w:space="0" w:color="auto"/>
                <w:left w:val="none" w:sz="0" w:space="0" w:color="auto"/>
                <w:bottom w:val="none" w:sz="0" w:space="0" w:color="auto"/>
                <w:right w:val="none" w:sz="0" w:space="0" w:color="auto"/>
              </w:divBdr>
            </w:div>
            <w:div w:id="1846624617">
              <w:marLeft w:val="0"/>
              <w:marRight w:val="0"/>
              <w:marTop w:val="0"/>
              <w:marBottom w:val="0"/>
              <w:divBdr>
                <w:top w:val="none" w:sz="0" w:space="0" w:color="auto"/>
                <w:left w:val="none" w:sz="0" w:space="0" w:color="auto"/>
                <w:bottom w:val="none" w:sz="0" w:space="0" w:color="auto"/>
                <w:right w:val="none" w:sz="0" w:space="0" w:color="auto"/>
              </w:divBdr>
            </w:div>
            <w:div w:id="20702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8933">
      <w:bodyDiv w:val="1"/>
      <w:marLeft w:val="0"/>
      <w:marRight w:val="0"/>
      <w:marTop w:val="0"/>
      <w:marBottom w:val="0"/>
      <w:divBdr>
        <w:top w:val="none" w:sz="0" w:space="0" w:color="auto"/>
        <w:left w:val="none" w:sz="0" w:space="0" w:color="auto"/>
        <w:bottom w:val="none" w:sz="0" w:space="0" w:color="auto"/>
        <w:right w:val="none" w:sz="0" w:space="0" w:color="auto"/>
      </w:divBdr>
      <w:divsChild>
        <w:div w:id="696393215">
          <w:marLeft w:val="0"/>
          <w:marRight w:val="0"/>
          <w:marTop w:val="0"/>
          <w:marBottom w:val="0"/>
          <w:divBdr>
            <w:top w:val="none" w:sz="0" w:space="0" w:color="auto"/>
            <w:left w:val="none" w:sz="0" w:space="0" w:color="auto"/>
            <w:bottom w:val="none" w:sz="0" w:space="0" w:color="auto"/>
            <w:right w:val="none" w:sz="0" w:space="0" w:color="auto"/>
          </w:divBdr>
          <w:divsChild>
            <w:div w:id="17215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0819">
      <w:bodyDiv w:val="1"/>
      <w:marLeft w:val="0"/>
      <w:marRight w:val="0"/>
      <w:marTop w:val="0"/>
      <w:marBottom w:val="0"/>
      <w:divBdr>
        <w:top w:val="none" w:sz="0" w:space="0" w:color="auto"/>
        <w:left w:val="none" w:sz="0" w:space="0" w:color="auto"/>
        <w:bottom w:val="none" w:sz="0" w:space="0" w:color="auto"/>
        <w:right w:val="none" w:sz="0" w:space="0" w:color="auto"/>
      </w:divBdr>
    </w:div>
    <w:div w:id="1278752203">
      <w:bodyDiv w:val="1"/>
      <w:marLeft w:val="0"/>
      <w:marRight w:val="0"/>
      <w:marTop w:val="0"/>
      <w:marBottom w:val="0"/>
      <w:divBdr>
        <w:top w:val="none" w:sz="0" w:space="0" w:color="auto"/>
        <w:left w:val="none" w:sz="0" w:space="0" w:color="auto"/>
        <w:bottom w:val="none" w:sz="0" w:space="0" w:color="auto"/>
        <w:right w:val="none" w:sz="0" w:space="0" w:color="auto"/>
      </w:divBdr>
      <w:divsChild>
        <w:div w:id="407920131">
          <w:marLeft w:val="0"/>
          <w:marRight w:val="0"/>
          <w:marTop w:val="0"/>
          <w:marBottom w:val="0"/>
          <w:divBdr>
            <w:top w:val="none" w:sz="0" w:space="0" w:color="auto"/>
            <w:left w:val="none" w:sz="0" w:space="0" w:color="auto"/>
            <w:bottom w:val="none" w:sz="0" w:space="0" w:color="auto"/>
            <w:right w:val="none" w:sz="0" w:space="0" w:color="auto"/>
          </w:divBdr>
          <w:divsChild>
            <w:div w:id="89158435">
              <w:marLeft w:val="0"/>
              <w:marRight w:val="0"/>
              <w:marTop w:val="0"/>
              <w:marBottom w:val="0"/>
              <w:divBdr>
                <w:top w:val="none" w:sz="0" w:space="0" w:color="auto"/>
                <w:left w:val="none" w:sz="0" w:space="0" w:color="auto"/>
                <w:bottom w:val="none" w:sz="0" w:space="0" w:color="auto"/>
                <w:right w:val="none" w:sz="0" w:space="0" w:color="auto"/>
              </w:divBdr>
            </w:div>
            <w:div w:id="732847925">
              <w:marLeft w:val="0"/>
              <w:marRight w:val="0"/>
              <w:marTop w:val="0"/>
              <w:marBottom w:val="0"/>
              <w:divBdr>
                <w:top w:val="none" w:sz="0" w:space="0" w:color="auto"/>
                <w:left w:val="none" w:sz="0" w:space="0" w:color="auto"/>
                <w:bottom w:val="none" w:sz="0" w:space="0" w:color="auto"/>
                <w:right w:val="none" w:sz="0" w:space="0" w:color="auto"/>
              </w:divBdr>
            </w:div>
            <w:div w:id="417335614">
              <w:marLeft w:val="0"/>
              <w:marRight w:val="0"/>
              <w:marTop w:val="0"/>
              <w:marBottom w:val="0"/>
              <w:divBdr>
                <w:top w:val="none" w:sz="0" w:space="0" w:color="auto"/>
                <w:left w:val="none" w:sz="0" w:space="0" w:color="auto"/>
                <w:bottom w:val="none" w:sz="0" w:space="0" w:color="auto"/>
                <w:right w:val="none" w:sz="0" w:space="0" w:color="auto"/>
              </w:divBdr>
            </w:div>
            <w:div w:id="645359167">
              <w:marLeft w:val="0"/>
              <w:marRight w:val="0"/>
              <w:marTop w:val="0"/>
              <w:marBottom w:val="0"/>
              <w:divBdr>
                <w:top w:val="none" w:sz="0" w:space="0" w:color="auto"/>
                <w:left w:val="none" w:sz="0" w:space="0" w:color="auto"/>
                <w:bottom w:val="none" w:sz="0" w:space="0" w:color="auto"/>
                <w:right w:val="none" w:sz="0" w:space="0" w:color="auto"/>
              </w:divBdr>
            </w:div>
            <w:div w:id="394548129">
              <w:marLeft w:val="0"/>
              <w:marRight w:val="0"/>
              <w:marTop w:val="0"/>
              <w:marBottom w:val="0"/>
              <w:divBdr>
                <w:top w:val="none" w:sz="0" w:space="0" w:color="auto"/>
                <w:left w:val="none" w:sz="0" w:space="0" w:color="auto"/>
                <w:bottom w:val="none" w:sz="0" w:space="0" w:color="auto"/>
                <w:right w:val="none" w:sz="0" w:space="0" w:color="auto"/>
              </w:divBdr>
            </w:div>
            <w:div w:id="1577277652">
              <w:marLeft w:val="0"/>
              <w:marRight w:val="0"/>
              <w:marTop w:val="0"/>
              <w:marBottom w:val="0"/>
              <w:divBdr>
                <w:top w:val="none" w:sz="0" w:space="0" w:color="auto"/>
                <w:left w:val="none" w:sz="0" w:space="0" w:color="auto"/>
                <w:bottom w:val="none" w:sz="0" w:space="0" w:color="auto"/>
                <w:right w:val="none" w:sz="0" w:space="0" w:color="auto"/>
              </w:divBdr>
            </w:div>
            <w:div w:id="1648514724">
              <w:marLeft w:val="0"/>
              <w:marRight w:val="0"/>
              <w:marTop w:val="0"/>
              <w:marBottom w:val="0"/>
              <w:divBdr>
                <w:top w:val="none" w:sz="0" w:space="0" w:color="auto"/>
                <w:left w:val="none" w:sz="0" w:space="0" w:color="auto"/>
                <w:bottom w:val="none" w:sz="0" w:space="0" w:color="auto"/>
                <w:right w:val="none" w:sz="0" w:space="0" w:color="auto"/>
              </w:divBdr>
            </w:div>
            <w:div w:id="2043823986">
              <w:marLeft w:val="0"/>
              <w:marRight w:val="0"/>
              <w:marTop w:val="0"/>
              <w:marBottom w:val="0"/>
              <w:divBdr>
                <w:top w:val="none" w:sz="0" w:space="0" w:color="auto"/>
                <w:left w:val="none" w:sz="0" w:space="0" w:color="auto"/>
                <w:bottom w:val="none" w:sz="0" w:space="0" w:color="auto"/>
                <w:right w:val="none" w:sz="0" w:space="0" w:color="auto"/>
              </w:divBdr>
            </w:div>
            <w:div w:id="221528053">
              <w:marLeft w:val="0"/>
              <w:marRight w:val="0"/>
              <w:marTop w:val="0"/>
              <w:marBottom w:val="0"/>
              <w:divBdr>
                <w:top w:val="none" w:sz="0" w:space="0" w:color="auto"/>
                <w:left w:val="none" w:sz="0" w:space="0" w:color="auto"/>
                <w:bottom w:val="none" w:sz="0" w:space="0" w:color="auto"/>
                <w:right w:val="none" w:sz="0" w:space="0" w:color="auto"/>
              </w:divBdr>
            </w:div>
            <w:div w:id="1136341039">
              <w:marLeft w:val="0"/>
              <w:marRight w:val="0"/>
              <w:marTop w:val="0"/>
              <w:marBottom w:val="0"/>
              <w:divBdr>
                <w:top w:val="none" w:sz="0" w:space="0" w:color="auto"/>
                <w:left w:val="none" w:sz="0" w:space="0" w:color="auto"/>
                <w:bottom w:val="none" w:sz="0" w:space="0" w:color="auto"/>
                <w:right w:val="none" w:sz="0" w:space="0" w:color="auto"/>
              </w:divBdr>
            </w:div>
            <w:div w:id="544948684">
              <w:marLeft w:val="0"/>
              <w:marRight w:val="0"/>
              <w:marTop w:val="0"/>
              <w:marBottom w:val="0"/>
              <w:divBdr>
                <w:top w:val="none" w:sz="0" w:space="0" w:color="auto"/>
                <w:left w:val="none" w:sz="0" w:space="0" w:color="auto"/>
                <w:bottom w:val="none" w:sz="0" w:space="0" w:color="auto"/>
                <w:right w:val="none" w:sz="0" w:space="0" w:color="auto"/>
              </w:divBdr>
            </w:div>
            <w:div w:id="1512330286">
              <w:marLeft w:val="0"/>
              <w:marRight w:val="0"/>
              <w:marTop w:val="0"/>
              <w:marBottom w:val="0"/>
              <w:divBdr>
                <w:top w:val="none" w:sz="0" w:space="0" w:color="auto"/>
                <w:left w:val="none" w:sz="0" w:space="0" w:color="auto"/>
                <w:bottom w:val="none" w:sz="0" w:space="0" w:color="auto"/>
                <w:right w:val="none" w:sz="0" w:space="0" w:color="auto"/>
              </w:divBdr>
            </w:div>
            <w:div w:id="2459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299652253">
      <w:bodyDiv w:val="1"/>
      <w:marLeft w:val="0"/>
      <w:marRight w:val="0"/>
      <w:marTop w:val="0"/>
      <w:marBottom w:val="0"/>
      <w:divBdr>
        <w:top w:val="none" w:sz="0" w:space="0" w:color="auto"/>
        <w:left w:val="none" w:sz="0" w:space="0" w:color="auto"/>
        <w:bottom w:val="none" w:sz="0" w:space="0" w:color="auto"/>
        <w:right w:val="none" w:sz="0" w:space="0" w:color="auto"/>
      </w:divBdr>
      <w:divsChild>
        <w:div w:id="1946687018">
          <w:marLeft w:val="0"/>
          <w:marRight w:val="0"/>
          <w:marTop w:val="0"/>
          <w:marBottom w:val="0"/>
          <w:divBdr>
            <w:top w:val="none" w:sz="0" w:space="0" w:color="auto"/>
            <w:left w:val="none" w:sz="0" w:space="0" w:color="auto"/>
            <w:bottom w:val="none" w:sz="0" w:space="0" w:color="auto"/>
            <w:right w:val="none" w:sz="0" w:space="0" w:color="auto"/>
          </w:divBdr>
          <w:divsChild>
            <w:div w:id="3432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6991684">
      <w:bodyDiv w:val="1"/>
      <w:marLeft w:val="0"/>
      <w:marRight w:val="0"/>
      <w:marTop w:val="0"/>
      <w:marBottom w:val="0"/>
      <w:divBdr>
        <w:top w:val="none" w:sz="0" w:space="0" w:color="auto"/>
        <w:left w:val="none" w:sz="0" w:space="0" w:color="auto"/>
        <w:bottom w:val="none" w:sz="0" w:space="0" w:color="auto"/>
        <w:right w:val="none" w:sz="0" w:space="0" w:color="auto"/>
      </w:divBdr>
      <w:divsChild>
        <w:div w:id="1469712624">
          <w:marLeft w:val="0"/>
          <w:marRight w:val="0"/>
          <w:marTop w:val="0"/>
          <w:marBottom w:val="0"/>
          <w:divBdr>
            <w:top w:val="none" w:sz="0" w:space="0" w:color="auto"/>
            <w:left w:val="none" w:sz="0" w:space="0" w:color="auto"/>
            <w:bottom w:val="none" w:sz="0" w:space="0" w:color="auto"/>
            <w:right w:val="none" w:sz="0" w:space="0" w:color="auto"/>
          </w:divBdr>
          <w:divsChild>
            <w:div w:id="509680164">
              <w:marLeft w:val="0"/>
              <w:marRight w:val="0"/>
              <w:marTop w:val="0"/>
              <w:marBottom w:val="0"/>
              <w:divBdr>
                <w:top w:val="none" w:sz="0" w:space="0" w:color="auto"/>
                <w:left w:val="none" w:sz="0" w:space="0" w:color="auto"/>
                <w:bottom w:val="none" w:sz="0" w:space="0" w:color="auto"/>
                <w:right w:val="none" w:sz="0" w:space="0" w:color="auto"/>
              </w:divBdr>
            </w:div>
            <w:div w:id="1971090468">
              <w:marLeft w:val="0"/>
              <w:marRight w:val="0"/>
              <w:marTop w:val="0"/>
              <w:marBottom w:val="0"/>
              <w:divBdr>
                <w:top w:val="none" w:sz="0" w:space="0" w:color="auto"/>
                <w:left w:val="none" w:sz="0" w:space="0" w:color="auto"/>
                <w:bottom w:val="none" w:sz="0" w:space="0" w:color="auto"/>
                <w:right w:val="none" w:sz="0" w:space="0" w:color="auto"/>
              </w:divBdr>
            </w:div>
            <w:div w:id="906377511">
              <w:marLeft w:val="0"/>
              <w:marRight w:val="0"/>
              <w:marTop w:val="0"/>
              <w:marBottom w:val="0"/>
              <w:divBdr>
                <w:top w:val="none" w:sz="0" w:space="0" w:color="auto"/>
                <w:left w:val="none" w:sz="0" w:space="0" w:color="auto"/>
                <w:bottom w:val="none" w:sz="0" w:space="0" w:color="auto"/>
                <w:right w:val="none" w:sz="0" w:space="0" w:color="auto"/>
              </w:divBdr>
            </w:div>
            <w:div w:id="457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45845409">
      <w:bodyDiv w:val="1"/>
      <w:marLeft w:val="0"/>
      <w:marRight w:val="0"/>
      <w:marTop w:val="0"/>
      <w:marBottom w:val="0"/>
      <w:divBdr>
        <w:top w:val="none" w:sz="0" w:space="0" w:color="auto"/>
        <w:left w:val="none" w:sz="0" w:space="0" w:color="auto"/>
        <w:bottom w:val="none" w:sz="0" w:space="0" w:color="auto"/>
        <w:right w:val="none" w:sz="0" w:space="0" w:color="auto"/>
      </w:divBdr>
      <w:divsChild>
        <w:div w:id="1053581672">
          <w:marLeft w:val="0"/>
          <w:marRight w:val="0"/>
          <w:marTop w:val="0"/>
          <w:marBottom w:val="0"/>
          <w:divBdr>
            <w:top w:val="none" w:sz="0" w:space="0" w:color="auto"/>
            <w:left w:val="none" w:sz="0" w:space="0" w:color="auto"/>
            <w:bottom w:val="none" w:sz="0" w:space="0" w:color="auto"/>
            <w:right w:val="none" w:sz="0" w:space="0" w:color="auto"/>
          </w:divBdr>
          <w:divsChild>
            <w:div w:id="9455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42" Type="http://schemas.openxmlformats.org/officeDocument/2006/relationships/hyperlink" Target="https://medium.com/netscape/testing-with-the-angular-httpclient-api-648203820712" TargetMode="External"/><Relationship Id="rId47" Type="http://schemas.openxmlformats.org/officeDocument/2006/relationships/hyperlink" Target="https://www.thepolyglotdeveloper.com/2017/08/unit-testing-node-js-application-jasmine-testing-framework/" TargetMode="External"/><Relationship Id="rId50" Type="http://schemas.openxmlformats.org/officeDocument/2006/relationships/hyperlink" Target="https://blog.bitsrc.io/11-javascript-animation-libraries-for-2018-9d7ac93a2c59" TargetMode="External"/><Relationship Id="rId55" Type="http://schemas.openxmlformats.org/officeDocument/2006/relationships/hyperlink" Target="https://dyma.fr/flutter?gclid=CjwKCAiAvonyBRB7EiwAadauqWiKvmIXjy5AzrvASUyQmLqD8yPZzwjtitA9pH2wsCAbhYeafXm5SxoC3cEQAvD_BwE" TargetMode="External"/><Relationship Id="rId63" Type="http://schemas.openxmlformats.org/officeDocument/2006/relationships/hyperlink" Target="https://loading.io/css/" TargetMode="Externa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evtobecurious.com/comment-livrer-en-production-notre-application-angular/" TargetMode="External"/><Relationship Id="rId11" Type="http://schemas.openxmlformats.org/officeDocument/2006/relationships/hyperlink" Target="mailto:bastian.chollet@cpnv.ch" TargetMode="External"/><Relationship Id="rId24" Type="http://schemas.openxmlformats.org/officeDocument/2006/relationships/image" Target="media/image14.pn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hyperlink" Target="https://boardgamegeek.com/boardgame/113924/zombicide" TargetMode="External"/><Relationship Id="rId40" Type="http://schemas.openxmlformats.org/officeDocument/2006/relationships/hyperlink" Target="http://www.websitedesign.welovebrisbane.com.au/the-ultimate-guide-to-flat-design/" TargetMode="External"/><Relationship Id="rId45" Type="http://schemas.openxmlformats.org/officeDocument/2006/relationships/hyperlink" Target="http://admincast.com/adminca/preview/admin_1/html/login.html" TargetMode="External"/><Relationship Id="rId53" Type="http://schemas.openxmlformats.org/officeDocument/2006/relationships/hyperlink" Target="https://angular.io/guide/component-interaction" TargetMode="External"/><Relationship Id="rId58" Type="http://schemas.openxmlformats.org/officeDocument/2006/relationships/hyperlink" Target="https://www.mockplus.com/blog/post/search-bar-design"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medium.com/@ryanchenkie_40935/angular-authentication-using-route-guards-bf7a4ca13ae3"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google.com/search?q=strawpoll&amp;rlz=1C1CHBD_frCH812CH812&amp;sxsrf=ACYBGNRHbc8oNS17r1N4IMiXOlH0U0YCFA:1580822482660&amp;source=lnms&amp;tbm=isch&amp;sa=X&amp;ved=2ahUKEwiMqqDU_rfnAhXJesAKHaEEDSwQ_AUoAXoECBAQAw&amp;biw=1920&amp;bih=937" TargetMode="External"/><Relationship Id="rId43" Type="http://schemas.openxmlformats.org/officeDocument/2006/relationships/hyperlink" Target="https://fr.freepik.com/search?dates=any&amp;format=search&amp;page=1&amp;query=history&amp;selection=1&amp;sort=popular&amp;type=icon" TargetMode="External"/><Relationship Id="rId48" Type="http://schemas.openxmlformats.org/officeDocument/2006/relationships/hyperlink" Target="https://www.restapitutorial.com/httpstatuscodes.html" TargetMode="External"/><Relationship Id="rId56" Type="http://schemas.openxmlformats.org/officeDocument/2006/relationships/hyperlink" Target="https://webaim.org/resources/contrastchecker/" TargetMode="External"/><Relationship Id="rId64" Type="http://schemas.openxmlformats.org/officeDocument/2006/relationships/hyperlink" Target="https://www.restapitutorial.com/httpstatuscodes.html" TargetMode="External"/><Relationship Id="rId8" Type="http://schemas.openxmlformats.org/officeDocument/2006/relationships/image" Target="media/image2.png"/><Relationship Id="rId51" Type="http://schemas.openxmlformats.org/officeDocument/2006/relationships/hyperlink" Target="https://bit.dev/valor-software/ngx-bootstrap/progressbar" TargetMode="External"/><Relationship Id="rId3" Type="http://schemas.openxmlformats.org/officeDocument/2006/relationships/settings" Target="settings.xml"/><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hyperlink" Target="https://colorlib.com/preview/" TargetMode="External"/><Relationship Id="rId46" Type="http://schemas.openxmlformats.org/officeDocument/2006/relationships/hyperlink" Target="https://github.com/mhevery/jasmine-node" TargetMode="External"/><Relationship Id="rId59" Type="http://schemas.openxmlformats.org/officeDocument/2006/relationships/hyperlink" Target="https://medium.com/refactoring-ui/7-practical-tips-for-cheating-at-design-40c736799886"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github.com/mysqljs/mysql" TargetMode="External"/><Relationship Id="rId54" Type="http://schemas.openxmlformats.org/officeDocument/2006/relationships/hyperlink" Target="https://blog.angular-university.io/angular-viewchild/" TargetMode="External"/><Relationship Id="rId62" Type="http://schemas.openxmlformats.org/officeDocument/2006/relationships/hyperlink" Target="https://www.credera.com/blog/technology-solutions/using-rxjs-switchmap-angular-7-reactive-forms-cancel-pending-reques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vtobecurious.com/comment-livrer-en-production-notre-application-angular/" TargetMode="External"/><Relationship Id="rId49" Type="http://schemas.openxmlformats.org/officeDocument/2006/relationships/hyperlink" Target="https://www.keycdn.com/support/put-vs-post" TargetMode="External"/><Relationship Id="rId57" Type="http://schemas.openxmlformats.org/officeDocument/2006/relationships/hyperlink" Target="https://www.cssmatic.com/box-shadow" TargetMode="External"/><Relationship Id="rId10" Type="http://schemas.openxmlformats.org/officeDocument/2006/relationships/hyperlink" Target="mailto:luca.coduri@cpnv.ch" TargetMode="External"/><Relationship Id="rId31" Type="http://schemas.openxmlformats.org/officeDocument/2006/relationships/hyperlink" Target="http://www.websitedesign.welovebrisbane.com.au/the-ultimate-guide-to-flat-design/" TargetMode="External"/><Relationship Id="rId44" Type="http://schemas.openxmlformats.org/officeDocument/2006/relationships/hyperlink" Target="https://unsplash.com/s/photos/board-game" TargetMode="External"/><Relationship Id="rId52" Type="http://schemas.openxmlformats.org/officeDocument/2006/relationships/hyperlink" Target="https://stackoverflow.com/questions/51769518/child-parent-communication-best-practices-in-angular" TargetMode="External"/><Relationship Id="rId60" Type="http://schemas.openxmlformats.org/officeDocument/2006/relationships/hyperlink" Target="https://medium.com/@erikdkennedy/7-rules-for-creating-gorgeous-ui-part-1-559d4e805cda"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mailto:loic.viret@cpnv.ch" TargetMode="External"/><Relationship Id="rId18" Type="http://schemas.openxmlformats.org/officeDocument/2006/relationships/image" Target="media/image8.png"/><Relationship Id="rId39" Type="http://schemas.openxmlformats.org/officeDocument/2006/relationships/hyperlink" Target="https://colorlib.com/wp/bootstrap-tab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1909</TotalTime>
  <Pages>30</Pages>
  <Words>5138</Words>
  <Characters>28261</Characters>
  <Application>Microsoft Office Word</Application>
  <DocSecurity>0</DocSecurity>
  <Lines>235</Lines>
  <Paragraphs>66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33333</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139</cp:revision>
  <cp:lastPrinted>2004-09-01T12:58:00Z</cp:lastPrinted>
  <dcterms:created xsi:type="dcterms:W3CDTF">2020-02-11T17:55:00Z</dcterms:created>
  <dcterms:modified xsi:type="dcterms:W3CDTF">2020-03-28T11:14:00Z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