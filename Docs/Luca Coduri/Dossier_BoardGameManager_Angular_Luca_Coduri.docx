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097C09">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097C09">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097C09">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097C09">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097C09">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097C09">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097C09">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097C09">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097C09">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097C09">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097C09">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097C09">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097C09">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097C09">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097C09">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097C09">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097C09">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097C09">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097C09">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097C09">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097C09">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097C09">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097C09">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097C09">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097C09">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097C09">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097C09">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097C09">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77777777" w:rsidR="0028721B" w:rsidRDefault="00536900">
      <w:pPr>
        <w:rPr>
          <w:iCs/>
        </w:rPr>
      </w:pPr>
      <w:r>
        <w:rPr>
          <w:iCs/>
          <w:noProof/>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AD6C00"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AD6C00"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28188A5F"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68ECC5F9" w:rsidR="00F53D52" w:rsidRDefault="00CD6C3F" w:rsidP="00A615D6">
      <w:r>
        <w:t>Pour tester le backend</w:t>
      </w:r>
      <w:r w:rsidR="001277A9">
        <w:t xml:space="preserve"> j’</w:t>
      </w:r>
      <w:r>
        <w:t xml:space="preserve">ai </w:t>
      </w:r>
      <w:r w:rsidR="001277A9">
        <w:t>appr</w:t>
      </w:r>
      <w:r>
        <w:t>i</w:t>
      </w:r>
      <w:r w:rsidR="001277A9">
        <w:t>s à utiliser le module Jasmine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1E63813C" w:rsidR="009E4FC8" w:rsidRPr="00F53D52" w:rsidRDefault="00EE49DE" w:rsidP="00A615D6">
      <w:pPr>
        <w:rPr>
          <w:b/>
          <w:bCs/>
        </w:rPr>
      </w:pPr>
      <w:r>
        <w:t>Jasmine m’a donc permis de travailler en TDD, car j’ai pu commencer par écrire certain</w:t>
      </w:r>
      <w:r w:rsidR="00D00078">
        <w:t>s</w:t>
      </w:r>
      <w:r>
        <w:t xml:space="preserve"> test</w:t>
      </w:r>
      <w:r w:rsidR="00D00078">
        <w:t>s</w:t>
      </w:r>
      <w:r>
        <w:t xml:space="preserve"> et coder la fonctionnalité après.</w:t>
      </w:r>
    </w:p>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B440108" w:rsidR="00D903B3" w:rsidRDefault="00D23291" w:rsidP="00113569">
      <w:r>
        <w:t xml:space="preserve">Afin de me faciliter la tâche lors de la conception de l’interface graphique, j’ai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AD6C00" w:rsidP="00113569">
      <w:r>
        <w:rPr>
          <w:noProof/>
          <w:lang w:val="fr-CH" w:eastAsia="fr-CH"/>
        </w:rPr>
        <w:pict w14:anchorId="06FADA1B">
          <v:shape id="_x0000_i1027" type="#_x0000_t75" style="width:453.75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lastRenderedPageBreak/>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bookmarkStart w:id="24" w:name="_GoBack"/>
      <w:bookmarkEnd w:id="24"/>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5" w:name="_Toc2333865"/>
      <w:r>
        <w:t>Point 1</w:t>
      </w:r>
      <w:bookmarkEnd w:id="25"/>
    </w:p>
    <w:p w14:paraId="2E0A127C" w14:textId="77777777" w:rsidR="009319BC" w:rsidRDefault="009319BC" w:rsidP="009319BC">
      <w:pPr>
        <w:pStyle w:val="Heading3"/>
      </w:pPr>
      <w:bookmarkStart w:id="26" w:name="_Toc2333866"/>
      <w:r>
        <w:t>Point 2</w:t>
      </w:r>
      <w:bookmarkEnd w:id="26"/>
    </w:p>
    <w:p w14:paraId="5373EB8C" w14:textId="77777777" w:rsidR="009319BC" w:rsidRPr="009319BC" w:rsidRDefault="009319BC" w:rsidP="009319BC">
      <w:pPr>
        <w:pStyle w:val="Heading3"/>
      </w:pPr>
      <w:bookmarkStart w:id="27" w:name="_Toc2333867"/>
      <w:r>
        <w:t>Point …</w:t>
      </w:r>
      <w:bookmarkEnd w:id="27"/>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8" w:name="_Toc2333868"/>
      <w:r>
        <w:rPr>
          <w:iCs/>
        </w:rPr>
        <w:t>Livraisons</w:t>
      </w:r>
      <w:bookmarkEnd w:id="28"/>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9" w:name="_Toc2333869"/>
      <w:bookmarkStart w:id="30" w:name="_Toc25553321"/>
      <w:bookmarkStart w:id="31" w:name="_Toc71691025"/>
      <w:r>
        <w:t>Tests</w:t>
      </w:r>
      <w:bookmarkEnd w:id="29"/>
    </w:p>
    <w:p w14:paraId="066CFEB5" w14:textId="77777777" w:rsidR="00CF39A8" w:rsidRDefault="004D2F9B" w:rsidP="0049659A">
      <w:pPr>
        <w:pStyle w:val="Heading2"/>
        <w:rPr>
          <w:i/>
          <w:iCs/>
        </w:rPr>
      </w:pPr>
      <w:bookmarkStart w:id="32" w:name="_Toc2333870"/>
      <w:r>
        <w:rPr>
          <w:iCs/>
        </w:rPr>
        <w:t>T</w:t>
      </w:r>
      <w:r w:rsidR="0049659A" w:rsidRPr="00791020">
        <w:rPr>
          <w:iCs/>
        </w:rPr>
        <w:t>est</w:t>
      </w:r>
      <w:bookmarkEnd w:id="30"/>
      <w:r w:rsidR="0049659A" w:rsidRPr="00791020">
        <w:rPr>
          <w:iCs/>
        </w:rPr>
        <w:t>s effectués</w:t>
      </w:r>
      <w:bookmarkEnd w:id="31"/>
      <w:bookmarkEnd w:id="32"/>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3" w:name="_Toc25553322"/>
      <w:bookmarkStart w:id="34" w:name="_Toc71691026"/>
      <w:bookmarkStart w:id="35" w:name="_Toc2333871"/>
      <w:r w:rsidRPr="00791020">
        <w:rPr>
          <w:iCs/>
        </w:rPr>
        <w:t xml:space="preserve">Erreurs </w:t>
      </w:r>
      <w:bookmarkEnd w:id="33"/>
      <w:r w:rsidRPr="00791020">
        <w:rPr>
          <w:iCs/>
        </w:rPr>
        <w:t>restantes</w:t>
      </w:r>
      <w:bookmarkEnd w:id="34"/>
      <w:bookmarkEnd w:id="35"/>
      <w:r w:rsidRPr="00791020">
        <w:rPr>
          <w:iCs/>
        </w:rPr>
        <w:t xml:space="preserve">  </w:t>
      </w:r>
    </w:p>
    <w:p w14:paraId="527EFCB4" w14:textId="77777777" w:rsidR="00CF39A8" w:rsidRDefault="0049659A" w:rsidP="00297836">
      <w:pPr>
        <w:pStyle w:val="Help"/>
      </w:pPr>
      <w:bookmarkStart w:id="36"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6"/>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7" w:name="_Toc25553328"/>
      <w:bookmarkStart w:id="38" w:name="_Toc71703263"/>
      <w:bookmarkStart w:id="39" w:name="_Toc2333872"/>
      <w:r w:rsidRPr="0049659A">
        <w:t>C</w:t>
      </w:r>
      <w:bookmarkEnd w:id="37"/>
      <w:bookmarkEnd w:id="38"/>
      <w:r w:rsidR="00684B3D">
        <w:t>onclusions</w:t>
      </w:r>
      <w:bookmarkEnd w:id="39"/>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40" w:name="_Toc71703264"/>
      <w:bookmarkStart w:id="41" w:name="_Toc2333873"/>
      <w:r w:rsidRPr="0049659A">
        <w:t>A</w:t>
      </w:r>
      <w:bookmarkEnd w:id="40"/>
      <w:r w:rsidR="00684B3D">
        <w:t>nnexes</w:t>
      </w:r>
      <w:bookmarkEnd w:id="41"/>
    </w:p>
    <w:p w14:paraId="1B75E0C3" w14:textId="77777777" w:rsidR="00CF39A8" w:rsidRDefault="00AA0785" w:rsidP="00AA0785">
      <w:pPr>
        <w:pStyle w:val="Heading2"/>
        <w:rPr>
          <w:i/>
          <w:iCs/>
        </w:rPr>
      </w:pPr>
      <w:bookmarkStart w:id="42" w:name="_Toc71703265"/>
      <w:bookmarkStart w:id="43" w:name="_Toc2333874"/>
      <w:r w:rsidRPr="00791020">
        <w:rPr>
          <w:iCs/>
        </w:rPr>
        <w:t>Sources – Bibliographie</w:t>
      </w:r>
      <w:bookmarkEnd w:id="42"/>
      <w:bookmarkEnd w:id="43"/>
    </w:p>
    <w:p w14:paraId="143C6186" w14:textId="77777777" w:rsidR="007F50D7" w:rsidRDefault="00097C09" w:rsidP="007F50D7">
      <w:hyperlink r:id="rId29" w:history="1">
        <w:r w:rsidR="007F50D7">
          <w:rPr>
            <w:rStyle w:val="Hyperlink"/>
          </w:rPr>
          <w:t>Comment livrer en production notre application Angular ? - Dev to be curious</w:t>
        </w:r>
      </w:hyperlink>
    </w:p>
    <w:p w14:paraId="6B760C7F" w14:textId="77777777" w:rsidR="007F50D7" w:rsidRDefault="00097C09"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097C09"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097C09"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097C09"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097C09"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097C09"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4" w:name="_Toc25553330"/>
      <w:bookmarkStart w:id="45" w:name="_Toc71703266"/>
      <w:bookmarkStart w:id="46" w:name="_Toc2333875"/>
      <w:r w:rsidRPr="00791020">
        <w:rPr>
          <w:iCs/>
        </w:rPr>
        <w:lastRenderedPageBreak/>
        <w:t xml:space="preserve">Journal de bord </w:t>
      </w:r>
      <w:bookmarkEnd w:id="44"/>
      <w:bookmarkEnd w:id="45"/>
      <w:r w:rsidR="00E109AA">
        <w:rPr>
          <w:iCs/>
        </w:rPr>
        <w:t>du projet</w:t>
      </w:r>
      <w:bookmarkEnd w:id="46"/>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77777777" w:rsidR="005944A9" w:rsidRDefault="005944A9" w:rsidP="00896E05">
            <w:pPr>
              <w:tabs>
                <w:tab w:val="left" w:pos="735"/>
              </w:tabs>
            </w:pPr>
          </w:p>
        </w:tc>
        <w:tc>
          <w:tcPr>
            <w:tcW w:w="1041" w:type="dxa"/>
          </w:tcPr>
          <w:p w14:paraId="102E25E6" w14:textId="77777777" w:rsidR="005944A9" w:rsidRDefault="005944A9" w:rsidP="00F53ED8"/>
        </w:tc>
        <w:tc>
          <w:tcPr>
            <w:tcW w:w="6641" w:type="dxa"/>
          </w:tcPr>
          <w:p w14:paraId="5570B1D5" w14:textId="77777777" w:rsidR="005944A9" w:rsidRDefault="005944A9" w:rsidP="00F53ED8">
            <w:pPr>
              <w:rPr>
                <w:rFonts w:ascii="Calibri" w:hAnsi="Calibri" w:cs="Calibri"/>
                <w:color w:val="000000"/>
                <w:sz w:val="22"/>
                <w:szCs w:val="22"/>
              </w:rPr>
            </w:pPr>
          </w:p>
        </w:tc>
      </w:tr>
      <w:tr w:rsidR="005944A9" w14:paraId="791287C5" w14:textId="77777777" w:rsidTr="00896E05">
        <w:trPr>
          <w:trHeight w:val="335"/>
        </w:trPr>
        <w:tc>
          <w:tcPr>
            <w:tcW w:w="1342" w:type="dxa"/>
          </w:tcPr>
          <w:p w14:paraId="0AE3360F" w14:textId="77777777" w:rsidR="005944A9" w:rsidRDefault="005944A9" w:rsidP="00896E05">
            <w:pPr>
              <w:tabs>
                <w:tab w:val="left" w:pos="735"/>
              </w:tabs>
            </w:pPr>
          </w:p>
        </w:tc>
        <w:tc>
          <w:tcPr>
            <w:tcW w:w="1041" w:type="dxa"/>
          </w:tcPr>
          <w:p w14:paraId="499D9C04" w14:textId="77777777" w:rsidR="005944A9" w:rsidRDefault="005944A9" w:rsidP="00F53ED8"/>
        </w:tc>
        <w:tc>
          <w:tcPr>
            <w:tcW w:w="6641" w:type="dxa"/>
          </w:tcPr>
          <w:p w14:paraId="3E7712A1" w14:textId="77777777" w:rsidR="005944A9" w:rsidRDefault="005944A9" w:rsidP="00F53ED8">
            <w:pPr>
              <w:rPr>
                <w:rFonts w:ascii="Calibri" w:hAnsi="Calibri" w:cs="Calibri"/>
                <w:color w:val="000000"/>
                <w:sz w:val="22"/>
                <w:szCs w:val="22"/>
              </w:rPr>
            </w:pPr>
          </w:p>
        </w:tc>
      </w:tr>
      <w:tr w:rsidR="005944A9" w14:paraId="1A1C06C3" w14:textId="77777777" w:rsidTr="00896E05">
        <w:trPr>
          <w:trHeight w:val="335"/>
        </w:trPr>
        <w:tc>
          <w:tcPr>
            <w:tcW w:w="1342" w:type="dxa"/>
          </w:tcPr>
          <w:p w14:paraId="3116D640" w14:textId="77777777" w:rsidR="005944A9" w:rsidRDefault="005944A9" w:rsidP="00896E05">
            <w:pPr>
              <w:tabs>
                <w:tab w:val="left" w:pos="735"/>
              </w:tabs>
            </w:pPr>
          </w:p>
        </w:tc>
        <w:tc>
          <w:tcPr>
            <w:tcW w:w="1041" w:type="dxa"/>
          </w:tcPr>
          <w:p w14:paraId="54262C77" w14:textId="77777777" w:rsidR="005944A9" w:rsidRDefault="005944A9" w:rsidP="00F53ED8"/>
        </w:tc>
        <w:tc>
          <w:tcPr>
            <w:tcW w:w="6641" w:type="dxa"/>
          </w:tcPr>
          <w:p w14:paraId="5784BB8D" w14:textId="77777777" w:rsidR="005944A9" w:rsidRDefault="005944A9" w:rsidP="00F53ED8">
            <w:pPr>
              <w:rPr>
                <w:rFonts w:ascii="Calibri" w:hAnsi="Calibri" w:cs="Calibri"/>
                <w:color w:val="000000"/>
                <w:sz w:val="22"/>
                <w:szCs w:val="22"/>
              </w:rPr>
            </w:pPr>
          </w:p>
        </w:tc>
      </w:tr>
      <w:tr w:rsidR="005944A9" w14:paraId="7FE90644" w14:textId="77777777" w:rsidTr="00896E05">
        <w:trPr>
          <w:trHeight w:val="335"/>
        </w:trPr>
        <w:tc>
          <w:tcPr>
            <w:tcW w:w="1342" w:type="dxa"/>
          </w:tcPr>
          <w:p w14:paraId="60ED0C15" w14:textId="77777777" w:rsidR="005944A9" w:rsidRDefault="005944A9" w:rsidP="00896E05">
            <w:pPr>
              <w:tabs>
                <w:tab w:val="left" w:pos="735"/>
              </w:tabs>
            </w:pPr>
          </w:p>
        </w:tc>
        <w:tc>
          <w:tcPr>
            <w:tcW w:w="1041" w:type="dxa"/>
          </w:tcPr>
          <w:p w14:paraId="00F57EFD" w14:textId="77777777" w:rsidR="005944A9" w:rsidRDefault="005944A9" w:rsidP="00F53ED8"/>
        </w:tc>
        <w:tc>
          <w:tcPr>
            <w:tcW w:w="6641" w:type="dxa"/>
          </w:tcPr>
          <w:p w14:paraId="65155EF7" w14:textId="77777777" w:rsidR="005944A9" w:rsidRDefault="005944A9"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DDD22" w14:textId="77777777" w:rsidR="00097C09" w:rsidRDefault="00097C09">
      <w:r>
        <w:separator/>
      </w:r>
    </w:p>
  </w:endnote>
  <w:endnote w:type="continuationSeparator" w:id="0">
    <w:p w14:paraId="34C99542" w14:textId="77777777" w:rsidR="00097C09" w:rsidRDefault="00097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534FC1CA" w:rsidR="00D562E2" w:rsidRDefault="00D562E2"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4D6205">
      <w:rPr>
        <w:rStyle w:val="PageNumber"/>
        <w:noProof/>
      </w:rPr>
      <w:t>12</w:t>
    </w:r>
    <w:r>
      <w:rPr>
        <w:rStyle w:val="PageNumber"/>
      </w:rPr>
      <w:fldChar w:fldCharType="end"/>
    </w:r>
    <w:r>
      <w:tab/>
    </w:r>
    <w:fldSimple w:instr=" SAVEDATE  \* MERGEFORMAT ">
      <w:r w:rsidR="00AD6C00">
        <w:rPr>
          <w:noProof/>
        </w:rPr>
        <w:t>11/02/2020 19:56:00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2098D" w14:textId="77777777" w:rsidR="00097C09" w:rsidRDefault="00097C09">
      <w:r>
        <w:separator/>
      </w:r>
    </w:p>
  </w:footnote>
  <w:footnote w:type="continuationSeparator" w:id="0">
    <w:p w14:paraId="3AC8B6B6" w14:textId="77777777" w:rsidR="00097C09" w:rsidRDefault="00097C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562E2" w:rsidRPr="00CF70B4" w:rsidRDefault="00D562E2"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5685"/>
    <w:rsid w:val="00212505"/>
    <w:rsid w:val="00213BB2"/>
    <w:rsid w:val="00232E9F"/>
    <w:rsid w:val="00235453"/>
    <w:rsid w:val="0024198A"/>
    <w:rsid w:val="0024287C"/>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60243"/>
    <w:rsid w:val="00370872"/>
    <w:rsid w:val="00371ECE"/>
    <w:rsid w:val="00373E0A"/>
    <w:rsid w:val="00387E54"/>
    <w:rsid w:val="003A38FF"/>
    <w:rsid w:val="003C1658"/>
    <w:rsid w:val="003D6ED4"/>
    <w:rsid w:val="003E62B0"/>
    <w:rsid w:val="003F2179"/>
    <w:rsid w:val="003F24AD"/>
    <w:rsid w:val="0040122E"/>
    <w:rsid w:val="0040128D"/>
    <w:rsid w:val="004312CD"/>
    <w:rsid w:val="00432F3D"/>
    <w:rsid w:val="004502D9"/>
    <w:rsid w:val="0046188D"/>
    <w:rsid w:val="004717DE"/>
    <w:rsid w:val="0047341E"/>
    <w:rsid w:val="0049659A"/>
    <w:rsid w:val="0049778E"/>
    <w:rsid w:val="004C1895"/>
    <w:rsid w:val="004C38FB"/>
    <w:rsid w:val="004D2F9B"/>
    <w:rsid w:val="004D6205"/>
    <w:rsid w:val="004F4F87"/>
    <w:rsid w:val="004F521F"/>
    <w:rsid w:val="005022D8"/>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94029"/>
    <w:rsid w:val="006C5A6B"/>
    <w:rsid w:val="006E2C58"/>
    <w:rsid w:val="006F2F14"/>
    <w:rsid w:val="006F700C"/>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3227"/>
    <w:rsid w:val="00CB79D9"/>
    <w:rsid w:val="00CD19ED"/>
    <w:rsid w:val="00CD212A"/>
    <w:rsid w:val="00CD6C3F"/>
    <w:rsid w:val="00CF1389"/>
    <w:rsid w:val="00CF39A8"/>
    <w:rsid w:val="00CF70B4"/>
    <w:rsid w:val="00D00078"/>
    <w:rsid w:val="00D069EA"/>
    <w:rsid w:val="00D14A10"/>
    <w:rsid w:val="00D23291"/>
    <w:rsid w:val="00D23E24"/>
    <w:rsid w:val="00D365CE"/>
    <w:rsid w:val="00D4451C"/>
    <w:rsid w:val="00D562E2"/>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D3A54"/>
    <w:rsid w:val="00ED40B6"/>
    <w:rsid w:val="00ED50C4"/>
    <w:rsid w:val="00EE49DE"/>
    <w:rsid w:val="00EE64F8"/>
    <w:rsid w:val="00F028FF"/>
    <w:rsid w:val="00F04E73"/>
    <w:rsid w:val="00F05C01"/>
    <w:rsid w:val="00F412FB"/>
    <w:rsid w:val="00F4663F"/>
    <w:rsid w:val="00F53D52"/>
    <w:rsid w:val="00F53ED8"/>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20</TotalTime>
  <Pages>20</Pages>
  <Words>2514</Words>
  <Characters>13827</Characters>
  <Application>Microsoft Office Word</Application>
  <DocSecurity>0</DocSecurity>
  <Lines>115</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16309</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18</cp:revision>
  <cp:lastPrinted>2004-09-01T12:58:00Z</cp:lastPrinted>
  <dcterms:created xsi:type="dcterms:W3CDTF">2020-02-11T17:55:00Z</dcterms:created>
  <dcterms:modified xsi:type="dcterms:W3CDTF">2020-02-11T21:20:00Z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