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C12243">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C12243">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C12243">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C12243">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C12243">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C12243">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C12243">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C12243">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C12243">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C12243">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C12243">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C12243">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C12243">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C12243">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C12243">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C12243">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C12243">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C12243">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C12243">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C12243">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C12243">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C12243">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C12243">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C12243">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C12243">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C12243">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C12243">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C12243">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77777777" w:rsidR="00B97B89" w:rsidRDefault="00B97B89" w:rsidP="00944C9D">
      <w:r>
        <w:t>La dernière fonctionnalité est de pouvoir créer un vote afin de déterminer par exemple le prochain jeu qu’une bande de pote souhaiterais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77777777" w:rsidR="00944C9D" w:rsidRDefault="00944C9D" w:rsidP="00944C9D">
      <w:r>
        <w:t xml:space="preserve">Pour pouvoir gérer ces jeux il faut évidemment pouvoir s’enregistrer sur le site. C’est pourquoi </w:t>
      </w:r>
      <w:r w:rsidR="00B97B89">
        <w:t>une API sera codé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77777777" w:rsidR="000E17A8" w:rsidRDefault="000E17A8" w:rsidP="000E17A8">
      <w:pPr>
        <w:pStyle w:val="ListParagraph"/>
        <w:numPr>
          <w:ilvl w:val="0"/>
          <w:numId w:val="30"/>
        </w:numPr>
      </w:pPr>
      <w:r>
        <w:t>Une base de données fonctionnelle et optimisé.</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77777777" w:rsidR="008E5CA6" w:rsidRDefault="008E5CA6" w:rsidP="008E5CA6">
      <w:pPr>
        <w:pStyle w:val="ListParagraph"/>
        <w:numPr>
          <w:ilvl w:val="0"/>
          <w:numId w:val="30"/>
        </w:numPr>
      </w:pPr>
      <w:r>
        <w:t>Tous les bugs (connu) doivent être corrigé.</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77777777" w:rsidR="0028721B" w:rsidRDefault="00536900">
      <w:pPr>
        <w:rPr>
          <w:iCs/>
        </w:rPr>
      </w:pPr>
      <w:r>
        <w:rPr>
          <w:iCs/>
          <w:noProof/>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990A5B"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732864">
            <w:r>
              <w:t>Réaction</w:t>
            </w:r>
          </w:p>
        </w:tc>
      </w:tr>
      <w:tr w:rsidR="00E91A9B" w14:paraId="3567A4EA"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732864">
            <w:pPr>
              <w:jc w:val="center"/>
            </w:pPr>
            <w:r>
              <w:t>Rechercher un jeu dans la base de données</w:t>
            </w:r>
          </w:p>
        </w:tc>
      </w:tr>
      <w:tr w:rsidR="00E91A9B" w14:paraId="6F17187D" w14:textId="77777777" w:rsidTr="00732864">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732864">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732864">
            <w:r>
              <w:t>Une page avec une liste de jeu correspondant à la recherche apparait.</w:t>
            </w:r>
          </w:p>
        </w:tc>
      </w:tr>
      <w:tr w:rsidR="00E91A9B" w14:paraId="596F5DF8"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732864">
            <w:pPr>
              <w:jc w:val="center"/>
            </w:pPr>
            <w:r>
              <w:t>Avoir les détails d’un jeu rechercher</w:t>
            </w:r>
          </w:p>
        </w:tc>
      </w:tr>
      <w:tr w:rsidR="00E91A9B" w14:paraId="3A33C96A" w14:textId="77777777" w:rsidTr="00732864">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732864">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732864">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732864">
            <w:r>
              <w:t>Réaction</w:t>
            </w:r>
          </w:p>
        </w:tc>
      </w:tr>
      <w:tr w:rsidR="00E91A9B" w14:paraId="14DB6657"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732864">
            <w:pPr>
              <w:jc w:val="center"/>
            </w:pPr>
            <w:r>
              <w:t>Voter pour un jeu dans la liste de choix</w:t>
            </w:r>
          </w:p>
        </w:tc>
      </w:tr>
      <w:tr w:rsidR="00E91A9B" w14:paraId="5A122A70" w14:textId="77777777" w:rsidTr="00732864">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732864">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732864">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732864">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732864">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732864">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990A5B"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2A5CAFB0" w14:textId="77777777" w:rsidR="00A615D6" w:rsidRDefault="00A615D6" w:rsidP="00A615D6">
      <w:r>
        <w:t xml:space="preserve">Pour </w:t>
      </w:r>
      <w:r w:rsidR="00CD6C3F">
        <w:t xml:space="preserve">comprendre les résultats retourner par l’API gratuite, </w:t>
      </w:r>
      <w:r>
        <w:t>j</w:t>
      </w:r>
      <w:r w:rsidR="00CF1389">
        <w:t>’ai</w:t>
      </w:r>
      <w:r>
        <w:t xml:space="preserve"> utilis</w:t>
      </w:r>
      <w:r w:rsidR="00CF1389">
        <w:t>é</w:t>
      </w:r>
      <w:r>
        <w:t xml:space="preserve"> Postman. Je pou</w:t>
      </w:r>
      <w:r w:rsidR="00CF1389">
        <w:t>vais</w:t>
      </w:r>
      <w:r>
        <w:t xml:space="preserve"> ainsi tester le cas ou tout fonctionne comme prévu mais aussi quand une route est </w:t>
      </w:r>
      <w:r w:rsidR="001277A9">
        <w:t>appelée</w:t>
      </w:r>
      <w:r w:rsidR="00CD6C3F">
        <w:t xml:space="preserve"> avec de mauvaises données</w:t>
      </w:r>
      <w:r>
        <w:t>.</w:t>
      </w:r>
    </w:p>
    <w:p w14:paraId="40CCC330" w14:textId="77777777" w:rsidR="001277A9" w:rsidRDefault="001277A9" w:rsidP="00A615D6"/>
    <w:p w14:paraId="0A68D086" w14:textId="77777777" w:rsidR="00F53D52" w:rsidRDefault="00CD6C3F" w:rsidP="00A615D6">
      <w:r>
        <w:t>Pour tester le backend</w:t>
      </w:r>
      <w:r w:rsidR="001277A9">
        <w:t xml:space="preserve"> j’</w:t>
      </w:r>
      <w:r>
        <w:t xml:space="preserve">ai </w:t>
      </w:r>
      <w:r w:rsidR="001277A9">
        <w:t>appr</w:t>
      </w:r>
      <w:r>
        <w:t>i</w:t>
      </w:r>
      <w:r w:rsidR="001277A9">
        <w:t>s à utiliser le module Jasmine-node afin de pouvoir créer des tests automatiques pour express. Ce module est bien plus pratique que Postman car ça me permet d’avoir une réponse claire et rapide sur la réussite des tests.</w:t>
      </w:r>
      <w:r w:rsidR="00B04E6D">
        <w:t xml:space="preserve"> </w:t>
      </w:r>
      <w:r w:rsidR="00F53D52">
        <w:t>En revanche pour pouvoir tester les différentes requêtes de l’API des jeux de société Postman sera l’outil parfait.</w:t>
      </w:r>
    </w:p>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77777777" w:rsidR="00F53D52" w:rsidRDefault="00F53D52" w:rsidP="00A615D6">
      <w:r>
        <w:t>Le hasard a fait qu’il s’agit aussi de Jasmine ce qui est pratique car je n’a</w:t>
      </w:r>
      <w:r w:rsidR="00B04E6D">
        <w:t xml:space="preserve">i </w:t>
      </w:r>
      <w:r>
        <w:t xml:space="preserve">pas trop </w:t>
      </w:r>
      <w:r w:rsidR="00B04E6D">
        <w:t xml:space="preserve">eu </w:t>
      </w:r>
      <w:r>
        <w:t>de nouveauté à découvrir et à comprendre.</w:t>
      </w:r>
    </w:p>
    <w:p w14:paraId="5337A3E8" w14:textId="77777777" w:rsidR="009E4FC8" w:rsidRDefault="009E4FC8" w:rsidP="00A615D6"/>
    <w:p w14:paraId="1897EC93" w14:textId="77777777" w:rsidR="009E4FC8" w:rsidRPr="00F53D52" w:rsidRDefault="00EE49DE" w:rsidP="00A615D6">
      <w:pPr>
        <w:rPr>
          <w:b/>
          <w:bCs/>
        </w:rPr>
      </w:pPr>
      <w:r>
        <w:t>Jasmine m’a donc permis de travailler en TDD, car j’ai pu commencer par écrire certain test et coder la fonctionnalité après.</w:t>
      </w:r>
    </w:p>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77777777" w:rsidR="00113569" w:rsidRDefault="00113569" w:rsidP="00113569">
      <w:r>
        <w:lastRenderedPageBreak/>
        <w:t xml:space="preserve">Afin de facilité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B440108" w:rsidR="00D903B3" w:rsidRDefault="00D23291" w:rsidP="00113569">
      <w:r>
        <w:t xml:space="preserve">Afin de me faciliter la tâche lors de la conception de l’interface graphique, j’ai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75D5E194" w:rsidR="00FE46C9" w:rsidRDefault="00FE46C9" w:rsidP="00113569">
      <w:r>
        <w:t xml:space="preserve">Concernant la structure de dossier, le CLI d’Angular le gère plus ou moins pour moi. C’est-à-dire que lors de la création du projet le CLI créer les différents fichier et dossier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77777777" w:rsidR="0019329C" w:rsidRDefault="0019329C" w:rsidP="00113569">
      <w:r>
        <w:t>Malheureusement il n’y a pas de CLI pour la création de notre (Bastian et moi) API. C’est pourquoi nous avons fait quelque recherche et décider d’adopter cette structure de dossier :</w:t>
      </w:r>
    </w:p>
    <w:p w14:paraId="200F62AD" w14:textId="77777777" w:rsidR="0019329C" w:rsidRDefault="00990A5B" w:rsidP="00113569">
      <w:r>
        <w:rPr>
          <w:noProof/>
          <w:lang w:val="fr-CH" w:eastAsia="fr-CH"/>
        </w:rPr>
        <w:pict w14:anchorId="06FADA1B">
          <v:shape id="_x0000_i1027" type="#_x0000_t75" style="width:453.75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lastRenderedPageBreak/>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6D657E4"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Ce diagramme de navigation n’est qu’une première idée, il ce peut qu’il change légèrement ou soit plus détaillé dans le futur</w:t>
      </w:r>
      <w:bookmarkStart w:id="24" w:name="_GoBack"/>
      <w:bookmarkEnd w:id="24"/>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5" w:name="_Toc2333865"/>
      <w:r>
        <w:t>Point 1</w:t>
      </w:r>
      <w:bookmarkEnd w:id="25"/>
    </w:p>
    <w:p w14:paraId="2E0A127C" w14:textId="77777777" w:rsidR="009319BC" w:rsidRDefault="009319BC" w:rsidP="009319BC">
      <w:pPr>
        <w:pStyle w:val="Heading3"/>
      </w:pPr>
      <w:bookmarkStart w:id="26" w:name="_Toc2333866"/>
      <w:r>
        <w:t>Point 2</w:t>
      </w:r>
      <w:bookmarkEnd w:id="26"/>
    </w:p>
    <w:p w14:paraId="5373EB8C" w14:textId="77777777" w:rsidR="009319BC" w:rsidRPr="009319BC" w:rsidRDefault="009319BC" w:rsidP="009319BC">
      <w:pPr>
        <w:pStyle w:val="Heading3"/>
      </w:pPr>
      <w:bookmarkStart w:id="27" w:name="_Toc2333867"/>
      <w:r>
        <w:t>Point …</w:t>
      </w:r>
      <w:bookmarkEnd w:id="27"/>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8" w:name="_Toc2333868"/>
      <w:r>
        <w:rPr>
          <w:iCs/>
        </w:rPr>
        <w:t>Livraisons</w:t>
      </w:r>
      <w:bookmarkEnd w:id="28"/>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9" w:name="_Toc2333869"/>
      <w:bookmarkStart w:id="30" w:name="_Toc25553321"/>
      <w:bookmarkStart w:id="31" w:name="_Toc71691025"/>
      <w:r>
        <w:t>Tests</w:t>
      </w:r>
      <w:bookmarkEnd w:id="29"/>
    </w:p>
    <w:p w14:paraId="066CFEB5" w14:textId="77777777" w:rsidR="00CF39A8" w:rsidRDefault="004D2F9B" w:rsidP="0049659A">
      <w:pPr>
        <w:pStyle w:val="Heading2"/>
        <w:rPr>
          <w:i/>
          <w:iCs/>
        </w:rPr>
      </w:pPr>
      <w:bookmarkStart w:id="32" w:name="_Toc2333870"/>
      <w:r>
        <w:rPr>
          <w:iCs/>
        </w:rPr>
        <w:t>T</w:t>
      </w:r>
      <w:r w:rsidR="0049659A" w:rsidRPr="00791020">
        <w:rPr>
          <w:iCs/>
        </w:rPr>
        <w:t>est</w:t>
      </w:r>
      <w:bookmarkEnd w:id="30"/>
      <w:r w:rsidR="0049659A" w:rsidRPr="00791020">
        <w:rPr>
          <w:iCs/>
        </w:rPr>
        <w:t>s effectués</w:t>
      </w:r>
      <w:bookmarkEnd w:id="31"/>
      <w:bookmarkEnd w:id="32"/>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3" w:name="_Toc25553322"/>
      <w:bookmarkStart w:id="34" w:name="_Toc71691026"/>
      <w:bookmarkStart w:id="35" w:name="_Toc2333871"/>
      <w:r w:rsidRPr="00791020">
        <w:rPr>
          <w:iCs/>
        </w:rPr>
        <w:t xml:space="preserve">Erreurs </w:t>
      </w:r>
      <w:bookmarkEnd w:id="33"/>
      <w:r w:rsidRPr="00791020">
        <w:rPr>
          <w:iCs/>
        </w:rPr>
        <w:t>restantes</w:t>
      </w:r>
      <w:bookmarkEnd w:id="34"/>
      <w:bookmarkEnd w:id="35"/>
      <w:r w:rsidRPr="00791020">
        <w:rPr>
          <w:iCs/>
        </w:rPr>
        <w:t xml:space="preserve">  </w:t>
      </w:r>
    </w:p>
    <w:p w14:paraId="527EFCB4" w14:textId="77777777" w:rsidR="00CF39A8" w:rsidRDefault="0049659A" w:rsidP="00297836">
      <w:pPr>
        <w:pStyle w:val="Help"/>
      </w:pPr>
      <w:bookmarkStart w:id="36"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6"/>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7" w:name="_Toc25553328"/>
      <w:bookmarkStart w:id="38" w:name="_Toc71703263"/>
      <w:bookmarkStart w:id="39" w:name="_Toc2333872"/>
      <w:r w:rsidRPr="0049659A">
        <w:t>C</w:t>
      </w:r>
      <w:bookmarkEnd w:id="37"/>
      <w:bookmarkEnd w:id="38"/>
      <w:r w:rsidR="00684B3D">
        <w:t>onclusions</w:t>
      </w:r>
      <w:bookmarkEnd w:id="39"/>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40" w:name="_Toc71703264"/>
      <w:bookmarkStart w:id="41" w:name="_Toc2333873"/>
      <w:r w:rsidRPr="0049659A">
        <w:t>A</w:t>
      </w:r>
      <w:bookmarkEnd w:id="40"/>
      <w:r w:rsidR="00684B3D">
        <w:t>nnexes</w:t>
      </w:r>
      <w:bookmarkEnd w:id="41"/>
    </w:p>
    <w:p w14:paraId="1B75E0C3" w14:textId="77777777" w:rsidR="00CF39A8" w:rsidRDefault="00AA0785" w:rsidP="00AA0785">
      <w:pPr>
        <w:pStyle w:val="Heading2"/>
        <w:rPr>
          <w:i/>
          <w:iCs/>
        </w:rPr>
      </w:pPr>
      <w:bookmarkStart w:id="42" w:name="_Toc71703265"/>
      <w:bookmarkStart w:id="43" w:name="_Toc2333874"/>
      <w:r w:rsidRPr="00791020">
        <w:rPr>
          <w:iCs/>
        </w:rPr>
        <w:t>Sources – Bibliographie</w:t>
      </w:r>
      <w:bookmarkEnd w:id="42"/>
      <w:bookmarkEnd w:id="43"/>
    </w:p>
    <w:p w14:paraId="143C6186" w14:textId="77777777" w:rsidR="007F50D7" w:rsidRDefault="00C12243" w:rsidP="007F50D7">
      <w:hyperlink r:id="rId29" w:history="1">
        <w:r w:rsidR="007F50D7">
          <w:rPr>
            <w:rStyle w:val="Hyperlink"/>
          </w:rPr>
          <w:t>Comment livrer en production notre application Angular ? - Dev to be curious</w:t>
        </w:r>
      </w:hyperlink>
    </w:p>
    <w:p w14:paraId="6B760C7F" w14:textId="77777777" w:rsidR="007F50D7" w:rsidRDefault="00C12243"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C12243"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C12243"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C12243"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C12243"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C12243"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4" w:name="_Toc25553330"/>
      <w:bookmarkStart w:id="45" w:name="_Toc71703266"/>
      <w:bookmarkStart w:id="46" w:name="_Toc2333875"/>
      <w:r w:rsidRPr="00791020">
        <w:rPr>
          <w:iCs/>
        </w:rPr>
        <w:lastRenderedPageBreak/>
        <w:t xml:space="preserve">Journal de bord </w:t>
      </w:r>
      <w:bookmarkEnd w:id="44"/>
      <w:bookmarkEnd w:id="45"/>
      <w:r w:rsidR="00E109AA">
        <w:rPr>
          <w:iCs/>
        </w:rPr>
        <w:t>du projet</w:t>
      </w:r>
      <w:bookmarkEnd w:id="46"/>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77777777" w:rsidR="005944A9" w:rsidRDefault="005944A9" w:rsidP="00896E05">
            <w:pPr>
              <w:tabs>
                <w:tab w:val="left" w:pos="735"/>
              </w:tabs>
            </w:pPr>
          </w:p>
        </w:tc>
        <w:tc>
          <w:tcPr>
            <w:tcW w:w="1041" w:type="dxa"/>
          </w:tcPr>
          <w:p w14:paraId="102E25E6" w14:textId="77777777" w:rsidR="005944A9" w:rsidRDefault="005944A9" w:rsidP="00F53ED8"/>
        </w:tc>
        <w:tc>
          <w:tcPr>
            <w:tcW w:w="6641" w:type="dxa"/>
          </w:tcPr>
          <w:p w14:paraId="5570B1D5" w14:textId="77777777" w:rsidR="005944A9" w:rsidRDefault="005944A9" w:rsidP="00F53ED8">
            <w:pPr>
              <w:rPr>
                <w:rFonts w:ascii="Calibri" w:hAnsi="Calibri" w:cs="Calibri"/>
                <w:color w:val="000000"/>
                <w:sz w:val="22"/>
                <w:szCs w:val="22"/>
              </w:rPr>
            </w:pPr>
          </w:p>
        </w:tc>
      </w:tr>
      <w:tr w:rsidR="005944A9" w14:paraId="791287C5" w14:textId="77777777" w:rsidTr="00896E05">
        <w:trPr>
          <w:trHeight w:val="335"/>
        </w:trPr>
        <w:tc>
          <w:tcPr>
            <w:tcW w:w="1342" w:type="dxa"/>
          </w:tcPr>
          <w:p w14:paraId="0AE3360F" w14:textId="77777777" w:rsidR="005944A9" w:rsidRDefault="005944A9" w:rsidP="00896E05">
            <w:pPr>
              <w:tabs>
                <w:tab w:val="left" w:pos="735"/>
              </w:tabs>
            </w:pPr>
          </w:p>
        </w:tc>
        <w:tc>
          <w:tcPr>
            <w:tcW w:w="1041" w:type="dxa"/>
          </w:tcPr>
          <w:p w14:paraId="499D9C04" w14:textId="77777777" w:rsidR="005944A9" w:rsidRDefault="005944A9" w:rsidP="00F53ED8"/>
        </w:tc>
        <w:tc>
          <w:tcPr>
            <w:tcW w:w="6641" w:type="dxa"/>
          </w:tcPr>
          <w:p w14:paraId="3E7712A1" w14:textId="77777777" w:rsidR="005944A9" w:rsidRDefault="005944A9" w:rsidP="00F53ED8">
            <w:pPr>
              <w:rPr>
                <w:rFonts w:ascii="Calibri" w:hAnsi="Calibri" w:cs="Calibri"/>
                <w:color w:val="000000"/>
                <w:sz w:val="22"/>
                <w:szCs w:val="22"/>
              </w:rPr>
            </w:pPr>
          </w:p>
        </w:tc>
      </w:tr>
      <w:tr w:rsidR="005944A9" w14:paraId="1A1C06C3" w14:textId="77777777" w:rsidTr="00896E05">
        <w:trPr>
          <w:trHeight w:val="335"/>
        </w:trPr>
        <w:tc>
          <w:tcPr>
            <w:tcW w:w="1342" w:type="dxa"/>
          </w:tcPr>
          <w:p w14:paraId="3116D640" w14:textId="77777777" w:rsidR="005944A9" w:rsidRDefault="005944A9" w:rsidP="00896E05">
            <w:pPr>
              <w:tabs>
                <w:tab w:val="left" w:pos="735"/>
              </w:tabs>
            </w:pPr>
          </w:p>
        </w:tc>
        <w:tc>
          <w:tcPr>
            <w:tcW w:w="1041" w:type="dxa"/>
          </w:tcPr>
          <w:p w14:paraId="54262C77" w14:textId="77777777" w:rsidR="005944A9" w:rsidRDefault="005944A9" w:rsidP="00F53ED8"/>
        </w:tc>
        <w:tc>
          <w:tcPr>
            <w:tcW w:w="6641" w:type="dxa"/>
          </w:tcPr>
          <w:p w14:paraId="5784BB8D" w14:textId="77777777" w:rsidR="005944A9" w:rsidRDefault="005944A9" w:rsidP="00F53ED8">
            <w:pPr>
              <w:rPr>
                <w:rFonts w:ascii="Calibri" w:hAnsi="Calibri" w:cs="Calibri"/>
                <w:color w:val="000000"/>
                <w:sz w:val="22"/>
                <w:szCs w:val="22"/>
              </w:rPr>
            </w:pPr>
          </w:p>
        </w:tc>
      </w:tr>
      <w:tr w:rsidR="005944A9" w14:paraId="7FE90644" w14:textId="77777777" w:rsidTr="00896E05">
        <w:trPr>
          <w:trHeight w:val="335"/>
        </w:trPr>
        <w:tc>
          <w:tcPr>
            <w:tcW w:w="1342" w:type="dxa"/>
          </w:tcPr>
          <w:p w14:paraId="60ED0C15" w14:textId="77777777" w:rsidR="005944A9" w:rsidRDefault="005944A9" w:rsidP="00896E05">
            <w:pPr>
              <w:tabs>
                <w:tab w:val="left" w:pos="735"/>
              </w:tabs>
            </w:pPr>
          </w:p>
        </w:tc>
        <w:tc>
          <w:tcPr>
            <w:tcW w:w="1041" w:type="dxa"/>
          </w:tcPr>
          <w:p w14:paraId="00F57EFD" w14:textId="77777777" w:rsidR="005944A9" w:rsidRDefault="005944A9" w:rsidP="00F53ED8"/>
        </w:tc>
        <w:tc>
          <w:tcPr>
            <w:tcW w:w="6641" w:type="dxa"/>
          </w:tcPr>
          <w:p w14:paraId="65155EF7" w14:textId="77777777" w:rsidR="005944A9" w:rsidRDefault="005944A9"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C84492" w14:textId="77777777" w:rsidR="00C12243" w:rsidRDefault="00C12243">
      <w:r>
        <w:separator/>
      </w:r>
    </w:p>
  </w:endnote>
  <w:endnote w:type="continuationSeparator" w:id="0">
    <w:p w14:paraId="3875BD7D" w14:textId="77777777" w:rsidR="00C12243" w:rsidRDefault="00C12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7F998B9C" w:rsidR="00D562E2" w:rsidRDefault="00D562E2"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4D6205">
      <w:rPr>
        <w:rStyle w:val="PageNumber"/>
        <w:noProof/>
      </w:rPr>
      <w:t>12</w:t>
    </w:r>
    <w:r>
      <w:rPr>
        <w:rStyle w:val="PageNumber"/>
      </w:rPr>
      <w:fldChar w:fldCharType="end"/>
    </w:r>
    <w:r>
      <w:tab/>
    </w:r>
    <w:r w:rsidR="00C12243">
      <w:fldChar w:fldCharType="begin"/>
    </w:r>
    <w:r w:rsidR="00C12243">
      <w:instrText xml:space="preserve"> SAVEDATE  \* MERGEFORMAT </w:instrText>
    </w:r>
    <w:r w:rsidR="00C12243">
      <w:fldChar w:fldCharType="separate"/>
    </w:r>
    <w:r w:rsidR="00990A5B">
      <w:rPr>
        <w:noProof/>
      </w:rPr>
      <w:t>11/02/2020 19:21:00</w:t>
    </w:r>
    <w:r w:rsidR="00C12243">
      <w:rPr>
        <w:noProof/>
      </w:rPr>
      <w:fldChar w:fldCharType="end"/>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30566" w14:textId="77777777" w:rsidR="00C12243" w:rsidRDefault="00C12243">
      <w:r>
        <w:separator/>
      </w:r>
    </w:p>
  </w:footnote>
  <w:footnote w:type="continuationSeparator" w:id="0">
    <w:p w14:paraId="7AADD5A1" w14:textId="77777777" w:rsidR="00C12243" w:rsidRDefault="00C122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D562E2" w:rsidRPr="00CF70B4" w:rsidRDefault="00D562E2"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562E2" w:rsidRDefault="00D562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C7908"/>
    <w:rsid w:val="000E17A8"/>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5685"/>
    <w:rsid w:val="00212505"/>
    <w:rsid w:val="00213BB2"/>
    <w:rsid w:val="00232E9F"/>
    <w:rsid w:val="00235453"/>
    <w:rsid w:val="0024198A"/>
    <w:rsid w:val="0024287C"/>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207C4"/>
    <w:rsid w:val="00323BEA"/>
    <w:rsid w:val="003254B1"/>
    <w:rsid w:val="00325C4B"/>
    <w:rsid w:val="003328AE"/>
    <w:rsid w:val="00334F0E"/>
    <w:rsid w:val="00337744"/>
    <w:rsid w:val="00360243"/>
    <w:rsid w:val="00370872"/>
    <w:rsid w:val="00371ECE"/>
    <w:rsid w:val="00373E0A"/>
    <w:rsid w:val="00387E54"/>
    <w:rsid w:val="003A38FF"/>
    <w:rsid w:val="003C1658"/>
    <w:rsid w:val="003D6ED4"/>
    <w:rsid w:val="003F2179"/>
    <w:rsid w:val="003F24AD"/>
    <w:rsid w:val="0040122E"/>
    <w:rsid w:val="0040128D"/>
    <w:rsid w:val="004312CD"/>
    <w:rsid w:val="00432F3D"/>
    <w:rsid w:val="004502D9"/>
    <w:rsid w:val="0046188D"/>
    <w:rsid w:val="004717DE"/>
    <w:rsid w:val="0047341E"/>
    <w:rsid w:val="0049659A"/>
    <w:rsid w:val="0049778E"/>
    <w:rsid w:val="004C1895"/>
    <w:rsid w:val="004C38FB"/>
    <w:rsid w:val="004D2F9B"/>
    <w:rsid w:val="004D6205"/>
    <w:rsid w:val="004F4F87"/>
    <w:rsid w:val="004F521F"/>
    <w:rsid w:val="005022D8"/>
    <w:rsid w:val="005102FE"/>
    <w:rsid w:val="005143EF"/>
    <w:rsid w:val="00534FCF"/>
    <w:rsid w:val="00536900"/>
    <w:rsid w:val="00537E6C"/>
    <w:rsid w:val="0054298B"/>
    <w:rsid w:val="00544232"/>
    <w:rsid w:val="00554562"/>
    <w:rsid w:val="005561C0"/>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9E6"/>
    <w:rsid w:val="00682F47"/>
    <w:rsid w:val="00684B3D"/>
    <w:rsid w:val="00694029"/>
    <w:rsid w:val="006C5A6B"/>
    <w:rsid w:val="006E2C58"/>
    <w:rsid w:val="006F2F14"/>
    <w:rsid w:val="006F700C"/>
    <w:rsid w:val="00712CB6"/>
    <w:rsid w:val="00716E7F"/>
    <w:rsid w:val="0072606D"/>
    <w:rsid w:val="00726EB7"/>
    <w:rsid w:val="0075205B"/>
    <w:rsid w:val="0076568A"/>
    <w:rsid w:val="007676A0"/>
    <w:rsid w:val="0078093D"/>
    <w:rsid w:val="00780A25"/>
    <w:rsid w:val="00782186"/>
    <w:rsid w:val="00790F4D"/>
    <w:rsid w:val="00791020"/>
    <w:rsid w:val="007951EC"/>
    <w:rsid w:val="00797537"/>
    <w:rsid w:val="007A2CC8"/>
    <w:rsid w:val="007B1949"/>
    <w:rsid w:val="007C1282"/>
    <w:rsid w:val="007C53D3"/>
    <w:rsid w:val="007F50D7"/>
    <w:rsid w:val="00810BC9"/>
    <w:rsid w:val="00811908"/>
    <w:rsid w:val="0083170D"/>
    <w:rsid w:val="00843343"/>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44C9D"/>
    <w:rsid w:val="009542F7"/>
    <w:rsid w:val="0096269B"/>
    <w:rsid w:val="009801A0"/>
    <w:rsid w:val="00990A5B"/>
    <w:rsid w:val="00992256"/>
    <w:rsid w:val="009A72BC"/>
    <w:rsid w:val="009B3C59"/>
    <w:rsid w:val="009E4FC8"/>
    <w:rsid w:val="009E7EC6"/>
    <w:rsid w:val="009F64CF"/>
    <w:rsid w:val="00A14804"/>
    <w:rsid w:val="00A3062E"/>
    <w:rsid w:val="00A30A1D"/>
    <w:rsid w:val="00A615D6"/>
    <w:rsid w:val="00A70F6A"/>
    <w:rsid w:val="00AA0785"/>
    <w:rsid w:val="00AB3FA4"/>
    <w:rsid w:val="00AE058A"/>
    <w:rsid w:val="00AE470C"/>
    <w:rsid w:val="00B04E6D"/>
    <w:rsid w:val="00B263B7"/>
    <w:rsid w:val="00B31079"/>
    <w:rsid w:val="00B40593"/>
    <w:rsid w:val="00B43638"/>
    <w:rsid w:val="00B557E4"/>
    <w:rsid w:val="00B625D2"/>
    <w:rsid w:val="00B673BB"/>
    <w:rsid w:val="00B776A2"/>
    <w:rsid w:val="00B85A03"/>
    <w:rsid w:val="00B9358C"/>
    <w:rsid w:val="00B97B89"/>
    <w:rsid w:val="00BA0FF8"/>
    <w:rsid w:val="00BF611A"/>
    <w:rsid w:val="00C06F36"/>
    <w:rsid w:val="00C12243"/>
    <w:rsid w:val="00C23E1B"/>
    <w:rsid w:val="00C315ED"/>
    <w:rsid w:val="00C43B85"/>
    <w:rsid w:val="00C505B1"/>
    <w:rsid w:val="00C768B4"/>
    <w:rsid w:val="00C85B1A"/>
    <w:rsid w:val="00C87303"/>
    <w:rsid w:val="00C930E9"/>
    <w:rsid w:val="00C95DFB"/>
    <w:rsid w:val="00CA2BD7"/>
    <w:rsid w:val="00CB3227"/>
    <w:rsid w:val="00CB79D9"/>
    <w:rsid w:val="00CD19ED"/>
    <w:rsid w:val="00CD212A"/>
    <w:rsid w:val="00CD6C3F"/>
    <w:rsid w:val="00CF1389"/>
    <w:rsid w:val="00CF39A8"/>
    <w:rsid w:val="00CF70B4"/>
    <w:rsid w:val="00D069EA"/>
    <w:rsid w:val="00D14A10"/>
    <w:rsid w:val="00D23291"/>
    <w:rsid w:val="00D23E24"/>
    <w:rsid w:val="00D365CE"/>
    <w:rsid w:val="00D4451C"/>
    <w:rsid w:val="00D562E2"/>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D3A54"/>
    <w:rsid w:val="00ED40B6"/>
    <w:rsid w:val="00ED50C4"/>
    <w:rsid w:val="00EE49DE"/>
    <w:rsid w:val="00EE64F8"/>
    <w:rsid w:val="00F028FF"/>
    <w:rsid w:val="00F04E73"/>
    <w:rsid w:val="00F4663F"/>
    <w:rsid w:val="00F53D52"/>
    <w:rsid w:val="00F53ED8"/>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14</TotalTime>
  <Pages>20</Pages>
  <Words>2513</Words>
  <Characters>13825</Characters>
  <Application>Microsoft Office Word</Application>
  <DocSecurity>0</DocSecurity>
  <Lines>115</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16306</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9</cp:revision>
  <cp:lastPrinted>2004-09-01T12:58:00Z</cp:lastPrinted>
  <dcterms:created xsi:type="dcterms:W3CDTF">2020-02-11T17:55:00Z</dcterms:created>
  <dcterms:modified xsi:type="dcterms:W3CDTF">2020-02-11T18:56:00Z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