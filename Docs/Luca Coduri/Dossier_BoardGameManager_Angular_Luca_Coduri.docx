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686DB9" w:rsidRPr="00F04E73" w:rsidRDefault="00686DB9" w:rsidP="00F04E73">
                            <w:pPr>
                              <w:pStyle w:val="Help"/>
                              <w:jc w:val="center"/>
                              <w:rPr>
                                <w:i w:val="0"/>
                                <w:iCs w:val="0"/>
                                <w:color w:val="auto"/>
                                <w:lang w:val="en-US"/>
                              </w:rPr>
                            </w:pPr>
                            <w:r w:rsidRPr="00F04E73">
                              <w:rPr>
                                <w:i w:val="0"/>
                                <w:iCs w:val="0"/>
                                <w:color w:val="auto"/>
                                <w:lang w:val="en-US"/>
                              </w:rPr>
                              <w:t>Luca, Coduri</w:t>
                            </w:r>
                          </w:p>
                          <w:p w14:paraId="10ABCECD" w14:textId="77777777" w:rsidR="00686DB9" w:rsidRPr="00F04E73" w:rsidRDefault="00686DB9"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686DB9" w:rsidRPr="00F04E73" w:rsidRDefault="00686DB9" w:rsidP="00F04E73">
                      <w:pPr>
                        <w:pStyle w:val="Help"/>
                        <w:jc w:val="center"/>
                        <w:rPr>
                          <w:i w:val="0"/>
                          <w:iCs w:val="0"/>
                          <w:color w:val="auto"/>
                          <w:lang w:val="en-US"/>
                        </w:rPr>
                      </w:pPr>
                      <w:r w:rsidRPr="00F04E73">
                        <w:rPr>
                          <w:i w:val="0"/>
                          <w:iCs w:val="0"/>
                          <w:color w:val="auto"/>
                          <w:lang w:val="en-US"/>
                        </w:rPr>
                        <w:t>Luca, Coduri</w:t>
                      </w:r>
                    </w:p>
                    <w:p w14:paraId="10ABCECD" w14:textId="77777777" w:rsidR="00686DB9" w:rsidRPr="00F04E73" w:rsidRDefault="00686DB9"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686DB9" w:rsidRPr="00F04E73" w:rsidRDefault="00686DB9" w:rsidP="00843343">
                            <w:pPr>
                              <w:pStyle w:val="Help"/>
                              <w:jc w:val="center"/>
                              <w:rPr>
                                <w:i w:val="0"/>
                                <w:iCs w:val="0"/>
                                <w:color w:val="auto"/>
                              </w:rPr>
                            </w:pPr>
                            <w:r w:rsidRPr="00F04E73">
                              <w:rPr>
                                <w:i w:val="0"/>
                                <w:iCs w:val="0"/>
                                <w:color w:val="auto"/>
                              </w:rPr>
                              <w:t>SI-CA2a</w:t>
                            </w:r>
                          </w:p>
                          <w:p w14:paraId="64FD6B5E" w14:textId="77777777" w:rsidR="00686DB9" w:rsidRPr="00F04E73" w:rsidRDefault="00686DB9"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686DB9" w:rsidRPr="00F04E73" w:rsidRDefault="00686DB9" w:rsidP="00843343">
                      <w:pPr>
                        <w:pStyle w:val="Help"/>
                        <w:jc w:val="center"/>
                        <w:rPr>
                          <w:i w:val="0"/>
                          <w:iCs w:val="0"/>
                          <w:color w:val="auto"/>
                        </w:rPr>
                      </w:pPr>
                      <w:r w:rsidRPr="00F04E73">
                        <w:rPr>
                          <w:i w:val="0"/>
                          <w:iCs w:val="0"/>
                          <w:color w:val="auto"/>
                        </w:rPr>
                        <w:t>SI-CA2a</w:t>
                      </w:r>
                    </w:p>
                    <w:p w14:paraId="64FD6B5E" w14:textId="77777777" w:rsidR="00686DB9" w:rsidRPr="00F04E73" w:rsidRDefault="00686DB9"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2A34D53F" w14:textId="21369BF4" w:rsidR="00C52AD6" w:rsidRDefault="003F2179">
      <w:pPr>
        <w:pStyle w:val="TOC1"/>
        <w:rPr>
          <w:sz w:val="22"/>
          <w:szCs w:val="22"/>
          <w:lang w:val="fr-CH" w:eastAsia="fr-CH"/>
        </w:rPr>
      </w:pPr>
      <w:r>
        <w:fldChar w:fldCharType="begin"/>
      </w:r>
      <w:r>
        <w:instrText xml:space="preserve"> </w:instrText>
      </w:r>
      <w:r w:rsidR="00641AD2">
        <w:instrText>TOC</w:instrText>
      </w:r>
      <w:r>
        <w:instrText xml:space="preserve"> \o "1-3" \h \z \u </w:instrText>
      </w:r>
      <w:r>
        <w:fldChar w:fldCharType="separate"/>
      </w:r>
      <w:hyperlink w:anchor="_Toc36724004" w:history="1">
        <w:r w:rsidR="00C52AD6" w:rsidRPr="00594DB5">
          <w:rPr>
            <w:rStyle w:val="Hyperlink"/>
          </w:rPr>
          <w:t>Introduction</w:t>
        </w:r>
        <w:r w:rsidR="00C52AD6">
          <w:rPr>
            <w:webHidden/>
          </w:rPr>
          <w:tab/>
        </w:r>
        <w:r w:rsidR="00C52AD6">
          <w:rPr>
            <w:webHidden/>
          </w:rPr>
          <w:fldChar w:fldCharType="begin"/>
        </w:r>
        <w:r w:rsidR="00C52AD6">
          <w:rPr>
            <w:webHidden/>
          </w:rPr>
          <w:instrText xml:space="preserve"> PAGEREF _Toc36724004 \h </w:instrText>
        </w:r>
        <w:r w:rsidR="00C52AD6">
          <w:rPr>
            <w:webHidden/>
          </w:rPr>
        </w:r>
        <w:r w:rsidR="00C52AD6">
          <w:rPr>
            <w:webHidden/>
          </w:rPr>
          <w:fldChar w:fldCharType="separate"/>
        </w:r>
        <w:r w:rsidR="00C52AD6">
          <w:rPr>
            <w:webHidden/>
          </w:rPr>
          <w:t>3</w:t>
        </w:r>
        <w:r w:rsidR="00C52AD6">
          <w:rPr>
            <w:webHidden/>
          </w:rPr>
          <w:fldChar w:fldCharType="end"/>
        </w:r>
      </w:hyperlink>
    </w:p>
    <w:p w14:paraId="47E5A01D" w14:textId="7FB14815" w:rsidR="00C52AD6" w:rsidRDefault="002A365F">
      <w:pPr>
        <w:pStyle w:val="TOC2"/>
        <w:tabs>
          <w:tab w:val="right" w:leader="dot" w:pos="9060"/>
        </w:tabs>
        <w:rPr>
          <w:noProof/>
          <w:sz w:val="22"/>
          <w:szCs w:val="22"/>
          <w:lang w:val="fr-CH" w:eastAsia="fr-CH"/>
        </w:rPr>
      </w:pPr>
      <w:hyperlink w:anchor="_Toc36724005" w:history="1">
        <w:r w:rsidR="00C52AD6" w:rsidRPr="00594DB5">
          <w:rPr>
            <w:rStyle w:val="Hyperlink"/>
            <w:iCs/>
            <w:noProof/>
          </w:rPr>
          <w:t>Cadre, description et motivation</w:t>
        </w:r>
        <w:r w:rsidR="00C52AD6">
          <w:rPr>
            <w:noProof/>
            <w:webHidden/>
          </w:rPr>
          <w:tab/>
        </w:r>
        <w:r w:rsidR="00C52AD6">
          <w:rPr>
            <w:noProof/>
            <w:webHidden/>
          </w:rPr>
          <w:fldChar w:fldCharType="begin"/>
        </w:r>
        <w:r w:rsidR="00C52AD6">
          <w:rPr>
            <w:noProof/>
            <w:webHidden/>
          </w:rPr>
          <w:instrText xml:space="preserve"> PAGEREF _Toc36724005 \h </w:instrText>
        </w:r>
        <w:r w:rsidR="00C52AD6">
          <w:rPr>
            <w:noProof/>
            <w:webHidden/>
          </w:rPr>
        </w:r>
        <w:r w:rsidR="00C52AD6">
          <w:rPr>
            <w:noProof/>
            <w:webHidden/>
          </w:rPr>
          <w:fldChar w:fldCharType="separate"/>
        </w:r>
        <w:r w:rsidR="00C52AD6">
          <w:rPr>
            <w:noProof/>
            <w:webHidden/>
          </w:rPr>
          <w:t>3</w:t>
        </w:r>
        <w:r w:rsidR="00C52AD6">
          <w:rPr>
            <w:noProof/>
            <w:webHidden/>
          </w:rPr>
          <w:fldChar w:fldCharType="end"/>
        </w:r>
      </w:hyperlink>
    </w:p>
    <w:p w14:paraId="4F3C4449" w14:textId="30829248" w:rsidR="00C52AD6" w:rsidRDefault="002A365F">
      <w:pPr>
        <w:pStyle w:val="TOC2"/>
        <w:tabs>
          <w:tab w:val="right" w:leader="dot" w:pos="9060"/>
        </w:tabs>
        <w:rPr>
          <w:noProof/>
          <w:sz w:val="22"/>
          <w:szCs w:val="22"/>
          <w:lang w:val="fr-CH" w:eastAsia="fr-CH"/>
        </w:rPr>
      </w:pPr>
      <w:hyperlink w:anchor="_Toc36724006" w:history="1">
        <w:r w:rsidR="00C52AD6" w:rsidRPr="00594DB5">
          <w:rPr>
            <w:rStyle w:val="Hyperlink"/>
            <w:iCs/>
            <w:noProof/>
          </w:rPr>
          <w:t>Organisation</w:t>
        </w:r>
        <w:r w:rsidR="00C52AD6">
          <w:rPr>
            <w:noProof/>
            <w:webHidden/>
          </w:rPr>
          <w:tab/>
        </w:r>
        <w:r w:rsidR="00C52AD6">
          <w:rPr>
            <w:noProof/>
            <w:webHidden/>
          </w:rPr>
          <w:fldChar w:fldCharType="begin"/>
        </w:r>
        <w:r w:rsidR="00C52AD6">
          <w:rPr>
            <w:noProof/>
            <w:webHidden/>
          </w:rPr>
          <w:instrText xml:space="preserve"> PAGEREF _Toc36724006 \h </w:instrText>
        </w:r>
        <w:r w:rsidR="00C52AD6">
          <w:rPr>
            <w:noProof/>
            <w:webHidden/>
          </w:rPr>
        </w:r>
        <w:r w:rsidR="00C52AD6">
          <w:rPr>
            <w:noProof/>
            <w:webHidden/>
          </w:rPr>
          <w:fldChar w:fldCharType="separate"/>
        </w:r>
        <w:r w:rsidR="00C52AD6">
          <w:rPr>
            <w:noProof/>
            <w:webHidden/>
          </w:rPr>
          <w:t>3</w:t>
        </w:r>
        <w:r w:rsidR="00C52AD6">
          <w:rPr>
            <w:noProof/>
            <w:webHidden/>
          </w:rPr>
          <w:fldChar w:fldCharType="end"/>
        </w:r>
      </w:hyperlink>
    </w:p>
    <w:p w14:paraId="561496DC" w14:textId="32446211" w:rsidR="00C52AD6" w:rsidRDefault="002A365F">
      <w:pPr>
        <w:pStyle w:val="TOC2"/>
        <w:tabs>
          <w:tab w:val="right" w:leader="dot" w:pos="9060"/>
        </w:tabs>
        <w:rPr>
          <w:noProof/>
          <w:sz w:val="22"/>
          <w:szCs w:val="22"/>
          <w:lang w:val="fr-CH" w:eastAsia="fr-CH"/>
        </w:rPr>
      </w:pPr>
      <w:hyperlink w:anchor="_Toc36724007" w:history="1">
        <w:r w:rsidR="00C52AD6" w:rsidRPr="00594DB5">
          <w:rPr>
            <w:rStyle w:val="Hyperlink"/>
            <w:iCs/>
            <w:noProof/>
          </w:rPr>
          <w:t>Objectifs</w:t>
        </w:r>
        <w:r w:rsidR="00C52AD6">
          <w:rPr>
            <w:noProof/>
            <w:webHidden/>
          </w:rPr>
          <w:tab/>
        </w:r>
        <w:r w:rsidR="00C52AD6">
          <w:rPr>
            <w:noProof/>
            <w:webHidden/>
          </w:rPr>
          <w:fldChar w:fldCharType="begin"/>
        </w:r>
        <w:r w:rsidR="00C52AD6">
          <w:rPr>
            <w:noProof/>
            <w:webHidden/>
          </w:rPr>
          <w:instrText xml:space="preserve"> PAGEREF _Toc36724007 \h </w:instrText>
        </w:r>
        <w:r w:rsidR="00C52AD6">
          <w:rPr>
            <w:noProof/>
            <w:webHidden/>
          </w:rPr>
        </w:r>
        <w:r w:rsidR="00C52AD6">
          <w:rPr>
            <w:noProof/>
            <w:webHidden/>
          </w:rPr>
          <w:fldChar w:fldCharType="separate"/>
        </w:r>
        <w:r w:rsidR="00C52AD6">
          <w:rPr>
            <w:noProof/>
            <w:webHidden/>
          </w:rPr>
          <w:t>4</w:t>
        </w:r>
        <w:r w:rsidR="00C52AD6">
          <w:rPr>
            <w:noProof/>
            <w:webHidden/>
          </w:rPr>
          <w:fldChar w:fldCharType="end"/>
        </w:r>
      </w:hyperlink>
    </w:p>
    <w:p w14:paraId="6EEC56CD" w14:textId="6178DE01" w:rsidR="00C52AD6" w:rsidRDefault="002A365F">
      <w:pPr>
        <w:pStyle w:val="TOC2"/>
        <w:tabs>
          <w:tab w:val="right" w:leader="dot" w:pos="9060"/>
        </w:tabs>
        <w:rPr>
          <w:noProof/>
          <w:sz w:val="22"/>
          <w:szCs w:val="22"/>
          <w:lang w:val="fr-CH" w:eastAsia="fr-CH"/>
        </w:rPr>
      </w:pPr>
      <w:hyperlink w:anchor="_Toc36724008" w:history="1">
        <w:r w:rsidR="00C52AD6" w:rsidRPr="00594DB5">
          <w:rPr>
            <w:rStyle w:val="Hyperlink"/>
            <w:iCs/>
            <w:noProof/>
          </w:rPr>
          <w:t>Planification initiale</w:t>
        </w:r>
        <w:r w:rsidR="00C52AD6">
          <w:rPr>
            <w:noProof/>
            <w:webHidden/>
          </w:rPr>
          <w:tab/>
        </w:r>
        <w:r w:rsidR="00C52AD6">
          <w:rPr>
            <w:noProof/>
            <w:webHidden/>
          </w:rPr>
          <w:fldChar w:fldCharType="begin"/>
        </w:r>
        <w:r w:rsidR="00C52AD6">
          <w:rPr>
            <w:noProof/>
            <w:webHidden/>
          </w:rPr>
          <w:instrText xml:space="preserve"> PAGEREF _Toc36724008 \h </w:instrText>
        </w:r>
        <w:r w:rsidR="00C52AD6">
          <w:rPr>
            <w:noProof/>
            <w:webHidden/>
          </w:rPr>
        </w:r>
        <w:r w:rsidR="00C52AD6">
          <w:rPr>
            <w:noProof/>
            <w:webHidden/>
          </w:rPr>
          <w:fldChar w:fldCharType="separate"/>
        </w:r>
        <w:r w:rsidR="00C52AD6">
          <w:rPr>
            <w:noProof/>
            <w:webHidden/>
          </w:rPr>
          <w:t>4</w:t>
        </w:r>
        <w:r w:rsidR="00C52AD6">
          <w:rPr>
            <w:noProof/>
            <w:webHidden/>
          </w:rPr>
          <w:fldChar w:fldCharType="end"/>
        </w:r>
      </w:hyperlink>
    </w:p>
    <w:p w14:paraId="7BCAF15A" w14:textId="11E215EA" w:rsidR="00C52AD6" w:rsidRDefault="002A365F">
      <w:pPr>
        <w:pStyle w:val="TOC1"/>
        <w:rPr>
          <w:sz w:val="22"/>
          <w:szCs w:val="22"/>
          <w:lang w:val="fr-CH" w:eastAsia="fr-CH"/>
        </w:rPr>
      </w:pPr>
      <w:hyperlink w:anchor="_Toc36724009" w:history="1">
        <w:r w:rsidR="00C52AD6" w:rsidRPr="00594DB5">
          <w:rPr>
            <w:rStyle w:val="Hyperlink"/>
          </w:rPr>
          <w:t>Analyse</w:t>
        </w:r>
        <w:r w:rsidR="00C52AD6">
          <w:rPr>
            <w:webHidden/>
          </w:rPr>
          <w:tab/>
        </w:r>
        <w:r w:rsidR="00C52AD6">
          <w:rPr>
            <w:webHidden/>
          </w:rPr>
          <w:fldChar w:fldCharType="begin"/>
        </w:r>
        <w:r w:rsidR="00C52AD6">
          <w:rPr>
            <w:webHidden/>
          </w:rPr>
          <w:instrText xml:space="preserve"> PAGEREF _Toc36724009 \h </w:instrText>
        </w:r>
        <w:r w:rsidR="00C52AD6">
          <w:rPr>
            <w:webHidden/>
          </w:rPr>
        </w:r>
        <w:r w:rsidR="00C52AD6">
          <w:rPr>
            <w:webHidden/>
          </w:rPr>
          <w:fldChar w:fldCharType="separate"/>
        </w:r>
        <w:r w:rsidR="00C52AD6">
          <w:rPr>
            <w:webHidden/>
          </w:rPr>
          <w:t>5</w:t>
        </w:r>
        <w:r w:rsidR="00C52AD6">
          <w:rPr>
            <w:webHidden/>
          </w:rPr>
          <w:fldChar w:fldCharType="end"/>
        </w:r>
      </w:hyperlink>
    </w:p>
    <w:p w14:paraId="339A05B4" w14:textId="4F7B04F4" w:rsidR="00C52AD6" w:rsidRDefault="002A365F">
      <w:pPr>
        <w:pStyle w:val="TOC2"/>
        <w:tabs>
          <w:tab w:val="right" w:leader="dot" w:pos="9060"/>
        </w:tabs>
        <w:rPr>
          <w:noProof/>
          <w:sz w:val="22"/>
          <w:szCs w:val="22"/>
          <w:lang w:val="fr-CH" w:eastAsia="fr-CH"/>
        </w:rPr>
      </w:pPr>
      <w:hyperlink w:anchor="_Toc36724010" w:history="1">
        <w:r w:rsidR="00C52AD6" w:rsidRPr="00594DB5">
          <w:rPr>
            <w:rStyle w:val="Hyperlink"/>
            <w:noProof/>
          </w:rPr>
          <w:t>Maquettes :</w:t>
        </w:r>
        <w:r w:rsidR="00C52AD6">
          <w:rPr>
            <w:noProof/>
            <w:webHidden/>
          </w:rPr>
          <w:tab/>
        </w:r>
        <w:r w:rsidR="00C52AD6">
          <w:rPr>
            <w:noProof/>
            <w:webHidden/>
          </w:rPr>
          <w:fldChar w:fldCharType="begin"/>
        </w:r>
        <w:r w:rsidR="00C52AD6">
          <w:rPr>
            <w:noProof/>
            <w:webHidden/>
          </w:rPr>
          <w:instrText xml:space="preserve"> PAGEREF _Toc36724010 \h </w:instrText>
        </w:r>
        <w:r w:rsidR="00C52AD6">
          <w:rPr>
            <w:noProof/>
            <w:webHidden/>
          </w:rPr>
        </w:r>
        <w:r w:rsidR="00C52AD6">
          <w:rPr>
            <w:noProof/>
            <w:webHidden/>
          </w:rPr>
          <w:fldChar w:fldCharType="separate"/>
        </w:r>
        <w:r w:rsidR="00C52AD6">
          <w:rPr>
            <w:noProof/>
            <w:webHidden/>
          </w:rPr>
          <w:t>5</w:t>
        </w:r>
        <w:r w:rsidR="00C52AD6">
          <w:rPr>
            <w:noProof/>
            <w:webHidden/>
          </w:rPr>
          <w:fldChar w:fldCharType="end"/>
        </w:r>
      </w:hyperlink>
    </w:p>
    <w:p w14:paraId="36D9958B" w14:textId="75B8DC49" w:rsidR="00C52AD6" w:rsidRDefault="002A365F">
      <w:pPr>
        <w:pStyle w:val="TOC2"/>
        <w:tabs>
          <w:tab w:val="right" w:leader="dot" w:pos="9060"/>
        </w:tabs>
        <w:rPr>
          <w:noProof/>
          <w:sz w:val="22"/>
          <w:szCs w:val="22"/>
          <w:lang w:val="fr-CH" w:eastAsia="fr-CH"/>
        </w:rPr>
      </w:pPr>
      <w:hyperlink w:anchor="_Toc36724011" w:history="1">
        <w:r w:rsidR="00C52AD6" w:rsidRPr="00594DB5">
          <w:rPr>
            <w:rStyle w:val="Hyperlink"/>
            <w:iCs/>
            <w:noProof/>
          </w:rPr>
          <w:t>Use cases et scénarios</w:t>
        </w:r>
        <w:r w:rsidR="00C52AD6">
          <w:rPr>
            <w:noProof/>
            <w:webHidden/>
          </w:rPr>
          <w:tab/>
        </w:r>
        <w:r w:rsidR="00C52AD6">
          <w:rPr>
            <w:noProof/>
            <w:webHidden/>
          </w:rPr>
          <w:fldChar w:fldCharType="begin"/>
        </w:r>
        <w:r w:rsidR="00C52AD6">
          <w:rPr>
            <w:noProof/>
            <w:webHidden/>
          </w:rPr>
          <w:instrText xml:space="preserve"> PAGEREF _Toc36724011 \h </w:instrText>
        </w:r>
        <w:r w:rsidR="00C52AD6">
          <w:rPr>
            <w:noProof/>
            <w:webHidden/>
          </w:rPr>
        </w:r>
        <w:r w:rsidR="00C52AD6">
          <w:rPr>
            <w:noProof/>
            <w:webHidden/>
          </w:rPr>
          <w:fldChar w:fldCharType="separate"/>
        </w:r>
        <w:r w:rsidR="00C52AD6">
          <w:rPr>
            <w:noProof/>
            <w:webHidden/>
          </w:rPr>
          <w:t>10</w:t>
        </w:r>
        <w:r w:rsidR="00C52AD6">
          <w:rPr>
            <w:noProof/>
            <w:webHidden/>
          </w:rPr>
          <w:fldChar w:fldCharType="end"/>
        </w:r>
      </w:hyperlink>
    </w:p>
    <w:p w14:paraId="544AD674" w14:textId="4402C28F" w:rsidR="00C52AD6" w:rsidRDefault="002A365F">
      <w:pPr>
        <w:pStyle w:val="TOC3"/>
        <w:tabs>
          <w:tab w:val="right" w:leader="dot" w:pos="9060"/>
        </w:tabs>
        <w:rPr>
          <w:noProof/>
          <w:sz w:val="22"/>
          <w:szCs w:val="22"/>
          <w:lang w:val="fr-CH" w:eastAsia="fr-CH"/>
        </w:rPr>
      </w:pPr>
      <w:hyperlink w:anchor="_Toc36724012" w:history="1">
        <w:r w:rsidR="00C52AD6" w:rsidRPr="00594DB5">
          <w:rPr>
            <w:rStyle w:val="Hyperlink"/>
            <w:noProof/>
          </w:rPr>
          <w:t>En tant qu’utilisateur enregistré :</w:t>
        </w:r>
        <w:r w:rsidR="00C52AD6">
          <w:rPr>
            <w:noProof/>
            <w:webHidden/>
          </w:rPr>
          <w:tab/>
        </w:r>
        <w:r w:rsidR="00C52AD6">
          <w:rPr>
            <w:noProof/>
            <w:webHidden/>
          </w:rPr>
          <w:fldChar w:fldCharType="begin"/>
        </w:r>
        <w:r w:rsidR="00C52AD6">
          <w:rPr>
            <w:noProof/>
            <w:webHidden/>
          </w:rPr>
          <w:instrText xml:space="preserve"> PAGEREF _Toc36724012 \h </w:instrText>
        </w:r>
        <w:r w:rsidR="00C52AD6">
          <w:rPr>
            <w:noProof/>
            <w:webHidden/>
          </w:rPr>
        </w:r>
        <w:r w:rsidR="00C52AD6">
          <w:rPr>
            <w:noProof/>
            <w:webHidden/>
          </w:rPr>
          <w:fldChar w:fldCharType="separate"/>
        </w:r>
        <w:r w:rsidR="00C52AD6">
          <w:rPr>
            <w:noProof/>
            <w:webHidden/>
          </w:rPr>
          <w:t>10</w:t>
        </w:r>
        <w:r w:rsidR="00C52AD6">
          <w:rPr>
            <w:noProof/>
            <w:webHidden/>
          </w:rPr>
          <w:fldChar w:fldCharType="end"/>
        </w:r>
      </w:hyperlink>
    </w:p>
    <w:p w14:paraId="5611FBA1" w14:textId="1C27C75E" w:rsidR="00C52AD6" w:rsidRDefault="002A365F">
      <w:pPr>
        <w:pStyle w:val="TOC3"/>
        <w:tabs>
          <w:tab w:val="right" w:leader="dot" w:pos="9060"/>
        </w:tabs>
        <w:rPr>
          <w:noProof/>
          <w:sz w:val="22"/>
          <w:szCs w:val="22"/>
          <w:lang w:val="fr-CH" w:eastAsia="fr-CH"/>
        </w:rPr>
      </w:pPr>
      <w:hyperlink w:anchor="_Toc36724013" w:history="1">
        <w:r w:rsidR="00C52AD6" w:rsidRPr="00594DB5">
          <w:rPr>
            <w:rStyle w:val="Hyperlink"/>
            <w:noProof/>
          </w:rPr>
          <w:t>En tant qu’administrateur :</w:t>
        </w:r>
        <w:r w:rsidR="00C52AD6">
          <w:rPr>
            <w:noProof/>
            <w:webHidden/>
          </w:rPr>
          <w:tab/>
        </w:r>
        <w:r w:rsidR="00C52AD6">
          <w:rPr>
            <w:noProof/>
            <w:webHidden/>
          </w:rPr>
          <w:fldChar w:fldCharType="begin"/>
        </w:r>
        <w:r w:rsidR="00C52AD6">
          <w:rPr>
            <w:noProof/>
            <w:webHidden/>
          </w:rPr>
          <w:instrText xml:space="preserve"> PAGEREF _Toc36724013 \h </w:instrText>
        </w:r>
        <w:r w:rsidR="00C52AD6">
          <w:rPr>
            <w:noProof/>
            <w:webHidden/>
          </w:rPr>
        </w:r>
        <w:r w:rsidR="00C52AD6">
          <w:rPr>
            <w:noProof/>
            <w:webHidden/>
          </w:rPr>
          <w:fldChar w:fldCharType="separate"/>
        </w:r>
        <w:r w:rsidR="00C52AD6">
          <w:rPr>
            <w:noProof/>
            <w:webHidden/>
          </w:rPr>
          <w:t>12</w:t>
        </w:r>
        <w:r w:rsidR="00C52AD6">
          <w:rPr>
            <w:noProof/>
            <w:webHidden/>
          </w:rPr>
          <w:fldChar w:fldCharType="end"/>
        </w:r>
      </w:hyperlink>
    </w:p>
    <w:p w14:paraId="0AEF2104" w14:textId="05870746" w:rsidR="00C52AD6" w:rsidRDefault="002A365F">
      <w:pPr>
        <w:pStyle w:val="TOC3"/>
        <w:tabs>
          <w:tab w:val="right" w:leader="dot" w:pos="9060"/>
        </w:tabs>
        <w:rPr>
          <w:noProof/>
          <w:sz w:val="22"/>
          <w:szCs w:val="22"/>
          <w:lang w:val="fr-CH" w:eastAsia="fr-CH"/>
        </w:rPr>
      </w:pPr>
      <w:hyperlink w:anchor="_Toc36724014" w:history="1">
        <w:r w:rsidR="00C52AD6" w:rsidRPr="00594DB5">
          <w:rPr>
            <w:rStyle w:val="Hyperlink"/>
            <w:noProof/>
          </w:rPr>
          <w:t>En tant qu’utilisateur anonyme :</w:t>
        </w:r>
        <w:r w:rsidR="00C52AD6">
          <w:rPr>
            <w:noProof/>
            <w:webHidden/>
          </w:rPr>
          <w:tab/>
        </w:r>
        <w:r w:rsidR="00C52AD6">
          <w:rPr>
            <w:noProof/>
            <w:webHidden/>
          </w:rPr>
          <w:fldChar w:fldCharType="begin"/>
        </w:r>
        <w:r w:rsidR="00C52AD6">
          <w:rPr>
            <w:noProof/>
            <w:webHidden/>
          </w:rPr>
          <w:instrText xml:space="preserve"> PAGEREF _Toc36724014 \h </w:instrText>
        </w:r>
        <w:r w:rsidR="00C52AD6">
          <w:rPr>
            <w:noProof/>
            <w:webHidden/>
          </w:rPr>
        </w:r>
        <w:r w:rsidR="00C52AD6">
          <w:rPr>
            <w:noProof/>
            <w:webHidden/>
          </w:rPr>
          <w:fldChar w:fldCharType="separate"/>
        </w:r>
        <w:r w:rsidR="00C52AD6">
          <w:rPr>
            <w:noProof/>
            <w:webHidden/>
          </w:rPr>
          <w:t>12</w:t>
        </w:r>
        <w:r w:rsidR="00C52AD6">
          <w:rPr>
            <w:noProof/>
            <w:webHidden/>
          </w:rPr>
          <w:fldChar w:fldCharType="end"/>
        </w:r>
      </w:hyperlink>
    </w:p>
    <w:p w14:paraId="12D23B8C" w14:textId="5431EA37" w:rsidR="00C52AD6" w:rsidRDefault="002A365F">
      <w:pPr>
        <w:pStyle w:val="TOC2"/>
        <w:tabs>
          <w:tab w:val="right" w:leader="dot" w:pos="9060"/>
        </w:tabs>
        <w:rPr>
          <w:noProof/>
          <w:sz w:val="22"/>
          <w:szCs w:val="22"/>
          <w:lang w:val="fr-CH" w:eastAsia="fr-CH"/>
        </w:rPr>
      </w:pPr>
      <w:hyperlink w:anchor="_Toc36724015" w:history="1">
        <w:r w:rsidR="00C52AD6" w:rsidRPr="00594DB5">
          <w:rPr>
            <w:rStyle w:val="Hyperlink"/>
            <w:iCs/>
            <w:noProof/>
          </w:rPr>
          <w:t>Modèle Conceptuel de Données</w:t>
        </w:r>
        <w:r w:rsidR="00C52AD6">
          <w:rPr>
            <w:noProof/>
            <w:webHidden/>
          </w:rPr>
          <w:tab/>
        </w:r>
        <w:r w:rsidR="00C52AD6">
          <w:rPr>
            <w:noProof/>
            <w:webHidden/>
          </w:rPr>
          <w:fldChar w:fldCharType="begin"/>
        </w:r>
        <w:r w:rsidR="00C52AD6">
          <w:rPr>
            <w:noProof/>
            <w:webHidden/>
          </w:rPr>
          <w:instrText xml:space="preserve"> PAGEREF _Toc36724015 \h </w:instrText>
        </w:r>
        <w:r w:rsidR="00C52AD6">
          <w:rPr>
            <w:noProof/>
            <w:webHidden/>
          </w:rPr>
        </w:r>
        <w:r w:rsidR="00C52AD6">
          <w:rPr>
            <w:noProof/>
            <w:webHidden/>
          </w:rPr>
          <w:fldChar w:fldCharType="separate"/>
        </w:r>
        <w:r w:rsidR="00C52AD6">
          <w:rPr>
            <w:noProof/>
            <w:webHidden/>
          </w:rPr>
          <w:t>14</w:t>
        </w:r>
        <w:r w:rsidR="00C52AD6">
          <w:rPr>
            <w:noProof/>
            <w:webHidden/>
          </w:rPr>
          <w:fldChar w:fldCharType="end"/>
        </w:r>
      </w:hyperlink>
    </w:p>
    <w:p w14:paraId="264319F7" w14:textId="5CEE2299" w:rsidR="00C52AD6" w:rsidRDefault="002A365F">
      <w:pPr>
        <w:pStyle w:val="TOC2"/>
        <w:tabs>
          <w:tab w:val="right" w:leader="dot" w:pos="9060"/>
        </w:tabs>
        <w:rPr>
          <w:noProof/>
          <w:sz w:val="22"/>
          <w:szCs w:val="22"/>
          <w:lang w:val="fr-CH" w:eastAsia="fr-CH"/>
        </w:rPr>
      </w:pPr>
      <w:hyperlink w:anchor="_Toc36724016" w:history="1">
        <w:r w:rsidR="00C52AD6" w:rsidRPr="00594DB5">
          <w:rPr>
            <w:rStyle w:val="Hyperlink"/>
            <w:iCs/>
            <w:noProof/>
          </w:rPr>
          <w:t>Stratégie de test</w:t>
        </w:r>
        <w:r w:rsidR="00C52AD6">
          <w:rPr>
            <w:noProof/>
            <w:webHidden/>
          </w:rPr>
          <w:tab/>
        </w:r>
        <w:r w:rsidR="00C52AD6">
          <w:rPr>
            <w:noProof/>
            <w:webHidden/>
          </w:rPr>
          <w:fldChar w:fldCharType="begin"/>
        </w:r>
        <w:r w:rsidR="00C52AD6">
          <w:rPr>
            <w:noProof/>
            <w:webHidden/>
          </w:rPr>
          <w:instrText xml:space="preserve"> PAGEREF _Toc36724016 \h </w:instrText>
        </w:r>
        <w:r w:rsidR="00C52AD6">
          <w:rPr>
            <w:noProof/>
            <w:webHidden/>
          </w:rPr>
        </w:r>
        <w:r w:rsidR="00C52AD6">
          <w:rPr>
            <w:noProof/>
            <w:webHidden/>
          </w:rPr>
          <w:fldChar w:fldCharType="separate"/>
        </w:r>
        <w:r w:rsidR="00C52AD6">
          <w:rPr>
            <w:noProof/>
            <w:webHidden/>
          </w:rPr>
          <w:t>15</w:t>
        </w:r>
        <w:r w:rsidR="00C52AD6">
          <w:rPr>
            <w:noProof/>
            <w:webHidden/>
          </w:rPr>
          <w:fldChar w:fldCharType="end"/>
        </w:r>
      </w:hyperlink>
    </w:p>
    <w:p w14:paraId="7747E3BB" w14:textId="5B024135" w:rsidR="00C52AD6" w:rsidRDefault="002A365F">
      <w:pPr>
        <w:pStyle w:val="TOC2"/>
        <w:tabs>
          <w:tab w:val="right" w:leader="dot" w:pos="9060"/>
        </w:tabs>
        <w:rPr>
          <w:noProof/>
          <w:sz w:val="22"/>
          <w:szCs w:val="22"/>
          <w:lang w:val="fr-CH" w:eastAsia="fr-CH"/>
        </w:rPr>
      </w:pPr>
      <w:hyperlink w:anchor="_Toc36724017" w:history="1">
        <w:r w:rsidR="00C52AD6" w:rsidRPr="00594DB5">
          <w:rPr>
            <w:rStyle w:val="Hyperlink"/>
            <w:iCs/>
            <w:noProof/>
          </w:rPr>
          <w:t>Budget</w:t>
        </w:r>
        <w:r w:rsidR="00C52AD6">
          <w:rPr>
            <w:noProof/>
            <w:webHidden/>
          </w:rPr>
          <w:tab/>
        </w:r>
        <w:r w:rsidR="00C52AD6">
          <w:rPr>
            <w:noProof/>
            <w:webHidden/>
          </w:rPr>
          <w:fldChar w:fldCharType="begin"/>
        </w:r>
        <w:r w:rsidR="00C52AD6">
          <w:rPr>
            <w:noProof/>
            <w:webHidden/>
          </w:rPr>
          <w:instrText xml:space="preserve"> PAGEREF _Toc36724017 \h </w:instrText>
        </w:r>
        <w:r w:rsidR="00C52AD6">
          <w:rPr>
            <w:noProof/>
            <w:webHidden/>
          </w:rPr>
        </w:r>
        <w:r w:rsidR="00C52AD6">
          <w:rPr>
            <w:noProof/>
            <w:webHidden/>
          </w:rPr>
          <w:fldChar w:fldCharType="separate"/>
        </w:r>
        <w:r w:rsidR="00C52AD6">
          <w:rPr>
            <w:noProof/>
            <w:webHidden/>
          </w:rPr>
          <w:t>15</w:t>
        </w:r>
        <w:r w:rsidR="00C52AD6">
          <w:rPr>
            <w:noProof/>
            <w:webHidden/>
          </w:rPr>
          <w:fldChar w:fldCharType="end"/>
        </w:r>
      </w:hyperlink>
    </w:p>
    <w:p w14:paraId="1BF87652" w14:textId="0EC7A4CE" w:rsidR="00C52AD6" w:rsidRDefault="002A365F">
      <w:pPr>
        <w:pStyle w:val="TOC1"/>
        <w:rPr>
          <w:sz w:val="22"/>
          <w:szCs w:val="22"/>
          <w:lang w:val="fr-CH" w:eastAsia="fr-CH"/>
        </w:rPr>
      </w:pPr>
      <w:hyperlink w:anchor="_Toc36724018" w:history="1">
        <w:r w:rsidR="00C52AD6" w:rsidRPr="00594DB5">
          <w:rPr>
            <w:rStyle w:val="Hyperlink"/>
          </w:rPr>
          <w:t>Implémentation</w:t>
        </w:r>
        <w:r w:rsidR="00C52AD6">
          <w:rPr>
            <w:webHidden/>
          </w:rPr>
          <w:tab/>
        </w:r>
        <w:r w:rsidR="00C52AD6">
          <w:rPr>
            <w:webHidden/>
          </w:rPr>
          <w:fldChar w:fldCharType="begin"/>
        </w:r>
        <w:r w:rsidR="00C52AD6">
          <w:rPr>
            <w:webHidden/>
          </w:rPr>
          <w:instrText xml:space="preserve"> PAGEREF _Toc36724018 \h </w:instrText>
        </w:r>
        <w:r w:rsidR="00C52AD6">
          <w:rPr>
            <w:webHidden/>
          </w:rPr>
        </w:r>
        <w:r w:rsidR="00C52AD6">
          <w:rPr>
            <w:webHidden/>
          </w:rPr>
          <w:fldChar w:fldCharType="separate"/>
        </w:r>
        <w:r w:rsidR="00C52AD6">
          <w:rPr>
            <w:webHidden/>
          </w:rPr>
          <w:t>15</w:t>
        </w:r>
        <w:r w:rsidR="00C52AD6">
          <w:rPr>
            <w:webHidden/>
          </w:rPr>
          <w:fldChar w:fldCharType="end"/>
        </w:r>
      </w:hyperlink>
    </w:p>
    <w:p w14:paraId="25DFE528" w14:textId="402CEA29" w:rsidR="00C52AD6" w:rsidRDefault="002A365F">
      <w:pPr>
        <w:pStyle w:val="TOC2"/>
        <w:tabs>
          <w:tab w:val="right" w:leader="dot" w:pos="9060"/>
        </w:tabs>
        <w:rPr>
          <w:noProof/>
          <w:sz w:val="22"/>
          <w:szCs w:val="22"/>
          <w:lang w:val="fr-CH" w:eastAsia="fr-CH"/>
        </w:rPr>
      </w:pPr>
      <w:hyperlink w:anchor="_Toc36724019" w:history="1">
        <w:r w:rsidR="00C52AD6" w:rsidRPr="00594DB5">
          <w:rPr>
            <w:rStyle w:val="Hyperlink"/>
            <w:iCs/>
            <w:noProof/>
          </w:rPr>
          <w:t>Choix techniques</w:t>
        </w:r>
        <w:r w:rsidR="00C52AD6">
          <w:rPr>
            <w:noProof/>
            <w:webHidden/>
          </w:rPr>
          <w:tab/>
        </w:r>
        <w:r w:rsidR="00C52AD6">
          <w:rPr>
            <w:noProof/>
            <w:webHidden/>
          </w:rPr>
          <w:fldChar w:fldCharType="begin"/>
        </w:r>
        <w:r w:rsidR="00C52AD6">
          <w:rPr>
            <w:noProof/>
            <w:webHidden/>
          </w:rPr>
          <w:instrText xml:space="preserve"> PAGEREF _Toc36724019 \h </w:instrText>
        </w:r>
        <w:r w:rsidR="00C52AD6">
          <w:rPr>
            <w:noProof/>
            <w:webHidden/>
          </w:rPr>
        </w:r>
        <w:r w:rsidR="00C52AD6">
          <w:rPr>
            <w:noProof/>
            <w:webHidden/>
          </w:rPr>
          <w:fldChar w:fldCharType="separate"/>
        </w:r>
        <w:r w:rsidR="00C52AD6">
          <w:rPr>
            <w:noProof/>
            <w:webHidden/>
          </w:rPr>
          <w:t>15</w:t>
        </w:r>
        <w:r w:rsidR="00C52AD6">
          <w:rPr>
            <w:noProof/>
            <w:webHidden/>
          </w:rPr>
          <w:fldChar w:fldCharType="end"/>
        </w:r>
      </w:hyperlink>
    </w:p>
    <w:p w14:paraId="1967004E" w14:textId="76884664" w:rsidR="00C52AD6" w:rsidRDefault="002A365F">
      <w:pPr>
        <w:pStyle w:val="TOC2"/>
        <w:tabs>
          <w:tab w:val="right" w:leader="dot" w:pos="9060"/>
        </w:tabs>
        <w:rPr>
          <w:noProof/>
          <w:sz w:val="22"/>
          <w:szCs w:val="22"/>
          <w:lang w:val="fr-CH" w:eastAsia="fr-CH"/>
        </w:rPr>
      </w:pPr>
      <w:hyperlink w:anchor="_Toc36724020" w:history="1">
        <w:r w:rsidR="00C52AD6" w:rsidRPr="00594DB5">
          <w:rPr>
            <w:rStyle w:val="Hyperlink"/>
            <w:iCs/>
            <w:noProof/>
          </w:rPr>
          <w:t>Modèle Logique de données</w:t>
        </w:r>
        <w:r w:rsidR="00C52AD6">
          <w:rPr>
            <w:noProof/>
            <w:webHidden/>
          </w:rPr>
          <w:tab/>
        </w:r>
        <w:r w:rsidR="00C52AD6">
          <w:rPr>
            <w:noProof/>
            <w:webHidden/>
          </w:rPr>
          <w:fldChar w:fldCharType="begin"/>
        </w:r>
        <w:r w:rsidR="00C52AD6">
          <w:rPr>
            <w:noProof/>
            <w:webHidden/>
          </w:rPr>
          <w:instrText xml:space="preserve"> PAGEREF _Toc36724020 \h </w:instrText>
        </w:r>
        <w:r w:rsidR="00C52AD6">
          <w:rPr>
            <w:noProof/>
            <w:webHidden/>
          </w:rPr>
        </w:r>
        <w:r w:rsidR="00C52AD6">
          <w:rPr>
            <w:noProof/>
            <w:webHidden/>
          </w:rPr>
          <w:fldChar w:fldCharType="separate"/>
        </w:r>
        <w:r w:rsidR="00C52AD6">
          <w:rPr>
            <w:noProof/>
            <w:webHidden/>
          </w:rPr>
          <w:t>18</w:t>
        </w:r>
        <w:r w:rsidR="00C52AD6">
          <w:rPr>
            <w:noProof/>
            <w:webHidden/>
          </w:rPr>
          <w:fldChar w:fldCharType="end"/>
        </w:r>
      </w:hyperlink>
    </w:p>
    <w:p w14:paraId="1F8382D6" w14:textId="16271A3E" w:rsidR="00C52AD6" w:rsidRDefault="002A365F">
      <w:pPr>
        <w:pStyle w:val="TOC2"/>
        <w:tabs>
          <w:tab w:val="right" w:leader="dot" w:pos="9060"/>
        </w:tabs>
        <w:rPr>
          <w:noProof/>
          <w:sz w:val="22"/>
          <w:szCs w:val="22"/>
          <w:lang w:val="fr-CH" w:eastAsia="fr-CH"/>
        </w:rPr>
      </w:pPr>
      <w:hyperlink w:anchor="_Toc36724021" w:history="1">
        <w:r w:rsidR="00C52AD6" w:rsidRPr="00594DB5">
          <w:rPr>
            <w:rStyle w:val="Hyperlink"/>
            <w:iCs/>
            <w:noProof/>
          </w:rPr>
          <w:t>Points techniques spécifiques</w:t>
        </w:r>
        <w:r w:rsidR="00C52AD6">
          <w:rPr>
            <w:noProof/>
            <w:webHidden/>
          </w:rPr>
          <w:tab/>
        </w:r>
        <w:r w:rsidR="00C52AD6">
          <w:rPr>
            <w:noProof/>
            <w:webHidden/>
          </w:rPr>
          <w:fldChar w:fldCharType="begin"/>
        </w:r>
        <w:r w:rsidR="00C52AD6">
          <w:rPr>
            <w:noProof/>
            <w:webHidden/>
          </w:rPr>
          <w:instrText xml:space="preserve"> PAGEREF _Toc36724021 \h </w:instrText>
        </w:r>
        <w:r w:rsidR="00C52AD6">
          <w:rPr>
            <w:noProof/>
            <w:webHidden/>
          </w:rPr>
        </w:r>
        <w:r w:rsidR="00C52AD6">
          <w:rPr>
            <w:noProof/>
            <w:webHidden/>
          </w:rPr>
          <w:fldChar w:fldCharType="separate"/>
        </w:r>
        <w:r w:rsidR="00C52AD6">
          <w:rPr>
            <w:noProof/>
            <w:webHidden/>
          </w:rPr>
          <w:t>19</w:t>
        </w:r>
        <w:r w:rsidR="00C52AD6">
          <w:rPr>
            <w:noProof/>
            <w:webHidden/>
          </w:rPr>
          <w:fldChar w:fldCharType="end"/>
        </w:r>
      </w:hyperlink>
    </w:p>
    <w:p w14:paraId="133EFEB2" w14:textId="17ECD017" w:rsidR="00C52AD6" w:rsidRDefault="002A365F">
      <w:pPr>
        <w:pStyle w:val="TOC3"/>
        <w:tabs>
          <w:tab w:val="right" w:leader="dot" w:pos="9060"/>
        </w:tabs>
        <w:rPr>
          <w:noProof/>
          <w:sz w:val="22"/>
          <w:szCs w:val="22"/>
          <w:lang w:val="fr-CH" w:eastAsia="fr-CH"/>
        </w:rPr>
      </w:pPr>
      <w:hyperlink w:anchor="_Toc36724022" w:history="1">
        <w:r w:rsidR="00C52AD6" w:rsidRPr="00594DB5">
          <w:rPr>
            <w:rStyle w:val="Hyperlink"/>
            <w:noProof/>
          </w:rPr>
          <w:t>Diagramme de navigation des pages :</w:t>
        </w:r>
        <w:r w:rsidR="00C52AD6">
          <w:rPr>
            <w:noProof/>
            <w:webHidden/>
          </w:rPr>
          <w:tab/>
        </w:r>
        <w:r w:rsidR="00C52AD6">
          <w:rPr>
            <w:noProof/>
            <w:webHidden/>
          </w:rPr>
          <w:fldChar w:fldCharType="begin"/>
        </w:r>
        <w:r w:rsidR="00C52AD6">
          <w:rPr>
            <w:noProof/>
            <w:webHidden/>
          </w:rPr>
          <w:instrText xml:space="preserve"> PAGEREF _Toc36724022 \h </w:instrText>
        </w:r>
        <w:r w:rsidR="00C52AD6">
          <w:rPr>
            <w:noProof/>
            <w:webHidden/>
          </w:rPr>
        </w:r>
        <w:r w:rsidR="00C52AD6">
          <w:rPr>
            <w:noProof/>
            <w:webHidden/>
          </w:rPr>
          <w:fldChar w:fldCharType="separate"/>
        </w:r>
        <w:r w:rsidR="00C52AD6">
          <w:rPr>
            <w:noProof/>
            <w:webHidden/>
          </w:rPr>
          <w:t>19</w:t>
        </w:r>
        <w:r w:rsidR="00C52AD6">
          <w:rPr>
            <w:noProof/>
            <w:webHidden/>
          </w:rPr>
          <w:fldChar w:fldCharType="end"/>
        </w:r>
      </w:hyperlink>
    </w:p>
    <w:p w14:paraId="72BDB9EB" w14:textId="5157045C" w:rsidR="00C52AD6" w:rsidRDefault="002A365F">
      <w:pPr>
        <w:pStyle w:val="TOC1"/>
        <w:rPr>
          <w:sz w:val="22"/>
          <w:szCs w:val="22"/>
          <w:lang w:val="fr-CH" w:eastAsia="fr-CH"/>
        </w:rPr>
      </w:pPr>
      <w:hyperlink w:anchor="_Toc36724023" w:history="1">
        <w:r w:rsidR="00C52AD6" w:rsidRPr="00594DB5">
          <w:rPr>
            <w:rStyle w:val="Hyperlink"/>
          </w:rPr>
          <w:t>Tests</w:t>
        </w:r>
        <w:r w:rsidR="00C52AD6">
          <w:rPr>
            <w:webHidden/>
          </w:rPr>
          <w:tab/>
        </w:r>
        <w:r w:rsidR="00C52AD6">
          <w:rPr>
            <w:webHidden/>
          </w:rPr>
          <w:fldChar w:fldCharType="begin"/>
        </w:r>
        <w:r w:rsidR="00C52AD6">
          <w:rPr>
            <w:webHidden/>
          </w:rPr>
          <w:instrText xml:space="preserve"> PAGEREF _Toc36724023 \h </w:instrText>
        </w:r>
        <w:r w:rsidR="00C52AD6">
          <w:rPr>
            <w:webHidden/>
          </w:rPr>
        </w:r>
        <w:r w:rsidR="00C52AD6">
          <w:rPr>
            <w:webHidden/>
          </w:rPr>
          <w:fldChar w:fldCharType="separate"/>
        </w:r>
        <w:r w:rsidR="00C52AD6">
          <w:rPr>
            <w:webHidden/>
          </w:rPr>
          <w:t>20</w:t>
        </w:r>
        <w:r w:rsidR="00C52AD6">
          <w:rPr>
            <w:webHidden/>
          </w:rPr>
          <w:fldChar w:fldCharType="end"/>
        </w:r>
      </w:hyperlink>
    </w:p>
    <w:p w14:paraId="7392629B" w14:textId="71EDFCA7" w:rsidR="00C52AD6" w:rsidRDefault="002A365F">
      <w:pPr>
        <w:pStyle w:val="TOC2"/>
        <w:tabs>
          <w:tab w:val="right" w:leader="dot" w:pos="9060"/>
        </w:tabs>
        <w:rPr>
          <w:noProof/>
          <w:sz w:val="22"/>
          <w:szCs w:val="22"/>
          <w:lang w:val="fr-CH" w:eastAsia="fr-CH"/>
        </w:rPr>
      </w:pPr>
      <w:hyperlink w:anchor="_Toc36724024" w:history="1">
        <w:r w:rsidR="00C52AD6" w:rsidRPr="00594DB5">
          <w:rPr>
            <w:rStyle w:val="Hyperlink"/>
            <w:iCs/>
            <w:noProof/>
          </w:rPr>
          <w:t>Tests effectués</w:t>
        </w:r>
        <w:r w:rsidR="00C52AD6">
          <w:rPr>
            <w:noProof/>
            <w:webHidden/>
          </w:rPr>
          <w:tab/>
        </w:r>
        <w:r w:rsidR="00C52AD6">
          <w:rPr>
            <w:noProof/>
            <w:webHidden/>
          </w:rPr>
          <w:fldChar w:fldCharType="begin"/>
        </w:r>
        <w:r w:rsidR="00C52AD6">
          <w:rPr>
            <w:noProof/>
            <w:webHidden/>
          </w:rPr>
          <w:instrText xml:space="preserve"> PAGEREF _Toc36724024 \h </w:instrText>
        </w:r>
        <w:r w:rsidR="00C52AD6">
          <w:rPr>
            <w:noProof/>
            <w:webHidden/>
          </w:rPr>
        </w:r>
        <w:r w:rsidR="00C52AD6">
          <w:rPr>
            <w:noProof/>
            <w:webHidden/>
          </w:rPr>
          <w:fldChar w:fldCharType="separate"/>
        </w:r>
        <w:r w:rsidR="00C52AD6">
          <w:rPr>
            <w:noProof/>
            <w:webHidden/>
          </w:rPr>
          <w:t>20</w:t>
        </w:r>
        <w:r w:rsidR="00C52AD6">
          <w:rPr>
            <w:noProof/>
            <w:webHidden/>
          </w:rPr>
          <w:fldChar w:fldCharType="end"/>
        </w:r>
      </w:hyperlink>
    </w:p>
    <w:p w14:paraId="51DDC66C" w14:textId="7B8680C5" w:rsidR="00C52AD6" w:rsidRDefault="002A365F">
      <w:pPr>
        <w:pStyle w:val="TOC3"/>
        <w:tabs>
          <w:tab w:val="right" w:leader="dot" w:pos="9060"/>
        </w:tabs>
        <w:rPr>
          <w:noProof/>
          <w:sz w:val="22"/>
          <w:szCs w:val="22"/>
          <w:lang w:val="fr-CH" w:eastAsia="fr-CH"/>
        </w:rPr>
      </w:pPr>
      <w:hyperlink w:anchor="_Toc36724025" w:history="1">
        <w:r w:rsidR="00C52AD6" w:rsidRPr="00594DB5">
          <w:rPr>
            <w:rStyle w:val="Hyperlink"/>
            <w:noProof/>
          </w:rPr>
          <w:t>Back-end</w:t>
        </w:r>
        <w:r w:rsidR="00C52AD6">
          <w:rPr>
            <w:noProof/>
            <w:webHidden/>
          </w:rPr>
          <w:tab/>
        </w:r>
        <w:r w:rsidR="00C52AD6">
          <w:rPr>
            <w:noProof/>
            <w:webHidden/>
          </w:rPr>
          <w:fldChar w:fldCharType="begin"/>
        </w:r>
        <w:r w:rsidR="00C52AD6">
          <w:rPr>
            <w:noProof/>
            <w:webHidden/>
          </w:rPr>
          <w:instrText xml:space="preserve"> PAGEREF _Toc36724025 \h </w:instrText>
        </w:r>
        <w:r w:rsidR="00C52AD6">
          <w:rPr>
            <w:noProof/>
            <w:webHidden/>
          </w:rPr>
        </w:r>
        <w:r w:rsidR="00C52AD6">
          <w:rPr>
            <w:noProof/>
            <w:webHidden/>
          </w:rPr>
          <w:fldChar w:fldCharType="separate"/>
        </w:r>
        <w:r w:rsidR="00C52AD6">
          <w:rPr>
            <w:noProof/>
            <w:webHidden/>
          </w:rPr>
          <w:t>20</w:t>
        </w:r>
        <w:r w:rsidR="00C52AD6">
          <w:rPr>
            <w:noProof/>
            <w:webHidden/>
          </w:rPr>
          <w:fldChar w:fldCharType="end"/>
        </w:r>
      </w:hyperlink>
    </w:p>
    <w:p w14:paraId="44120FA6" w14:textId="1FB38ABC" w:rsidR="00C52AD6" w:rsidRDefault="002A365F">
      <w:pPr>
        <w:pStyle w:val="TOC3"/>
        <w:tabs>
          <w:tab w:val="right" w:leader="dot" w:pos="9060"/>
        </w:tabs>
        <w:rPr>
          <w:noProof/>
          <w:sz w:val="22"/>
          <w:szCs w:val="22"/>
          <w:lang w:val="fr-CH" w:eastAsia="fr-CH"/>
        </w:rPr>
      </w:pPr>
      <w:hyperlink w:anchor="_Toc36724026" w:history="1">
        <w:r w:rsidR="00C52AD6" w:rsidRPr="00594DB5">
          <w:rPr>
            <w:rStyle w:val="Hyperlink"/>
            <w:noProof/>
          </w:rPr>
          <w:t>Front-end</w:t>
        </w:r>
        <w:r w:rsidR="00C52AD6">
          <w:rPr>
            <w:noProof/>
            <w:webHidden/>
          </w:rPr>
          <w:tab/>
        </w:r>
        <w:r w:rsidR="00C52AD6">
          <w:rPr>
            <w:noProof/>
            <w:webHidden/>
          </w:rPr>
          <w:fldChar w:fldCharType="begin"/>
        </w:r>
        <w:r w:rsidR="00C52AD6">
          <w:rPr>
            <w:noProof/>
            <w:webHidden/>
          </w:rPr>
          <w:instrText xml:space="preserve"> PAGEREF _Toc36724026 \h </w:instrText>
        </w:r>
        <w:r w:rsidR="00C52AD6">
          <w:rPr>
            <w:noProof/>
            <w:webHidden/>
          </w:rPr>
        </w:r>
        <w:r w:rsidR="00C52AD6">
          <w:rPr>
            <w:noProof/>
            <w:webHidden/>
          </w:rPr>
          <w:fldChar w:fldCharType="separate"/>
        </w:r>
        <w:r w:rsidR="00C52AD6">
          <w:rPr>
            <w:noProof/>
            <w:webHidden/>
          </w:rPr>
          <w:t>20</w:t>
        </w:r>
        <w:r w:rsidR="00C52AD6">
          <w:rPr>
            <w:noProof/>
            <w:webHidden/>
          </w:rPr>
          <w:fldChar w:fldCharType="end"/>
        </w:r>
      </w:hyperlink>
    </w:p>
    <w:p w14:paraId="03EF3B29" w14:textId="508860FE" w:rsidR="00C52AD6" w:rsidRDefault="002A365F">
      <w:pPr>
        <w:pStyle w:val="TOC2"/>
        <w:tabs>
          <w:tab w:val="right" w:leader="dot" w:pos="9060"/>
        </w:tabs>
        <w:rPr>
          <w:noProof/>
          <w:sz w:val="22"/>
          <w:szCs w:val="22"/>
          <w:lang w:val="fr-CH" w:eastAsia="fr-CH"/>
        </w:rPr>
      </w:pPr>
      <w:hyperlink w:anchor="_Toc36724027" w:history="1">
        <w:r w:rsidR="00C52AD6" w:rsidRPr="00594DB5">
          <w:rPr>
            <w:rStyle w:val="Hyperlink"/>
            <w:iCs/>
            <w:noProof/>
          </w:rPr>
          <w:t>Erreurs restantes</w:t>
        </w:r>
        <w:r w:rsidR="00C52AD6">
          <w:rPr>
            <w:noProof/>
            <w:webHidden/>
          </w:rPr>
          <w:tab/>
        </w:r>
        <w:r w:rsidR="00C52AD6">
          <w:rPr>
            <w:noProof/>
            <w:webHidden/>
          </w:rPr>
          <w:fldChar w:fldCharType="begin"/>
        </w:r>
        <w:r w:rsidR="00C52AD6">
          <w:rPr>
            <w:noProof/>
            <w:webHidden/>
          </w:rPr>
          <w:instrText xml:space="preserve"> PAGEREF _Toc36724027 \h </w:instrText>
        </w:r>
        <w:r w:rsidR="00C52AD6">
          <w:rPr>
            <w:noProof/>
            <w:webHidden/>
          </w:rPr>
        </w:r>
        <w:r w:rsidR="00C52AD6">
          <w:rPr>
            <w:noProof/>
            <w:webHidden/>
          </w:rPr>
          <w:fldChar w:fldCharType="separate"/>
        </w:r>
        <w:r w:rsidR="00C52AD6">
          <w:rPr>
            <w:noProof/>
            <w:webHidden/>
          </w:rPr>
          <w:t>22</w:t>
        </w:r>
        <w:r w:rsidR="00C52AD6">
          <w:rPr>
            <w:noProof/>
            <w:webHidden/>
          </w:rPr>
          <w:fldChar w:fldCharType="end"/>
        </w:r>
      </w:hyperlink>
    </w:p>
    <w:p w14:paraId="0BBD3DEF" w14:textId="58CCCBC0" w:rsidR="00C52AD6" w:rsidRDefault="002A365F">
      <w:pPr>
        <w:pStyle w:val="TOC1"/>
        <w:rPr>
          <w:sz w:val="22"/>
          <w:szCs w:val="22"/>
          <w:lang w:val="fr-CH" w:eastAsia="fr-CH"/>
        </w:rPr>
      </w:pPr>
      <w:hyperlink w:anchor="_Toc36724028" w:history="1">
        <w:r w:rsidR="00C52AD6" w:rsidRPr="00594DB5">
          <w:rPr>
            <w:rStyle w:val="Hyperlink"/>
          </w:rPr>
          <w:t>Conclusions</w:t>
        </w:r>
        <w:r w:rsidR="00C52AD6">
          <w:rPr>
            <w:webHidden/>
          </w:rPr>
          <w:tab/>
        </w:r>
        <w:r w:rsidR="00C52AD6">
          <w:rPr>
            <w:webHidden/>
          </w:rPr>
          <w:fldChar w:fldCharType="begin"/>
        </w:r>
        <w:r w:rsidR="00C52AD6">
          <w:rPr>
            <w:webHidden/>
          </w:rPr>
          <w:instrText xml:space="preserve"> PAGEREF _Toc36724028 \h </w:instrText>
        </w:r>
        <w:r w:rsidR="00C52AD6">
          <w:rPr>
            <w:webHidden/>
          </w:rPr>
        </w:r>
        <w:r w:rsidR="00C52AD6">
          <w:rPr>
            <w:webHidden/>
          </w:rPr>
          <w:fldChar w:fldCharType="separate"/>
        </w:r>
        <w:r w:rsidR="00C52AD6">
          <w:rPr>
            <w:webHidden/>
          </w:rPr>
          <w:t>22</w:t>
        </w:r>
        <w:r w:rsidR="00C52AD6">
          <w:rPr>
            <w:webHidden/>
          </w:rPr>
          <w:fldChar w:fldCharType="end"/>
        </w:r>
      </w:hyperlink>
    </w:p>
    <w:p w14:paraId="75FDA97A" w14:textId="08E3AB2F" w:rsidR="00C52AD6" w:rsidRDefault="002A365F">
      <w:pPr>
        <w:pStyle w:val="TOC1"/>
        <w:rPr>
          <w:sz w:val="22"/>
          <w:szCs w:val="22"/>
          <w:lang w:val="fr-CH" w:eastAsia="fr-CH"/>
        </w:rPr>
      </w:pPr>
      <w:hyperlink w:anchor="_Toc36724029" w:history="1">
        <w:r w:rsidR="00C52AD6" w:rsidRPr="00594DB5">
          <w:rPr>
            <w:rStyle w:val="Hyperlink"/>
          </w:rPr>
          <w:t>Annexes</w:t>
        </w:r>
        <w:r w:rsidR="00C52AD6">
          <w:rPr>
            <w:webHidden/>
          </w:rPr>
          <w:tab/>
        </w:r>
        <w:r w:rsidR="00C52AD6">
          <w:rPr>
            <w:webHidden/>
          </w:rPr>
          <w:fldChar w:fldCharType="begin"/>
        </w:r>
        <w:r w:rsidR="00C52AD6">
          <w:rPr>
            <w:webHidden/>
          </w:rPr>
          <w:instrText xml:space="preserve"> PAGEREF _Toc36724029 \h </w:instrText>
        </w:r>
        <w:r w:rsidR="00C52AD6">
          <w:rPr>
            <w:webHidden/>
          </w:rPr>
        </w:r>
        <w:r w:rsidR="00C52AD6">
          <w:rPr>
            <w:webHidden/>
          </w:rPr>
          <w:fldChar w:fldCharType="separate"/>
        </w:r>
        <w:r w:rsidR="00C52AD6">
          <w:rPr>
            <w:webHidden/>
          </w:rPr>
          <w:t>23</w:t>
        </w:r>
        <w:r w:rsidR="00C52AD6">
          <w:rPr>
            <w:webHidden/>
          </w:rPr>
          <w:fldChar w:fldCharType="end"/>
        </w:r>
      </w:hyperlink>
    </w:p>
    <w:p w14:paraId="1F5B9B3E" w14:textId="3DE89897" w:rsidR="00C52AD6" w:rsidRDefault="002A365F">
      <w:pPr>
        <w:pStyle w:val="TOC2"/>
        <w:tabs>
          <w:tab w:val="right" w:leader="dot" w:pos="9060"/>
        </w:tabs>
        <w:rPr>
          <w:noProof/>
          <w:sz w:val="22"/>
          <w:szCs w:val="22"/>
          <w:lang w:val="fr-CH" w:eastAsia="fr-CH"/>
        </w:rPr>
      </w:pPr>
      <w:hyperlink w:anchor="_Toc36724030" w:history="1">
        <w:r w:rsidR="00C52AD6" w:rsidRPr="00594DB5">
          <w:rPr>
            <w:rStyle w:val="Hyperlink"/>
            <w:noProof/>
          </w:rPr>
          <w:t>API :</w:t>
        </w:r>
        <w:r w:rsidR="00C52AD6">
          <w:rPr>
            <w:noProof/>
            <w:webHidden/>
          </w:rPr>
          <w:tab/>
        </w:r>
        <w:r w:rsidR="00C52AD6">
          <w:rPr>
            <w:noProof/>
            <w:webHidden/>
          </w:rPr>
          <w:fldChar w:fldCharType="begin"/>
        </w:r>
        <w:r w:rsidR="00C52AD6">
          <w:rPr>
            <w:noProof/>
            <w:webHidden/>
          </w:rPr>
          <w:instrText xml:space="preserve"> PAGEREF _Toc36724030 \h </w:instrText>
        </w:r>
        <w:r w:rsidR="00C52AD6">
          <w:rPr>
            <w:noProof/>
            <w:webHidden/>
          </w:rPr>
        </w:r>
        <w:r w:rsidR="00C52AD6">
          <w:rPr>
            <w:noProof/>
            <w:webHidden/>
          </w:rPr>
          <w:fldChar w:fldCharType="separate"/>
        </w:r>
        <w:r w:rsidR="00C52AD6">
          <w:rPr>
            <w:noProof/>
            <w:webHidden/>
          </w:rPr>
          <w:t>23</w:t>
        </w:r>
        <w:r w:rsidR="00C52AD6">
          <w:rPr>
            <w:noProof/>
            <w:webHidden/>
          </w:rPr>
          <w:fldChar w:fldCharType="end"/>
        </w:r>
      </w:hyperlink>
    </w:p>
    <w:p w14:paraId="185F5EFC" w14:textId="3DA77789" w:rsidR="00C52AD6" w:rsidRDefault="002A365F">
      <w:pPr>
        <w:pStyle w:val="TOC2"/>
        <w:tabs>
          <w:tab w:val="right" w:leader="dot" w:pos="9060"/>
        </w:tabs>
        <w:rPr>
          <w:noProof/>
          <w:sz w:val="22"/>
          <w:szCs w:val="22"/>
          <w:lang w:val="fr-CH" w:eastAsia="fr-CH"/>
        </w:rPr>
      </w:pPr>
      <w:hyperlink w:anchor="_Toc36724031" w:history="1">
        <w:r w:rsidR="00C52AD6" w:rsidRPr="00594DB5">
          <w:rPr>
            <w:rStyle w:val="Hyperlink"/>
            <w:iCs/>
            <w:noProof/>
          </w:rPr>
          <w:t>Sources – Bibliographie</w:t>
        </w:r>
        <w:r w:rsidR="00C52AD6">
          <w:rPr>
            <w:noProof/>
            <w:webHidden/>
          </w:rPr>
          <w:tab/>
        </w:r>
        <w:r w:rsidR="00C52AD6">
          <w:rPr>
            <w:noProof/>
            <w:webHidden/>
          </w:rPr>
          <w:fldChar w:fldCharType="begin"/>
        </w:r>
        <w:r w:rsidR="00C52AD6">
          <w:rPr>
            <w:noProof/>
            <w:webHidden/>
          </w:rPr>
          <w:instrText xml:space="preserve"> PAGEREF _Toc36724031 \h </w:instrText>
        </w:r>
        <w:r w:rsidR="00C52AD6">
          <w:rPr>
            <w:noProof/>
            <w:webHidden/>
          </w:rPr>
        </w:r>
        <w:r w:rsidR="00C52AD6">
          <w:rPr>
            <w:noProof/>
            <w:webHidden/>
          </w:rPr>
          <w:fldChar w:fldCharType="separate"/>
        </w:r>
        <w:r w:rsidR="00C52AD6">
          <w:rPr>
            <w:noProof/>
            <w:webHidden/>
          </w:rPr>
          <w:t>28</w:t>
        </w:r>
        <w:r w:rsidR="00C52AD6">
          <w:rPr>
            <w:noProof/>
            <w:webHidden/>
          </w:rPr>
          <w:fldChar w:fldCharType="end"/>
        </w:r>
      </w:hyperlink>
    </w:p>
    <w:p w14:paraId="1DCBABA3" w14:textId="193E1575" w:rsidR="00C52AD6" w:rsidRDefault="002A365F">
      <w:pPr>
        <w:pStyle w:val="TOC2"/>
        <w:tabs>
          <w:tab w:val="right" w:leader="dot" w:pos="9060"/>
        </w:tabs>
        <w:rPr>
          <w:noProof/>
          <w:sz w:val="22"/>
          <w:szCs w:val="22"/>
          <w:lang w:val="fr-CH" w:eastAsia="fr-CH"/>
        </w:rPr>
      </w:pPr>
      <w:hyperlink w:anchor="_Toc36724032" w:history="1">
        <w:r w:rsidR="00C52AD6" w:rsidRPr="00594DB5">
          <w:rPr>
            <w:rStyle w:val="Hyperlink"/>
            <w:iCs/>
            <w:noProof/>
          </w:rPr>
          <w:t>Journal de travail du projet</w:t>
        </w:r>
        <w:r w:rsidR="00C52AD6">
          <w:rPr>
            <w:noProof/>
            <w:webHidden/>
          </w:rPr>
          <w:tab/>
        </w:r>
        <w:r w:rsidR="00C52AD6">
          <w:rPr>
            <w:noProof/>
            <w:webHidden/>
          </w:rPr>
          <w:fldChar w:fldCharType="begin"/>
        </w:r>
        <w:r w:rsidR="00C52AD6">
          <w:rPr>
            <w:noProof/>
            <w:webHidden/>
          </w:rPr>
          <w:instrText xml:space="preserve"> PAGEREF _Toc36724032 \h </w:instrText>
        </w:r>
        <w:r w:rsidR="00C52AD6">
          <w:rPr>
            <w:noProof/>
            <w:webHidden/>
          </w:rPr>
        </w:r>
        <w:r w:rsidR="00C52AD6">
          <w:rPr>
            <w:noProof/>
            <w:webHidden/>
          </w:rPr>
          <w:fldChar w:fldCharType="separate"/>
        </w:r>
        <w:r w:rsidR="00C52AD6">
          <w:rPr>
            <w:noProof/>
            <w:webHidden/>
          </w:rPr>
          <w:t>30</w:t>
        </w:r>
        <w:r w:rsidR="00C52AD6">
          <w:rPr>
            <w:noProof/>
            <w:webHidden/>
          </w:rPr>
          <w:fldChar w:fldCharType="end"/>
        </w:r>
      </w:hyperlink>
    </w:p>
    <w:p w14:paraId="10607BF0" w14:textId="298447A2"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36724004"/>
      <w:r>
        <w:lastRenderedPageBreak/>
        <w:t>Introduction</w:t>
      </w:r>
      <w:bookmarkEnd w:id="0"/>
    </w:p>
    <w:p w14:paraId="2D362884" w14:textId="77777777" w:rsidR="00CF39A8" w:rsidRDefault="001B7271" w:rsidP="001B7271">
      <w:pPr>
        <w:pStyle w:val="Heading2"/>
        <w:rPr>
          <w:i/>
          <w:iCs/>
        </w:rPr>
      </w:pPr>
      <w:bookmarkStart w:id="1" w:name="_Toc36724005"/>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36724006"/>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1" w:history="1">
        <w:r>
          <w:rPr>
            <w:rStyle w:val="Hyperlink"/>
          </w:rPr>
          <w:t>luca.coduri@cpnv.ch</w:t>
        </w:r>
      </w:hyperlink>
      <w:r>
        <w:t>, 079 835 60 66</w:t>
      </w:r>
    </w:p>
    <w:p w14:paraId="502D3E45" w14:textId="77777777" w:rsidR="00544232" w:rsidRDefault="00544232" w:rsidP="00544232">
      <w:r>
        <w:t xml:space="preserve">Bastian Chollet, </w:t>
      </w:r>
      <w:hyperlink r:id="rId12"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3"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4"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36724007"/>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36724008"/>
      <w:r w:rsidRPr="00791020">
        <w:rPr>
          <w:iCs/>
        </w:rPr>
        <w:t>Planification</w:t>
      </w:r>
      <w:r w:rsidR="00E63311" w:rsidRPr="00791020">
        <w:rPr>
          <w:iCs/>
        </w:rPr>
        <w:t xml:space="preserve"> initiale</w:t>
      </w:r>
      <w:bookmarkEnd w:id="4"/>
    </w:p>
    <w:p w14:paraId="11A1A589" w14:textId="77777777" w:rsidR="0040122E" w:rsidRDefault="009542F7" w:rsidP="00CA2BD7">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4E88BDBF" w14:textId="079761FF" w:rsidR="0040122E" w:rsidRPr="00536900" w:rsidRDefault="0083170D" w:rsidP="00E83A35">
      <w:pPr>
        <w:pStyle w:val="Heading1"/>
      </w:pPr>
      <w:bookmarkStart w:id="5" w:name="_Toc36724009"/>
      <w:r>
        <w:lastRenderedPageBreak/>
        <w:t>Analyse</w:t>
      </w:r>
      <w:bookmarkStart w:id="6" w:name="_Toc25553307"/>
      <w:bookmarkStart w:id="7" w:name="_Toc71691011"/>
      <w:bookmarkEnd w:id="5"/>
    </w:p>
    <w:p w14:paraId="2576362C" w14:textId="4C9F2BCB" w:rsidR="00E83A35" w:rsidRDefault="00E83A35" w:rsidP="00E83A35">
      <w:pPr>
        <w:pStyle w:val="Heading2"/>
        <w:rPr>
          <w:noProof/>
        </w:rPr>
      </w:pPr>
      <w:bookmarkStart w:id="8" w:name="_Toc36724010"/>
      <w:r>
        <w:rPr>
          <w:noProof/>
        </w:rPr>
        <w:t>Maquettes :</w:t>
      </w:r>
      <w:bookmarkEnd w:id="8"/>
    </w:p>
    <w:p w14:paraId="0D0C601F" w14:textId="55973918"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bookmarkEnd w:id="6"/>
    <w:bookmarkEnd w:id="7"/>
    <w:p w14:paraId="7F954C22" w14:textId="77777777" w:rsidR="00536900" w:rsidRDefault="00536900">
      <w:pPr>
        <w:rPr>
          <w:iCs/>
        </w:rPr>
      </w:pPr>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428B4" w:rsidR="00536900" w:rsidRDefault="00536900" w:rsidP="0028721B">
      <w:pPr>
        <w:pStyle w:val="Heading4"/>
      </w:pPr>
      <w:r>
        <w:lastRenderedPageBreak/>
        <w:t>Inscription</w:t>
      </w:r>
      <w:r w:rsidR="00926326">
        <w:t>, cette pa</w:t>
      </w:r>
      <w:r w:rsidR="00686DB9">
        <w:t>ge</w:t>
      </w:r>
      <w:r w:rsidR="00926326">
        <w:t xml:space="preserve"> permet de s’inscrire en fournissant tout simplement un nom et un mot de </w:t>
      </w:r>
      <w:r w:rsidR="00A81347">
        <w:t>passe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4D5466BA" w:rsidR="00536900" w:rsidRDefault="00536900" w:rsidP="0028721B">
      <w:pPr>
        <w:pStyle w:val="Heading4"/>
      </w:pPr>
      <w:r>
        <w:t xml:space="preserve">Résultat d’une </w:t>
      </w:r>
      <w:proofErr w:type="gramStart"/>
      <w:r>
        <w:t>recherche:</w:t>
      </w:r>
      <w:proofErr w:type="gramEnd"/>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43ECE7B0" w:rsidR="0028721B" w:rsidRDefault="0028721B" w:rsidP="0028721B">
      <w:pPr>
        <w:pStyle w:val="Heading4"/>
      </w:pPr>
      <w:r>
        <w:lastRenderedPageBreak/>
        <w:t>Page administrateur</w:t>
      </w:r>
      <w:r w:rsidR="00775FA8">
        <w:t>, cette page permet de supprimer un utilisateur enregistrer sur le site</w:t>
      </w:r>
      <w:r>
        <w:t>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bookmarkStart w:id="9" w:name="_Toc36724011"/>
      <w:r>
        <w:rPr>
          <w:iCs/>
        </w:rPr>
        <w:lastRenderedPageBreak/>
        <w:t>Use cases et scénarios</w:t>
      </w:r>
      <w:bookmarkEnd w:id="9"/>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bookmarkStart w:id="10" w:name="_Toc36724012"/>
      <w:r>
        <w:t>En tant qu’utilisateur </w:t>
      </w:r>
      <w:r w:rsidR="001D53F3">
        <w:t>enregistré :</w:t>
      </w:r>
      <w:bookmarkEnd w:id="10"/>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11"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59F7561D" w:rsidR="00D562E2" w:rsidRDefault="00ED40B6" w:rsidP="00ED40B6">
            <w:r>
              <w:t xml:space="preserve">L’utilisateur clique sur « ma </w:t>
            </w:r>
            <w:r w:rsidR="00775FA8">
              <w:t>collection »</w:t>
            </w:r>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39E18943" w:rsidR="00D562E2" w:rsidRDefault="00C87303" w:rsidP="00D562E2">
            <w:r>
              <w:t>La liste de jeu appara</w:t>
            </w:r>
            <w:r w:rsidR="003E459F">
              <w:t>î</w:t>
            </w:r>
            <w:r>
              <w:t>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09B7179D" w:rsidR="00194F34" w:rsidRDefault="00194F34" w:rsidP="00194F34">
            <w:r>
              <w:t xml:space="preserve">L’utilisateur clique sur le bouton éditer à côté d’un </w:t>
            </w:r>
            <w:r w:rsidR="00775FA8">
              <w:t>des jeux</w:t>
            </w:r>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2B1D4D9D" w:rsidR="00D562E2" w:rsidRDefault="004312CD" w:rsidP="00D562E2">
            <w:r>
              <w:t xml:space="preserve">L’utilisateur clique sur le bouton « déconnecter » situé dans la barre dans </w:t>
            </w:r>
            <w:r w:rsidR="00775FA8">
              <w:t>la partie supérieure</w:t>
            </w:r>
            <w:r>
              <w:t>.</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76CB04CD" w:rsidR="00D562E2" w:rsidRDefault="004312CD" w:rsidP="00D562E2">
            <w:r>
              <w:t>L’utilisateur est déconnecté et peu</w:t>
            </w:r>
            <w:r w:rsidR="003E459F">
              <w:t>t</w:t>
            </w:r>
            <w:r>
              <w:t xml:space="preserve">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bookmarkStart w:id="12" w:name="_Toc36724013"/>
      <w:r>
        <w:lastRenderedPageBreak/>
        <w:t>En tant qu’administrateur :</w:t>
      </w:r>
      <w:bookmarkEnd w:id="12"/>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5C02A0EC" w:rsidR="00D562E2" w:rsidRDefault="00E91A9B" w:rsidP="00E91A9B">
            <w:r>
              <w:t>L’administrateur clique sur « administration » dans le menu latéral. L’administrateur choisi</w:t>
            </w:r>
            <w:r w:rsidR="003E459F">
              <w:t>t</w:t>
            </w:r>
            <w:r>
              <w:t xml:space="preserve">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40FABE72" w:rsidR="00D562E2" w:rsidRDefault="00E91A9B" w:rsidP="00D562E2">
            <w:pPr>
              <w:snapToGrid w:val="0"/>
            </w:pPr>
            <w:r>
              <w:t>Une fenêtre de confirmation appara</w:t>
            </w:r>
            <w:r w:rsidR="003E459F">
              <w:t>î</w:t>
            </w:r>
            <w:r>
              <w:t>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bookmarkStart w:id="13" w:name="_Toc36724014"/>
      <w:r>
        <w:t>En tant qu’</w:t>
      </w:r>
      <w:r w:rsidR="00182422">
        <w:t xml:space="preserve">utilisateur </w:t>
      </w:r>
      <w:r>
        <w:t>anonyme :</w:t>
      </w:r>
      <w:bookmarkEnd w:id="13"/>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1E3757DA" w:rsidR="00C06F36" w:rsidRDefault="00C06F36" w:rsidP="00C06F36">
            <w:r>
              <w:t>L’utilisateur clique sur le bouton « S’inscrire » situé dans la barre dans la partie supérieur</w:t>
            </w:r>
            <w:r w:rsidR="00775FA8">
              <w:t>e</w:t>
            </w:r>
            <w:r>
              <w:t>.</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4C321B8A" w:rsidR="00C06F36" w:rsidRDefault="00C06F36" w:rsidP="00C06F36">
            <w:r>
              <w:t>L’utilisateur clique sur le bouton « Se connecter » situé dans la barre dans la partie supérieur</w:t>
            </w:r>
            <w:r w:rsidR="00775FA8">
              <w:t>e</w:t>
            </w:r>
            <w:r>
              <w:t>.</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4" w:name="_Toc36724015"/>
      <w:r>
        <w:rPr>
          <w:iCs/>
        </w:rPr>
        <w:lastRenderedPageBreak/>
        <w:t>Modèle Conceptuel de Données</w:t>
      </w:r>
      <w:bookmarkEnd w:id="14"/>
    </w:p>
    <w:p w14:paraId="0065958E" w14:textId="3AC0D57C" w:rsidR="002D67F0" w:rsidRPr="00235453" w:rsidRDefault="00D517A4"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r>
        <w:rPr>
          <w:iCs/>
        </w:rPr>
        <w:br w:type="page"/>
      </w:r>
    </w:p>
    <w:p w14:paraId="7B9D4149" w14:textId="5F21A329" w:rsidR="00CF39A8" w:rsidRDefault="00AA0785" w:rsidP="00AA0785">
      <w:pPr>
        <w:pStyle w:val="Heading2"/>
        <w:rPr>
          <w:i/>
          <w:iCs/>
        </w:rPr>
      </w:pPr>
      <w:bookmarkStart w:id="15" w:name="_Toc36724016"/>
      <w:r w:rsidRPr="00791020">
        <w:rPr>
          <w:iCs/>
        </w:rPr>
        <w:lastRenderedPageBreak/>
        <w:t>Stratégie de test</w:t>
      </w:r>
      <w:bookmarkEnd w:id="11"/>
      <w:bookmarkEnd w:id="15"/>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45C1EEA6"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w:t>
      </w:r>
      <w:r>
        <w:t>utilis</w:t>
      </w:r>
      <w:r w:rsidR="00AA632C">
        <w:t>e</w:t>
      </w:r>
      <w:r>
        <w:t xml:space="preserve"> Postman. Je </w:t>
      </w:r>
      <w:r w:rsidR="00970376">
        <w:t>pourrai</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394A6916" w:rsidR="00F837FE" w:rsidRPr="00F53D52" w:rsidRDefault="00F837FE" w:rsidP="00D81C21">
      <w:pPr>
        <w:jc w:val="both"/>
        <w:rPr>
          <w:b/>
          <w:bCs/>
        </w:rPr>
      </w:pPr>
      <w:r>
        <w:t>Jasmine m</w:t>
      </w:r>
      <w:r w:rsidR="00AA632C">
        <w:t>e</w:t>
      </w:r>
      <w:r>
        <w:t xml:space="preserve"> perm</w:t>
      </w:r>
      <w:r w:rsidR="00AA632C">
        <w:t>et donc</w:t>
      </w:r>
      <w:r>
        <w:t xml:space="preserve"> de travailler en TDD pour l’API, car </w:t>
      </w:r>
      <w:r w:rsidR="00AA632C">
        <w:t>je peux</w:t>
      </w:r>
      <w:r>
        <w:t xml:space="preserve">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1139355" w:rsidR="00F53D52" w:rsidRDefault="00F53D52" w:rsidP="00D81C21">
      <w:pPr>
        <w:jc w:val="both"/>
      </w:pPr>
      <w:r>
        <w:t>Le hasard a fait qu’il s’agi</w:t>
      </w:r>
      <w:r w:rsidR="00F837FE">
        <w:t>sse</w:t>
      </w:r>
      <w:r>
        <w:t xml:space="preserve"> aussi de Jasmine ce qui est </w:t>
      </w:r>
      <w:r w:rsidR="00D8424D">
        <w:t xml:space="preserve">pratique. </w:t>
      </w:r>
      <w:r w:rsidR="003F3CAE">
        <w:t>Cependant je n</w:t>
      </w:r>
      <w:r w:rsidR="00733ED9">
        <w:t>e fera</w:t>
      </w:r>
      <w:r w:rsidR="003F3CAE">
        <w:t xml:space="preserve">i </w:t>
      </w:r>
      <w:r w:rsidR="00D8424D">
        <w:t>pas</w:t>
      </w:r>
      <w:r w:rsidR="003F3CAE">
        <w:t xml:space="preserve">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665927D1" w:rsidR="00D8424D" w:rsidRDefault="00D8424D" w:rsidP="00D81C21">
      <w:pPr>
        <w:jc w:val="both"/>
      </w:pPr>
      <w:r>
        <w:t>Lors du développement J</w:t>
      </w:r>
      <w:r w:rsidR="00733ED9">
        <w:t>e ferai</w:t>
      </w:r>
      <w:r>
        <w:t xml:space="preserve"> donc mes tests à l’aide de </w:t>
      </w:r>
      <w:proofErr w:type="gramStart"/>
      <w:r>
        <w:t>console.log(</w:t>
      </w:r>
      <w:proofErr w:type="gramEnd"/>
      <w:r>
        <w:t>) à chaque fois que quelque chose ne fonctionn</w:t>
      </w:r>
      <w:r w:rsidR="00733ED9">
        <w:t>e</w:t>
      </w:r>
      <w:r>
        <w:t xml:space="preserve"> pas comme prévu.</w:t>
      </w:r>
    </w:p>
    <w:p w14:paraId="6126D0FC" w14:textId="3F5262A7" w:rsidR="00D8424D" w:rsidRDefault="00D8424D" w:rsidP="00D81C21">
      <w:pPr>
        <w:jc w:val="both"/>
      </w:pPr>
      <w:r>
        <w:t>Quand je pensais avoir finis je vérifiais que tout fonctionne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6" w:name="_Toc25553309"/>
      <w:bookmarkStart w:id="17" w:name="_Toc71691014"/>
      <w:bookmarkStart w:id="18" w:name="_Toc36724017"/>
      <w:r w:rsidRPr="00791020">
        <w:rPr>
          <w:iCs/>
        </w:rPr>
        <w:t>Budget</w:t>
      </w:r>
      <w:bookmarkEnd w:id="16"/>
      <w:bookmarkEnd w:id="17"/>
      <w:bookmarkEnd w:id="18"/>
    </w:p>
    <w:p w14:paraId="147FACAD" w14:textId="77777777" w:rsidR="0054298B" w:rsidRDefault="0054298B" w:rsidP="0054298B">
      <w:r>
        <w:t>Aucune dépense ne sera nécessaire pour ce projet.</w:t>
      </w:r>
    </w:p>
    <w:p w14:paraId="01101882" w14:textId="77777777" w:rsidR="00AA0785" w:rsidRPr="0049659A" w:rsidRDefault="0054298B" w:rsidP="0054298B">
      <w:pPr>
        <w:pStyle w:val="Heading1"/>
        <w:tabs>
          <w:tab w:val="num" w:pos="360"/>
        </w:tabs>
      </w:pPr>
      <w:r>
        <w:t xml:space="preserve"> </w:t>
      </w:r>
      <w:bookmarkStart w:id="19" w:name="_Toc36724018"/>
      <w:r w:rsidR="00F028FF">
        <w:t>Implémentation</w:t>
      </w:r>
      <w:bookmarkEnd w:id="19"/>
    </w:p>
    <w:p w14:paraId="5F8161AA" w14:textId="77777777" w:rsidR="00797537" w:rsidRDefault="00797537" w:rsidP="00E42F56">
      <w:pPr>
        <w:pStyle w:val="Heading2"/>
        <w:rPr>
          <w:i/>
          <w:iCs/>
        </w:rPr>
      </w:pPr>
      <w:bookmarkStart w:id="20" w:name="_Toc36724019"/>
      <w:bookmarkStart w:id="21" w:name="_Toc25553317"/>
      <w:bookmarkStart w:id="22" w:name="_Toc71691022"/>
      <w:bookmarkStart w:id="23" w:name="_Ref254352701"/>
      <w:r>
        <w:rPr>
          <w:iCs/>
        </w:rPr>
        <w:t>Choix techniques</w:t>
      </w:r>
      <w:bookmarkEnd w:id="20"/>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076A09CF"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w:t>
      </w:r>
      <w:r w:rsidR="002E14F8">
        <w:t>ent</w:t>
      </w:r>
      <w:r>
        <w:t xml:space="preserve"> la création de mcd facile</w:t>
      </w:r>
      <w:r w:rsidR="002E14F8">
        <w:t>s</w:t>
      </w:r>
      <w:r>
        <w:t>.</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7F9A5A17" w:rsidR="006677DD" w:rsidRDefault="006677DD" w:rsidP="00D81C21">
      <w:pPr>
        <w:jc w:val="both"/>
      </w:pPr>
      <w:r>
        <w:t>J’ai décidé de ne pas me concentrer sur l’aspect du site en fonction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53D6F91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60770109"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w:t>
      </w:r>
      <w:r w:rsidR="009B0A5D">
        <w:t>é</w:t>
      </w:r>
      <w:r>
        <w:t>. Cependant il met les composants, services, pipes et intercepteur dans le même dossier. C’est pourquoi j’ai choisi de créer un dossier spécifique pour chacun de ces types de fichier</w:t>
      </w:r>
      <w:r w:rsidR="0019329C">
        <w:t>.</w:t>
      </w:r>
    </w:p>
    <w:p w14:paraId="26E4AF19" w14:textId="42F878A1" w:rsidR="003478A0" w:rsidRDefault="003478A0" w:rsidP="00D81C21">
      <w:pPr>
        <w:jc w:val="both"/>
      </w:pPr>
      <w:r>
        <w:rPr>
          <w:noProof/>
        </w:rPr>
        <w:drawing>
          <wp:inline distT="0" distB="0" distL="0" distR="0" wp14:anchorId="65695D05" wp14:editId="1622753E">
            <wp:extent cx="2447925" cy="2362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47925" cy="2362200"/>
                    </a:xfrm>
                    <a:prstGeom prst="rect">
                      <a:avLst/>
                    </a:prstGeom>
                  </pic:spPr>
                </pic:pic>
              </a:graphicData>
            </a:graphic>
          </wp:inline>
        </w:drawing>
      </w:r>
    </w:p>
    <w:p w14:paraId="51389FAA" w14:textId="3D2DC378" w:rsidR="003478A0" w:rsidRDefault="003478A0">
      <w:r>
        <w:br w:type="page"/>
      </w:r>
    </w:p>
    <w:p w14:paraId="1FB0ABB0" w14:textId="77777777" w:rsidR="003478A0" w:rsidRDefault="003478A0" w:rsidP="00D81C21">
      <w:pPr>
        <w:jc w:val="both"/>
      </w:pP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543175"/>
                    </a:xfrm>
                    <a:prstGeom prst="rect">
                      <a:avLst/>
                    </a:prstGeom>
                  </pic:spPr>
                </pic:pic>
              </a:graphicData>
            </a:graphic>
          </wp:inline>
        </w:drawing>
      </w:r>
    </w:p>
    <w:p w14:paraId="6C561481" w14:textId="1A08BCE8" w:rsidR="00AF40CC" w:rsidRDefault="00AF40CC" w:rsidP="00D81C21">
      <w:pPr>
        <w:jc w:val="both"/>
      </w:pPr>
      <w:r>
        <w:t>Pour ne pas réinventer la roue, Nous avons utilisé plusieurs bibliothèques, voici les plus important</w:t>
      </w:r>
      <w:r w:rsidR="00A54061">
        <w:t>e</w:t>
      </w:r>
      <w:r>
        <w: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proofErr w:type="spellStart"/>
      <w:r>
        <w:t>JSONWebToken</w:t>
      </w:r>
      <w:proofErr w:type="spellEnd"/>
      <w:r>
        <w:t xml:space="preserve">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2DD52F37" w:rsidR="00EA23AA" w:rsidRPr="007819D3" w:rsidRDefault="009C39BC" w:rsidP="00D81C21">
      <w:pPr>
        <w:ind w:left="360"/>
        <w:jc w:val="both"/>
      </w:pPr>
      <w:r>
        <w:t>Pour connaitre les bibliothèque</w:t>
      </w:r>
      <w:r w:rsidR="00DF18CE">
        <w:t>s</w:t>
      </w:r>
      <w:r>
        <w:t xml:space="preserve"> que je n’ai pas cité</w:t>
      </w:r>
      <w:r w:rsidR="00621EA2">
        <w:t>es</w:t>
      </w:r>
      <w:r>
        <w:t xml:space="preserve">, veuillez regarder dans le fichier </w:t>
      </w:r>
      <w:proofErr w:type="spellStart"/>
      <w:proofErr w:type="gramStart"/>
      <w:r>
        <w:t>pac</w:t>
      </w:r>
      <w:r w:rsidR="00546836">
        <w:t>k</w:t>
      </w:r>
      <w:r>
        <w:t>age.json</w:t>
      </w:r>
      <w:proofErr w:type="spellEnd"/>
      <w:proofErr w:type="gramEnd"/>
      <w:r w:rsidR="00392932">
        <w:t xml:space="preserve"> à la racine</w:t>
      </w:r>
      <w:r w:rsidR="0049778F">
        <w:t xml:space="preserve"> du</w:t>
      </w:r>
      <w:r w:rsidR="00392932">
        <w:t xml:space="preserve"> dossier Backend</w:t>
      </w:r>
      <w:r>
        <w:t>.</w:t>
      </w:r>
    </w:p>
    <w:p w14:paraId="477134D2" w14:textId="6500564B" w:rsidR="00AF40CC" w:rsidRPr="00797537" w:rsidRDefault="00AF40CC" w:rsidP="004D53C5"/>
    <w:p w14:paraId="3D62C2C0" w14:textId="77777777" w:rsidR="003478A0" w:rsidRDefault="003478A0">
      <w:pPr>
        <w:rPr>
          <w:rFonts w:asciiTheme="majorHAnsi" w:eastAsiaTheme="majorEastAsia" w:hAnsiTheme="majorHAnsi" w:cstheme="majorBidi"/>
          <w:iCs/>
          <w:color w:val="2F5496" w:themeColor="accent1" w:themeShade="BF"/>
          <w:sz w:val="28"/>
          <w:szCs w:val="28"/>
        </w:rPr>
      </w:pPr>
      <w:r>
        <w:rPr>
          <w:iCs/>
        </w:rPr>
        <w:br w:type="page"/>
      </w:r>
    </w:p>
    <w:p w14:paraId="599C9FF2" w14:textId="14E557B7" w:rsidR="00E42F56" w:rsidRDefault="00E42F56" w:rsidP="00E42F56">
      <w:pPr>
        <w:pStyle w:val="Heading2"/>
        <w:rPr>
          <w:iCs/>
        </w:rPr>
      </w:pPr>
      <w:bookmarkStart w:id="24" w:name="_Toc36724020"/>
      <w:r>
        <w:rPr>
          <w:iCs/>
        </w:rPr>
        <w:lastRenderedPageBreak/>
        <w:t>Modèle Logique de données</w:t>
      </w:r>
      <w:bookmarkEnd w:id="24"/>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9309" cy="3233190"/>
                    </a:xfrm>
                    <a:prstGeom prst="rect">
                      <a:avLst/>
                    </a:prstGeom>
                  </pic:spPr>
                </pic:pic>
              </a:graphicData>
            </a:graphic>
          </wp:inline>
        </w:drawing>
      </w:r>
    </w:p>
    <w:p w14:paraId="07524A87" w14:textId="77777777" w:rsidR="00D517A4" w:rsidRDefault="00D517A4" w:rsidP="00D517A4">
      <w:pPr>
        <w:pStyle w:val="Heading2"/>
      </w:pPr>
      <w:r>
        <w:t>Conventions de nommage</w:t>
      </w:r>
    </w:p>
    <w:p w14:paraId="20A4327F" w14:textId="77777777" w:rsidR="00D517A4" w:rsidRDefault="00D517A4" w:rsidP="00D517A4">
      <w:bookmarkStart w:id="25" w:name="_GoBack"/>
      <w:bookmarkEnd w:id="25"/>
    </w:p>
    <w:p w14:paraId="3E95C11E" w14:textId="2D5DD27B" w:rsidR="00D517A4" w:rsidRDefault="00D517A4" w:rsidP="00D517A4">
      <w:r>
        <w:t>Pour les conventions de nommage</w:t>
      </w:r>
      <w:r w:rsidR="00F1034F">
        <w:t xml:space="preserve">, </w:t>
      </w:r>
      <w:r>
        <w:t>j’</w:t>
      </w:r>
      <w:r w:rsidR="00F1034F">
        <w:t>appliquerai</w:t>
      </w:r>
      <w:r>
        <w:t xml:space="preserve"> ce</w:t>
      </w:r>
      <w:r w:rsidR="00F1034F">
        <w:t xml:space="preserve"> qui est détaillé sur ce</w:t>
      </w:r>
      <w:r>
        <w:t xml:space="preserve"> site : </w:t>
      </w:r>
      <w:hyperlink r:id="rId29" w:history="1">
        <w:r>
          <w:rPr>
            <w:rStyle w:val="Hyperlink"/>
          </w:rPr>
          <w:t>http://snowdream.github.io/javascript-style-guide/javascript-style-guide/fr/nantions.html</w:t>
        </w:r>
      </w:hyperlink>
    </w:p>
    <w:p w14:paraId="3C7FEDA6" w14:textId="46BA5411" w:rsidR="003207C4" w:rsidRDefault="00D517A4" w:rsidP="00D517A4">
      <w:pPr>
        <w:rPr>
          <w:rFonts w:eastAsiaTheme="majorEastAsia"/>
        </w:rPr>
      </w:pPr>
      <w:r>
        <w:t>Tou</w:t>
      </w:r>
      <w:r w:rsidR="00F1034F">
        <w:t>t</w:t>
      </w:r>
      <w:r>
        <w:t xml:space="preserve"> y es</w:t>
      </w:r>
      <w:r w:rsidR="00F1034F">
        <w:t>t</w:t>
      </w:r>
      <w:r>
        <w:t xml:space="preserve"> très bien expliqué et j’ai trouvé que c’était </w:t>
      </w:r>
      <w:r w:rsidR="00F1034F">
        <w:t>logique comparée</w:t>
      </w:r>
      <w:r>
        <w:t xml:space="preserve"> à ce que je fais d’habitude.</w:t>
      </w:r>
      <w:r w:rsidR="003207C4">
        <w:br w:type="page"/>
      </w:r>
    </w:p>
    <w:p w14:paraId="6814F678" w14:textId="0B1B9716" w:rsidR="00E42F56" w:rsidRDefault="005B43CB" w:rsidP="00E42F56">
      <w:pPr>
        <w:pStyle w:val="Heading2"/>
        <w:rPr>
          <w:iCs/>
        </w:rPr>
      </w:pPr>
      <w:bookmarkStart w:id="26" w:name="_Toc36724021"/>
      <w:r>
        <w:rPr>
          <w:iCs/>
        </w:rPr>
        <w:lastRenderedPageBreak/>
        <w:t>Points techniques spécifiques</w:t>
      </w:r>
      <w:bookmarkEnd w:id="26"/>
    </w:p>
    <w:p w14:paraId="0740402D" w14:textId="77777777" w:rsidR="00694029" w:rsidRPr="00694029" w:rsidRDefault="00694029" w:rsidP="00694029">
      <w:pPr>
        <w:pStyle w:val="Heading3"/>
      </w:pPr>
      <w:bookmarkStart w:id="27" w:name="_Toc36724022"/>
      <w:r>
        <w:t>Diagramme de navigation des pages :</w:t>
      </w:r>
      <w:bookmarkEnd w:id="27"/>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7B75922E" w:rsidR="008C1847" w:rsidRDefault="008C1847" w:rsidP="00F028FF">
      <w:pPr>
        <w:pStyle w:val="Help"/>
      </w:pPr>
    </w:p>
    <w:p w14:paraId="376B18D3" w14:textId="1D23782D" w:rsidR="00351D3D" w:rsidRDefault="00AF69E0" w:rsidP="00AF69E0">
      <w:pPr>
        <w:rPr>
          <w:color w:val="2F5496" w:themeColor="accent1" w:themeShade="BF"/>
        </w:rPr>
      </w:pPr>
      <w:r>
        <w:t>Contrairement à un site web traditionnel qui tourne entièrement sur un serveur, une application Angular tourne en partie chez le client. C’est-à-dire qu’il n’est pas conseill</w:t>
      </w:r>
      <w:r w:rsidR="000163AB">
        <w:t>é</w:t>
      </w:r>
      <w:r>
        <w:t xml:space="preserve"> d’y intégrer des mots de passe de basse de données ou autre</w:t>
      </w:r>
      <w:r w:rsidR="00D01BDD">
        <w:t>s</w:t>
      </w:r>
      <w:r>
        <w:t xml:space="preserve"> données sensible au risque de se faire pirater. C’est pourquoi le projet est divisé en deux applications. Nous avons le frontend qui correspond donc à Angular et le backend qui correspond à Node.js.</w:t>
      </w:r>
      <w:r w:rsidR="00F73F6F">
        <w:t xml:space="preserve"> Ils communiquent entre eux à l’aide du protocole http. Afin que le serveur Node.js puisse différencier les utilisateurs nous avons mis en place un système de token. </w:t>
      </w:r>
      <w:r w:rsidR="00351D3D">
        <w:t xml:space="preserve">Voici à quoi ressemble un token : </w:t>
      </w:r>
      <w:r w:rsidR="00351D3D" w:rsidRPr="00351D3D">
        <w:rPr>
          <w:color w:val="C00000"/>
        </w:rPr>
        <w:t>eyJhbGciOiJIUzI1NiIsInR5cCI6IkpXVCJ9</w:t>
      </w:r>
      <w:r w:rsidR="00351D3D" w:rsidRPr="00351D3D">
        <w:t>.</w:t>
      </w:r>
      <w:r w:rsidR="00351D3D" w:rsidRPr="00351D3D">
        <w:rPr>
          <w:color w:val="70AD47" w:themeColor="accent6"/>
        </w:rPr>
        <w:t>eyJzdWIiOiIxMjM0NTY3ODkwIiwibmFtZSI6IkpvaG4gRG9lIiwiaWF0IjoxNTE2MjM5MDIyfQ</w:t>
      </w:r>
      <w:r w:rsidR="00351D3D" w:rsidRPr="00351D3D">
        <w:t>.</w:t>
      </w:r>
      <w:r w:rsidR="00351D3D" w:rsidRPr="00351D3D">
        <w:rPr>
          <w:color w:val="2F5496" w:themeColor="accent1" w:themeShade="BF"/>
        </w:rPr>
        <w:t>SflKxwRJSMeKKF2QT4fwpMeJf36POk6yJV_adQssw5c</w:t>
      </w:r>
    </w:p>
    <w:p w14:paraId="144292A9" w14:textId="5A07A1CB" w:rsidR="00351D3D" w:rsidRPr="00351D3D" w:rsidRDefault="00351D3D" w:rsidP="00351D3D">
      <w:pPr>
        <w:rPr>
          <w:b/>
          <w:bCs/>
          <w:lang w:val="fr-CH"/>
        </w:rPr>
      </w:pPr>
      <w:r>
        <w:t>Comme on peut le voir il est composé de trois clés. Chacune de ses clés à une utilité différente. La partie en rouge contient une information permettant de déterminer le cryptage. La clé vert</w:t>
      </w:r>
      <w:r w:rsidR="00661251">
        <w:t>e</w:t>
      </w:r>
      <w:r>
        <w:t xml:space="preserve"> contient les données comme le nom d’utilisateur ou son id mais il pourrait y avoir tous ce qu’on voudrait. Les deux premières clés sont facilement lisibles de tous puisqu’ils sont cryptés en base 64. Cependant la troisième clé est un cryptage des deux autres à l’aide d’un mot de passe. Cela signifie qu’il est impossible de modifier les données du token car le la troisième clé ne correspondra plus avec les données modifiées.</w:t>
      </w:r>
      <w:r w:rsidR="005E02FB">
        <w:br/>
        <w:t>On peut donc grâce au token être sûr de l’intégrité des données.</w:t>
      </w:r>
    </w:p>
    <w:p w14:paraId="4E53ED97" w14:textId="77777777" w:rsidR="00291126" w:rsidRPr="00513098" w:rsidRDefault="00291126" w:rsidP="00A71B46">
      <w:pPr>
        <w:rPr>
          <w:lang w:val="fr-CH"/>
        </w:rPr>
      </w:pPr>
    </w:p>
    <w:bookmarkEnd w:id="21"/>
    <w:bookmarkEnd w:id="22"/>
    <w:bookmarkEnd w:id="23"/>
    <w:p w14:paraId="6E09ED90" w14:textId="49BE2C73" w:rsidR="00D23E24" w:rsidRPr="004D2F9B" w:rsidRDefault="00D23E24" w:rsidP="00D23E24">
      <w:pPr>
        <w:pStyle w:val="Help"/>
        <w:rPr>
          <w:b/>
        </w:rPr>
      </w:pPr>
    </w:p>
    <w:p w14:paraId="40B54D8D" w14:textId="77777777" w:rsidR="004D2F9B" w:rsidRDefault="004D2F9B" w:rsidP="004D2F9B">
      <w:pPr>
        <w:pStyle w:val="Heading1"/>
      </w:pPr>
      <w:bookmarkStart w:id="28" w:name="_Toc36724023"/>
      <w:bookmarkStart w:id="29" w:name="_Toc25553321"/>
      <w:bookmarkStart w:id="30" w:name="_Toc71691025"/>
      <w:r>
        <w:lastRenderedPageBreak/>
        <w:t>Tests</w:t>
      </w:r>
      <w:bookmarkEnd w:id="28"/>
    </w:p>
    <w:p w14:paraId="469DE80D" w14:textId="67CFE005" w:rsidR="00F12800" w:rsidRDefault="004D2F9B" w:rsidP="00F12800">
      <w:pPr>
        <w:pStyle w:val="Heading2"/>
        <w:rPr>
          <w:iCs/>
        </w:rPr>
      </w:pPr>
      <w:bookmarkStart w:id="31" w:name="_Toc36724024"/>
      <w:r>
        <w:rPr>
          <w:iCs/>
        </w:rPr>
        <w:t>T</w:t>
      </w:r>
      <w:r w:rsidR="0049659A" w:rsidRPr="00791020">
        <w:rPr>
          <w:iCs/>
        </w:rPr>
        <w:t>est</w:t>
      </w:r>
      <w:bookmarkEnd w:id="29"/>
      <w:r w:rsidR="0049659A" w:rsidRPr="00791020">
        <w:rPr>
          <w:iCs/>
        </w:rPr>
        <w:t>s effectués</w:t>
      </w:r>
      <w:bookmarkStart w:id="32" w:name="_Toc25553322"/>
      <w:bookmarkStart w:id="33" w:name="_Toc71691026"/>
      <w:bookmarkEnd w:id="30"/>
      <w:bookmarkEnd w:id="31"/>
    </w:p>
    <w:p w14:paraId="2CD1FF80" w14:textId="1370BB19" w:rsidR="00D54252" w:rsidRDefault="00D54252" w:rsidP="00D54252">
      <w:pPr>
        <w:pStyle w:val="Heading3"/>
      </w:pPr>
      <w:bookmarkStart w:id="34" w:name="_Toc36724025"/>
      <w:proofErr w:type="spellStart"/>
      <w:r>
        <w:t>Back-end</w:t>
      </w:r>
      <w:bookmarkEnd w:id="34"/>
      <w:proofErr w:type="spellEnd"/>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10CC5B5" w14:textId="1392CCB1" w:rsidR="000B70BF" w:rsidRPr="00AB5D92" w:rsidRDefault="000B70BF" w:rsidP="00D81C21">
      <w:pPr>
        <w:jc w:val="both"/>
        <w:rPr>
          <w:lang w:val="fr-CH"/>
        </w:rPr>
      </w:pPr>
      <w:r>
        <w:rPr>
          <w:lang w:val="fr-CH"/>
        </w:rPr>
        <w:t xml:space="preserve">Pour les autres routes, les tests ont été fait avec </w:t>
      </w:r>
      <w:proofErr w:type="spellStart"/>
      <w:r>
        <w:rPr>
          <w:lang w:val="fr-CH"/>
        </w:rPr>
        <w:t>postman</w:t>
      </w:r>
      <w:proofErr w:type="spellEnd"/>
      <w:r>
        <w:rPr>
          <w:lang w:val="fr-CH"/>
        </w:rPr>
        <w:t>.</w:t>
      </w:r>
    </w:p>
    <w:p w14:paraId="4819BD73" w14:textId="77777777" w:rsidR="001750EF" w:rsidRPr="00D54252" w:rsidRDefault="00D54252" w:rsidP="00D54252">
      <w:pPr>
        <w:pStyle w:val="Heading3"/>
      </w:pPr>
      <w:bookmarkStart w:id="35" w:name="_Toc36724026"/>
      <w:proofErr w:type="spellStart"/>
      <w:r>
        <w:t>Front-end</w:t>
      </w:r>
      <w:bookmarkEnd w:id="35"/>
      <w:proofErr w:type="spellEnd"/>
      <w:r>
        <w:br/>
      </w:r>
    </w:p>
    <w:tbl>
      <w:tblPr>
        <w:tblpPr w:leftFromText="141" w:rightFromText="141" w:vertAnchor="text" w:horzAnchor="page" w:tblpX="705" w:tblpY="16"/>
        <w:tblW w:w="10060" w:type="dxa"/>
        <w:tblLayout w:type="fixed"/>
        <w:tblLook w:val="04A0" w:firstRow="1" w:lastRow="0" w:firstColumn="1" w:lastColumn="0" w:noHBand="0" w:noVBand="1"/>
      </w:tblPr>
      <w:tblGrid>
        <w:gridCol w:w="3119"/>
        <w:gridCol w:w="1559"/>
        <w:gridCol w:w="1271"/>
        <w:gridCol w:w="1559"/>
        <w:gridCol w:w="1276"/>
        <w:gridCol w:w="1276"/>
      </w:tblGrid>
      <w:tr w:rsidR="008326D8" w14:paraId="6A40D8AE" w14:textId="54ED33E6" w:rsidTr="008326D8">
        <w:trPr>
          <w:trHeight w:val="563"/>
        </w:trPr>
        <w:tc>
          <w:tcPr>
            <w:tcW w:w="3119" w:type="dxa"/>
            <w:tcBorders>
              <w:top w:val="single" w:sz="4" w:space="0" w:color="000000"/>
              <w:left w:val="single" w:sz="4" w:space="0" w:color="000000"/>
              <w:bottom w:val="single" w:sz="4" w:space="0" w:color="000000"/>
              <w:right w:val="nil"/>
            </w:tcBorders>
          </w:tcPr>
          <w:p w14:paraId="1E85B0AF" w14:textId="77777777" w:rsidR="008326D8" w:rsidRPr="00A75ABB" w:rsidRDefault="008326D8" w:rsidP="00686DB9">
            <w:pPr>
              <w:jc w:val="center"/>
              <w:rPr>
                <w:b/>
                <w:bCs/>
              </w:rPr>
            </w:pPr>
            <w:r w:rsidRPr="00A75ABB">
              <w:rPr>
                <w:b/>
                <w:bCs/>
              </w:rPr>
              <w:t>Scénario</w:t>
            </w:r>
          </w:p>
        </w:tc>
        <w:tc>
          <w:tcPr>
            <w:tcW w:w="1559" w:type="dxa"/>
            <w:tcBorders>
              <w:top w:val="single" w:sz="4" w:space="0" w:color="000000"/>
              <w:left w:val="single" w:sz="4" w:space="0" w:color="000000"/>
              <w:bottom w:val="single" w:sz="4" w:space="0" w:color="000000"/>
              <w:right w:val="single" w:sz="4" w:space="0" w:color="auto"/>
            </w:tcBorders>
            <w:hideMark/>
          </w:tcPr>
          <w:p w14:paraId="09D7DD21" w14:textId="77777777" w:rsidR="008326D8" w:rsidRPr="00A75ABB" w:rsidRDefault="008326D8" w:rsidP="00686DB9">
            <w:pPr>
              <w:jc w:val="center"/>
              <w:rPr>
                <w:b/>
                <w:bCs/>
              </w:rPr>
            </w:pPr>
            <w:r w:rsidRPr="00A75ABB">
              <w:rPr>
                <w:b/>
                <w:bCs/>
              </w:rPr>
              <w:t>Statut</w:t>
            </w:r>
          </w:p>
        </w:tc>
        <w:tc>
          <w:tcPr>
            <w:tcW w:w="1271" w:type="dxa"/>
            <w:tcBorders>
              <w:top w:val="single" w:sz="4" w:space="0" w:color="000000"/>
              <w:left w:val="single" w:sz="4" w:space="0" w:color="000000"/>
              <w:bottom w:val="single" w:sz="4" w:space="0" w:color="000000"/>
              <w:right w:val="single" w:sz="4" w:space="0" w:color="auto"/>
            </w:tcBorders>
          </w:tcPr>
          <w:p w14:paraId="394AED44" w14:textId="77777777" w:rsidR="008326D8" w:rsidRPr="00A75ABB" w:rsidRDefault="008326D8" w:rsidP="00686DB9">
            <w:pPr>
              <w:jc w:val="center"/>
              <w:rPr>
                <w:b/>
                <w:bCs/>
              </w:rPr>
            </w:pPr>
            <w:r w:rsidRPr="00A75ABB">
              <w:rPr>
                <w:b/>
                <w:bCs/>
              </w:rPr>
              <w:t>Quand ?</w:t>
            </w:r>
          </w:p>
        </w:tc>
        <w:tc>
          <w:tcPr>
            <w:tcW w:w="1559" w:type="dxa"/>
            <w:tcBorders>
              <w:top w:val="single" w:sz="4" w:space="0" w:color="000000"/>
              <w:left w:val="single" w:sz="4" w:space="0" w:color="000000"/>
              <w:bottom w:val="single" w:sz="4" w:space="0" w:color="000000"/>
              <w:right w:val="single" w:sz="4" w:space="0" w:color="auto"/>
            </w:tcBorders>
          </w:tcPr>
          <w:p w14:paraId="0A7D1EFA" w14:textId="77777777" w:rsidR="008326D8" w:rsidRPr="00A75ABB" w:rsidRDefault="008326D8" w:rsidP="00686DB9">
            <w:pPr>
              <w:jc w:val="center"/>
              <w:rPr>
                <w:b/>
                <w:bCs/>
              </w:rPr>
            </w:pPr>
            <w:r w:rsidRPr="00A75ABB">
              <w:rPr>
                <w:b/>
                <w:bCs/>
              </w:rPr>
              <w:t>Qui ?</w:t>
            </w:r>
          </w:p>
        </w:tc>
        <w:tc>
          <w:tcPr>
            <w:tcW w:w="1276" w:type="dxa"/>
            <w:tcBorders>
              <w:top w:val="single" w:sz="4" w:space="0" w:color="000000"/>
              <w:left w:val="single" w:sz="4" w:space="0" w:color="000000"/>
              <w:bottom w:val="single" w:sz="4" w:space="0" w:color="000000"/>
              <w:right w:val="single" w:sz="4" w:space="0" w:color="auto"/>
            </w:tcBorders>
          </w:tcPr>
          <w:p w14:paraId="7D1A050E" w14:textId="77777777" w:rsidR="008326D8" w:rsidRPr="00A75ABB" w:rsidRDefault="008326D8" w:rsidP="00686DB9">
            <w:pPr>
              <w:jc w:val="center"/>
              <w:rPr>
                <w:b/>
                <w:bCs/>
              </w:rPr>
            </w:pPr>
            <w:r w:rsidRPr="00A75ABB">
              <w:rPr>
                <w:b/>
                <w:bCs/>
              </w:rPr>
              <w:t>Comment</w:t>
            </w:r>
          </w:p>
        </w:tc>
        <w:tc>
          <w:tcPr>
            <w:tcW w:w="1276" w:type="dxa"/>
            <w:tcBorders>
              <w:top w:val="single" w:sz="4" w:space="0" w:color="000000"/>
              <w:left w:val="single" w:sz="4" w:space="0" w:color="000000"/>
              <w:bottom w:val="single" w:sz="4" w:space="0" w:color="000000"/>
              <w:right w:val="single" w:sz="4" w:space="0" w:color="auto"/>
            </w:tcBorders>
          </w:tcPr>
          <w:p w14:paraId="2AECE91B" w14:textId="70291C99" w:rsidR="008326D8" w:rsidRPr="00A75ABB" w:rsidRDefault="008326D8" w:rsidP="00686DB9">
            <w:pPr>
              <w:jc w:val="center"/>
              <w:rPr>
                <w:b/>
                <w:bCs/>
              </w:rPr>
            </w:pPr>
            <w:r>
              <w:rPr>
                <w:b/>
                <w:bCs/>
              </w:rPr>
              <w:t>Note</w:t>
            </w:r>
          </w:p>
        </w:tc>
      </w:tr>
      <w:tr w:rsidR="008326D8" w14:paraId="7EEBA52C" w14:textId="5DB76F86" w:rsidTr="008326D8">
        <w:trPr>
          <w:trHeight w:val="400"/>
        </w:trPr>
        <w:tc>
          <w:tcPr>
            <w:tcW w:w="3119" w:type="dxa"/>
            <w:tcBorders>
              <w:top w:val="single" w:sz="4" w:space="0" w:color="000000"/>
              <w:left w:val="single" w:sz="4" w:space="0" w:color="000000"/>
              <w:bottom w:val="single" w:sz="4" w:space="0" w:color="000000"/>
              <w:right w:val="nil"/>
            </w:tcBorders>
            <w:hideMark/>
          </w:tcPr>
          <w:p w14:paraId="54C568F2" w14:textId="77777777" w:rsidR="008326D8" w:rsidRDefault="008326D8" w:rsidP="00686DB9">
            <w:pPr>
              <w:jc w:val="center"/>
            </w:pPr>
            <w:r>
              <w:t>Créer un sondage personnalisé</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457EEAC" w14:textId="77777777" w:rsidR="008326D8" w:rsidRDefault="008326D8" w:rsidP="00686DB9">
            <w:pPr>
              <w:pStyle w:val="Help"/>
              <w:jc w:val="center"/>
            </w:pPr>
            <w:r>
              <w:rPr>
                <w:i w:val="0"/>
                <w:iCs w:val="0"/>
                <w:color w:val="auto"/>
                <w:szCs w:val="20"/>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6BFF66" w14:textId="77777777" w:rsidR="008326D8" w:rsidRPr="00A75ABB" w:rsidRDefault="008326D8" w:rsidP="00686DB9">
            <w:pPr>
              <w:pStyle w:val="Help"/>
              <w:jc w:val="center"/>
              <w:rPr>
                <w:color w:val="000000" w:themeColor="text1"/>
              </w:rPr>
            </w:pPr>
            <w:r w:rsidRPr="00A75ABB">
              <w:rPr>
                <w:i w:val="0"/>
                <w:iCs w:val="0"/>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631A766" w14:textId="77777777" w:rsidR="008326D8" w:rsidRDefault="008326D8" w:rsidP="00686DB9">
            <w:pPr>
              <w:pStyle w:val="Help"/>
              <w:jc w:val="center"/>
              <w:rPr>
                <w:i w:val="0"/>
                <w:iCs w:val="0"/>
                <w:color w:val="auto"/>
                <w:szCs w:val="20"/>
              </w:rPr>
            </w:pPr>
            <w:r>
              <w:rPr>
                <w:i w:val="0"/>
                <w:iCs w:val="0"/>
                <w:color w:val="auto"/>
                <w:szCs w:val="20"/>
              </w:rP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EFC87F" w14:textId="77777777" w:rsidR="008326D8" w:rsidRPr="00A75ABB" w:rsidRDefault="008326D8" w:rsidP="00686DB9">
            <w:pPr>
              <w:pStyle w:val="Help"/>
              <w:jc w:val="center"/>
              <w:rPr>
                <w:i w:val="0"/>
                <w:iCs w:val="0"/>
                <w:color w:val="auto"/>
                <w:szCs w:val="20"/>
              </w:rPr>
            </w:pPr>
            <w:r w:rsidRPr="00A75ABB">
              <w:rPr>
                <w:i w:val="0"/>
                <w:iCs w:val="0"/>
                <w:color w:val="auto"/>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13E42CA" w14:textId="77777777" w:rsidR="008326D8" w:rsidRPr="00A75ABB" w:rsidRDefault="008326D8" w:rsidP="00686DB9">
            <w:pPr>
              <w:pStyle w:val="Help"/>
              <w:jc w:val="center"/>
              <w:rPr>
                <w:i w:val="0"/>
                <w:iCs w:val="0"/>
                <w:color w:val="auto"/>
                <w:szCs w:val="20"/>
              </w:rPr>
            </w:pPr>
          </w:p>
        </w:tc>
      </w:tr>
      <w:tr w:rsidR="008326D8" w14:paraId="75AA76E8" w14:textId="2C953ACB" w:rsidTr="008326D8">
        <w:trPr>
          <w:trHeight w:val="708"/>
        </w:trPr>
        <w:tc>
          <w:tcPr>
            <w:tcW w:w="3119" w:type="dxa"/>
            <w:tcBorders>
              <w:top w:val="single" w:sz="4" w:space="0" w:color="000000"/>
              <w:left w:val="single" w:sz="4" w:space="0" w:color="000000"/>
              <w:bottom w:val="single" w:sz="4" w:space="0" w:color="000000"/>
              <w:right w:val="nil"/>
            </w:tcBorders>
            <w:hideMark/>
          </w:tcPr>
          <w:p w14:paraId="312C7EB3" w14:textId="77777777" w:rsidR="008326D8" w:rsidRDefault="008326D8" w:rsidP="00686DB9">
            <w:pPr>
              <w:jc w:val="center"/>
            </w:pPr>
            <w:r w:rsidRPr="00F12800">
              <w:t>Avoir plus de détails à propos d’un jeu</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3055A4B"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F65AABD"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A53F70B" w14:textId="77777777" w:rsidR="008326D8" w:rsidRPr="00A75ABB" w:rsidRDefault="008326D8" w:rsidP="00686DB9">
            <w:pPr>
              <w:jc w:val="cente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239276E"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3FD3770" w14:textId="77777777" w:rsidR="008326D8" w:rsidRPr="00A75ABB" w:rsidRDefault="008326D8" w:rsidP="00686DB9">
            <w:pPr>
              <w:jc w:val="center"/>
              <w:rPr>
                <w:szCs w:val="20"/>
              </w:rPr>
            </w:pPr>
          </w:p>
        </w:tc>
      </w:tr>
      <w:tr w:rsidR="008326D8" w14:paraId="0F2FC69E" w14:textId="5444BEA5" w:rsidTr="008326D8">
        <w:trPr>
          <w:trHeight w:val="400"/>
        </w:trPr>
        <w:tc>
          <w:tcPr>
            <w:tcW w:w="3119" w:type="dxa"/>
            <w:tcBorders>
              <w:top w:val="single" w:sz="4" w:space="0" w:color="000000"/>
              <w:left w:val="single" w:sz="4" w:space="0" w:color="000000"/>
              <w:bottom w:val="single" w:sz="4" w:space="0" w:color="000000"/>
              <w:right w:val="nil"/>
            </w:tcBorders>
            <w:hideMark/>
          </w:tcPr>
          <w:p w14:paraId="27A09B38" w14:textId="77777777" w:rsidR="008326D8" w:rsidRDefault="008326D8" w:rsidP="00686DB9">
            <w:pPr>
              <w:jc w:val="center"/>
            </w:pPr>
            <w:r w:rsidRPr="00F12800">
              <w:t>Ajouter un jeu à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76F6D69"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C54C94"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417B822"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FFDF8B"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C529CA0" w14:textId="77777777" w:rsidR="008326D8" w:rsidRPr="00A75ABB" w:rsidRDefault="008326D8" w:rsidP="00686DB9">
            <w:pPr>
              <w:jc w:val="center"/>
              <w:rPr>
                <w:szCs w:val="20"/>
              </w:rPr>
            </w:pPr>
          </w:p>
        </w:tc>
      </w:tr>
      <w:tr w:rsidR="008326D8" w14:paraId="1C4465AA" w14:textId="384F9A6A" w:rsidTr="008326D8">
        <w:trPr>
          <w:trHeight w:val="693"/>
        </w:trPr>
        <w:tc>
          <w:tcPr>
            <w:tcW w:w="3119" w:type="dxa"/>
            <w:tcBorders>
              <w:top w:val="single" w:sz="4" w:space="0" w:color="000000"/>
              <w:left w:val="single" w:sz="4" w:space="0" w:color="000000"/>
              <w:bottom w:val="single" w:sz="4" w:space="0" w:color="000000"/>
              <w:right w:val="nil"/>
            </w:tcBorders>
            <w:hideMark/>
          </w:tcPr>
          <w:p w14:paraId="36E35D30" w14:textId="77777777" w:rsidR="008326D8" w:rsidRDefault="008326D8" w:rsidP="00686DB9">
            <w:pPr>
              <w:jc w:val="center"/>
            </w:pPr>
            <w:r w:rsidRPr="00F12800">
              <w:t>Modifier les informations à propos d’un jeu dans la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B7AC058"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F31DBDE"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6CC9CB3"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2A4830E"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E3AAC0" w14:textId="77777777" w:rsidR="008326D8" w:rsidRPr="00A75ABB" w:rsidRDefault="008326D8" w:rsidP="00686DB9">
            <w:pPr>
              <w:jc w:val="center"/>
              <w:rPr>
                <w:szCs w:val="20"/>
              </w:rPr>
            </w:pPr>
          </w:p>
        </w:tc>
      </w:tr>
      <w:tr w:rsidR="008326D8" w14:paraId="6F7DA580" w14:textId="191A6437" w:rsidTr="008326D8">
        <w:trPr>
          <w:trHeight w:val="415"/>
        </w:trPr>
        <w:tc>
          <w:tcPr>
            <w:tcW w:w="3119" w:type="dxa"/>
            <w:tcBorders>
              <w:top w:val="single" w:sz="4" w:space="0" w:color="000000"/>
              <w:left w:val="single" w:sz="4" w:space="0" w:color="000000"/>
              <w:bottom w:val="single" w:sz="4" w:space="0" w:color="000000"/>
              <w:right w:val="nil"/>
            </w:tcBorders>
            <w:hideMark/>
          </w:tcPr>
          <w:p w14:paraId="06FCD95E" w14:textId="77777777" w:rsidR="008326D8" w:rsidRDefault="008326D8" w:rsidP="00686DB9">
            <w:pPr>
              <w:jc w:val="center"/>
            </w:pPr>
            <w:r w:rsidRPr="00F12800">
              <w:t>Supprimer un jeu de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D2B9DE0"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D547316"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BD01598"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D932C5"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4834B01" w14:textId="77777777" w:rsidR="008326D8" w:rsidRPr="00A75ABB" w:rsidRDefault="008326D8" w:rsidP="00686DB9">
            <w:pPr>
              <w:jc w:val="center"/>
              <w:rPr>
                <w:szCs w:val="20"/>
              </w:rPr>
            </w:pPr>
          </w:p>
        </w:tc>
      </w:tr>
      <w:tr w:rsidR="008326D8" w14:paraId="23C844D8" w14:textId="5BE1219B" w:rsidTr="008326D8">
        <w:trPr>
          <w:trHeight w:val="400"/>
        </w:trPr>
        <w:tc>
          <w:tcPr>
            <w:tcW w:w="3119" w:type="dxa"/>
            <w:tcBorders>
              <w:top w:val="single" w:sz="4" w:space="0" w:color="000000"/>
              <w:left w:val="single" w:sz="4" w:space="0" w:color="000000"/>
              <w:bottom w:val="single" w:sz="4" w:space="0" w:color="000000"/>
              <w:right w:val="nil"/>
            </w:tcBorders>
            <w:hideMark/>
          </w:tcPr>
          <w:p w14:paraId="42431BF5" w14:textId="77777777" w:rsidR="008326D8" w:rsidRDefault="008326D8" w:rsidP="00686DB9">
            <w:pPr>
              <w:jc w:val="center"/>
            </w:pPr>
            <w:r w:rsidRPr="00F12800">
              <w:t>Se déconnecter de sa session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394549B"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C7E868B"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CFC39DE"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344DC68"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6D312A5" w14:textId="77777777" w:rsidR="008326D8" w:rsidRPr="00A75ABB" w:rsidRDefault="008326D8" w:rsidP="00686DB9">
            <w:pPr>
              <w:jc w:val="center"/>
              <w:rPr>
                <w:szCs w:val="20"/>
              </w:rPr>
            </w:pPr>
          </w:p>
        </w:tc>
      </w:tr>
      <w:tr w:rsidR="008326D8" w14:paraId="19CBFBD2" w14:textId="4A7F2DE4" w:rsidTr="008326D8">
        <w:trPr>
          <w:trHeight w:val="415"/>
        </w:trPr>
        <w:tc>
          <w:tcPr>
            <w:tcW w:w="3119" w:type="dxa"/>
            <w:tcBorders>
              <w:top w:val="single" w:sz="4" w:space="0" w:color="000000"/>
              <w:left w:val="single" w:sz="4" w:space="0" w:color="000000"/>
              <w:bottom w:val="single" w:sz="4" w:space="0" w:color="000000"/>
              <w:right w:val="nil"/>
            </w:tcBorders>
            <w:hideMark/>
          </w:tcPr>
          <w:p w14:paraId="5505DBBF" w14:textId="77777777" w:rsidR="008326D8" w:rsidRDefault="008326D8" w:rsidP="00686DB9">
            <w:pPr>
              <w:jc w:val="center"/>
            </w:pPr>
            <w:r w:rsidRPr="00F12800">
              <w:t>Supprimer un utilisateur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CCC20F3"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190011"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0245455"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C417A5"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C105787" w14:textId="77777777" w:rsidR="008326D8" w:rsidRPr="00A75ABB" w:rsidRDefault="008326D8" w:rsidP="00686DB9">
            <w:pPr>
              <w:jc w:val="center"/>
              <w:rPr>
                <w:szCs w:val="20"/>
              </w:rPr>
            </w:pPr>
          </w:p>
        </w:tc>
      </w:tr>
      <w:tr w:rsidR="008326D8" w14:paraId="78C274A6" w14:textId="69FA8565" w:rsidTr="008326D8">
        <w:trPr>
          <w:trHeight w:val="693"/>
        </w:trPr>
        <w:tc>
          <w:tcPr>
            <w:tcW w:w="3119" w:type="dxa"/>
            <w:tcBorders>
              <w:top w:val="single" w:sz="4" w:space="0" w:color="000000"/>
              <w:left w:val="single" w:sz="4" w:space="0" w:color="000000"/>
              <w:bottom w:val="single" w:sz="4" w:space="0" w:color="000000"/>
              <w:right w:val="nil"/>
            </w:tcBorders>
            <w:hideMark/>
          </w:tcPr>
          <w:p w14:paraId="418869D3" w14:textId="77777777" w:rsidR="008326D8" w:rsidRDefault="008326D8" w:rsidP="00686DB9">
            <w:pPr>
              <w:jc w:val="center"/>
            </w:pPr>
            <w:r w:rsidRPr="00F12800">
              <w:t>Rechercher un jeu dans la base de données</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50A8E2"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66BA8CA"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371A2F"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BF45DE2"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ADC6C1A" w14:textId="77777777" w:rsidR="008326D8" w:rsidRPr="00A75ABB" w:rsidRDefault="008326D8" w:rsidP="00686DB9">
            <w:pPr>
              <w:jc w:val="center"/>
              <w:rPr>
                <w:szCs w:val="20"/>
              </w:rPr>
            </w:pPr>
          </w:p>
        </w:tc>
      </w:tr>
      <w:tr w:rsidR="008326D8" w14:paraId="3CC10530" w14:textId="052BF751" w:rsidTr="008326D8">
        <w:trPr>
          <w:trHeight w:val="693"/>
        </w:trPr>
        <w:tc>
          <w:tcPr>
            <w:tcW w:w="3119" w:type="dxa"/>
            <w:tcBorders>
              <w:top w:val="single" w:sz="4" w:space="0" w:color="000000"/>
              <w:left w:val="single" w:sz="4" w:space="0" w:color="000000"/>
              <w:bottom w:val="single" w:sz="4" w:space="0" w:color="000000"/>
              <w:right w:val="nil"/>
            </w:tcBorders>
            <w:hideMark/>
          </w:tcPr>
          <w:p w14:paraId="5702046E" w14:textId="77777777" w:rsidR="008326D8" w:rsidRDefault="008326D8" w:rsidP="00686DB9">
            <w:pPr>
              <w:jc w:val="center"/>
            </w:pPr>
            <w:r w:rsidRPr="00F12800">
              <w:t>Avoir les détails d’un jeu rechercher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370E12E"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C7B66CC"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52365B8"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A0213DD"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BB980D" w14:textId="77777777" w:rsidR="008326D8" w:rsidRPr="00A75ABB" w:rsidRDefault="008326D8" w:rsidP="00686DB9">
            <w:pPr>
              <w:jc w:val="center"/>
              <w:rPr>
                <w:szCs w:val="20"/>
              </w:rPr>
            </w:pPr>
          </w:p>
        </w:tc>
      </w:tr>
      <w:tr w:rsidR="008326D8" w14:paraId="412663D1" w14:textId="71C4D1FB" w:rsidTr="008326D8">
        <w:trPr>
          <w:trHeight w:val="708"/>
        </w:trPr>
        <w:tc>
          <w:tcPr>
            <w:tcW w:w="3119" w:type="dxa"/>
            <w:tcBorders>
              <w:top w:val="single" w:sz="4" w:space="0" w:color="000000"/>
              <w:left w:val="single" w:sz="4" w:space="0" w:color="000000"/>
              <w:bottom w:val="single" w:sz="4" w:space="0" w:color="000000"/>
              <w:right w:val="nil"/>
            </w:tcBorders>
            <w:hideMark/>
          </w:tcPr>
          <w:p w14:paraId="53F0DEAC" w14:textId="77777777" w:rsidR="008326D8" w:rsidRDefault="008326D8" w:rsidP="00686DB9">
            <w:pPr>
              <w:jc w:val="center"/>
            </w:pPr>
            <w:r w:rsidRPr="00F12800">
              <w:t>Voter pour un jeu dans la liste de choix</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A9B5D53"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5582820"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2080779"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913A179"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6B89149" w14:textId="77777777" w:rsidR="008326D8" w:rsidRPr="00A75ABB" w:rsidRDefault="008326D8" w:rsidP="00686DB9">
            <w:pPr>
              <w:jc w:val="center"/>
              <w:rPr>
                <w:szCs w:val="20"/>
              </w:rPr>
            </w:pPr>
          </w:p>
        </w:tc>
      </w:tr>
      <w:tr w:rsidR="008326D8" w14:paraId="0150B920" w14:textId="11AA54BF" w:rsidTr="008326D8">
        <w:trPr>
          <w:trHeight w:val="400"/>
        </w:trPr>
        <w:tc>
          <w:tcPr>
            <w:tcW w:w="3119" w:type="dxa"/>
            <w:tcBorders>
              <w:top w:val="single" w:sz="4" w:space="0" w:color="000000"/>
              <w:left w:val="single" w:sz="4" w:space="0" w:color="000000"/>
              <w:bottom w:val="single" w:sz="4" w:space="0" w:color="000000"/>
              <w:right w:val="nil"/>
            </w:tcBorders>
            <w:hideMark/>
          </w:tcPr>
          <w:p w14:paraId="78D01FFD" w14:textId="77777777" w:rsidR="008326D8" w:rsidRDefault="008326D8" w:rsidP="00686DB9">
            <w:pPr>
              <w:jc w:val="center"/>
            </w:pPr>
            <w:r w:rsidRPr="00F12800">
              <w:lastRenderedPageBreak/>
              <w:t>Ouvrir la page d’inscription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682FA8"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EF93EE3"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AEE51CC"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C4D5F4"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E81D1D7" w14:textId="77777777" w:rsidR="008326D8" w:rsidRPr="00A75ABB" w:rsidRDefault="008326D8" w:rsidP="00686DB9">
            <w:pPr>
              <w:jc w:val="center"/>
              <w:rPr>
                <w:szCs w:val="20"/>
              </w:rPr>
            </w:pPr>
          </w:p>
        </w:tc>
      </w:tr>
      <w:tr w:rsidR="008326D8" w14:paraId="1C56989B" w14:textId="655C169F" w:rsidTr="008326D8">
        <w:trPr>
          <w:trHeight w:val="400"/>
        </w:trPr>
        <w:tc>
          <w:tcPr>
            <w:tcW w:w="3119" w:type="dxa"/>
            <w:tcBorders>
              <w:top w:val="single" w:sz="4" w:space="0" w:color="000000"/>
              <w:left w:val="single" w:sz="4" w:space="0" w:color="000000"/>
              <w:bottom w:val="single" w:sz="4" w:space="0" w:color="000000"/>
              <w:right w:val="nil"/>
            </w:tcBorders>
            <w:hideMark/>
          </w:tcPr>
          <w:p w14:paraId="10DABF0B" w14:textId="77777777" w:rsidR="008326D8" w:rsidRDefault="008326D8" w:rsidP="00686DB9">
            <w:pPr>
              <w:jc w:val="center"/>
            </w:pPr>
            <w:r w:rsidRPr="00F12800">
              <w:t>Valider l’inscription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2DFC83D" w14:textId="77777777" w:rsidR="008326D8" w:rsidRDefault="008326D8" w:rsidP="00686DB9">
            <w:pPr>
              <w:jc w:val="cente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E1196D3"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D409DD"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8B1FFA"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8DCB2B9" w14:textId="77777777" w:rsidR="008326D8" w:rsidRPr="00A75ABB" w:rsidRDefault="008326D8" w:rsidP="00686DB9">
            <w:pPr>
              <w:jc w:val="center"/>
              <w:rPr>
                <w:szCs w:val="20"/>
              </w:rPr>
            </w:pPr>
          </w:p>
        </w:tc>
      </w:tr>
      <w:tr w:rsidR="008326D8" w14:paraId="6667597B" w14:textId="65C11854" w:rsidTr="008326D8">
        <w:trPr>
          <w:trHeight w:val="415"/>
        </w:trPr>
        <w:tc>
          <w:tcPr>
            <w:tcW w:w="3119" w:type="dxa"/>
            <w:tcBorders>
              <w:top w:val="single" w:sz="4" w:space="0" w:color="000000"/>
              <w:left w:val="single" w:sz="4" w:space="0" w:color="000000"/>
              <w:bottom w:val="single" w:sz="4" w:space="0" w:color="000000"/>
              <w:right w:val="nil"/>
            </w:tcBorders>
          </w:tcPr>
          <w:p w14:paraId="41294388" w14:textId="77777777" w:rsidR="008326D8" w:rsidRPr="00F12800" w:rsidRDefault="008326D8" w:rsidP="00686DB9">
            <w:pPr>
              <w:jc w:val="center"/>
            </w:pPr>
            <w:r w:rsidRPr="00F12800">
              <w:t>Afficher la page de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67108E59" w14:textId="77777777" w:rsidR="008326D8" w:rsidRDefault="008326D8" w:rsidP="00686DB9">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131D34A"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F836106"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2E044A"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CF4667" w14:textId="77777777" w:rsidR="008326D8" w:rsidRPr="00A75ABB" w:rsidRDefault="008326D8" w:rsidP="00686DB9">
            <w:pPr>
              <w:jc w:val="center"/>
              <w:rPr>
                <w:szCs w:val="20"/>
              </w:rPr>
            </w:pPr>
          </w:p>
        </w:tc>
      </w:tr>
      <w:tr w:rsidR="008326D8" w14:paraId="4FB69725" w14:textId="19CCA8E0" w:rsidTr="008326D8">
        <w:trPr>
          <w:trHeight w:val="400"/>
        </w:trPr>
        <w:tc>
          <w:tcPr>
            <w:tcW w:w="3119" w:type="dxa"/>
            <w:tcBorders>
              <w:top w:val="single" w:sz="4" w:space="0" w:color="000000"/>
              <w:left w:val="single" w:sz="4" w:space="0" w:color="000000"/>
              <w:bottom w:val="single" w:sz="4" w:space="0" w:color="000000"/>
              <w:right w:val="nil"/>
            </w:tcBorders>
          </w:tcPr>
          <w:p w14:paraId="25E0B248" w14:textId="77777777" w:rsidR="008326D8" w:rsidRPr="00F12800" w:rsidRDefault="008326D8" w:rsidP="00686DB9">
            <w:pPr>
              <w:jc w:val="center"/>
            </w:pPr>
            <w:r w:rsidRPr="00F12800">
              <w:t>Valider la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8242B87" w14:textId="77777777" w:rsidR="008326D8" w:rsidRDefault="008326D8" w:rsidP="00686DB9">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A6BCCC" w14:textId="77777777" w:rsidR="008326D8" w:rsidRPr="00A75ABB" w:rsidRDefault="008326D8" w:rsidP="00686DB9">
            <w:pPr>
              <w:jc w:val="center"/>
              <w:rPr>
                <w:i/>
                <w:iCs/>
                <w:color w:val="000000" w:themeColor="text1"/>
              </w:rPr>
            </w:pPr>
            <w:r w:rsidRPr="00A75ABB">
              <w:rPr>
                <w:color w:val="000000" w:themeColor="text1"/>
                <w:szCs w:val="20"/>
              </w:rPr>
              <w:t>20.03.2020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DA5C762" w14:textId="77777777" w:rsidR="008326D8" w:rsidRDefault="008326D8" w:rsidP="00686DB9">
            <w:pPr>
              <w:jc w:val="center"/>
              <w:rPr>
                <w:i/>
                <w:iCs/>
              </w:rPr>
            </w:pPr>
            <w:r>
              <w:t>Luca Coduri</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BDEDC50" w14:textId="77777777" w:rsidR="008326D8" w:rsidRPr="00A75ABB" w:rsidRDefault="008326D8" w:rsidP="00686DB9">
            <w:pPr>
              <w:jc w:val="center"/>
            </w:pPr>
            <w:r w:rsidRPr="00A75ABB">
              <w:rPr>
                <w:szCs w:val="20"/>
              </w:rPr>
              <w:t>Chrome</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B77497A" w14:textId="77777777" w:rsidR="008326D8" w:rsidRPr="00A75ABB" w:rsidRDefault="008326D8" w:rsidP="00686DB9">
            <w:pPr>
              <w:jc w:val="center"/>
              <w:rPr>
                <w:szCs w:val="20"/>
              </w:rPr>
            </w:pPr>
          </w:p>
        </w:tc>
      </w:tr>
      <w:tr w:rsidR="008326D8" w14:paraId="2AAE4404" w14:textId="0A4ABEB1" w:rsidTr="008326D8">
        <w:trPr>
          <w:trHeight w:val="400"/>
        </w:trPr>
        <w:tc>
          <w:tcPr>
            <w:tcW w:w="3119" w:type="dxa"/>
            <w:tcBorders>
              <w:top w:val="single" w:sz="4" w:space="0" w:color="000000"/>
              <w:left w:val="single" w:sz="4" w:space="0" w:color="000000"/>
              <w:bottom w:val="single" w:sz="4" w:space="0" w:color="000000"/>
              <w:right w:val="nil"/>
            </w:tcBorders>
          </w:tcPr>
          <w:p w14:paraId="574F4AEC" w14:textId="6063D3B8" w:rsidR="008326D8" w:rsidRPr="00F12800" w:rsidRDefault="008326D8" w:rsidP="008326D8">
            <w:pPr>
              <w:jc w:val="center"/>
            </w:pPr>
            <w:r>
              <w:t>Créer un sondage personnalisé</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17FA111C" w14:textId="70BE1CE5" w:rsidR="008326D8" w:rsidRDefault="008326D8" w:rsidP="008326D8">
            <w:pPr>
              <w:jc w:val="center"/>
              <w:rPr>
                <w:i/>
                <w:iCs/>
              </w:rPr>
            </w:pPr>
            <w:r>
              <w:rPr>
                <w:szCs w:val="20"/>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F6F1CAF" w14:textId="387D5B7E" w:rsidR="008326D8" w:rsidRPr="00A75ABB" w:rsidRDefault="00205E16" w:rsidP="008326D8">
            <w:pPr>
              <w:jc w:val="center"/>
              <w:rPr>
                <w:color w:val="000000" w:themeColor="text1"/>
                <w:szCs w:val="20"/>
              </w:rPr>
            </w:pPr>
            <w:r>
              <w:rPr>
                <w:color w:val="000000" w:themeColor="text1"/>
                <w:szCs w:val="20"/>
              </w:rPr>
              <w:t>0</w:t>
            </w:r>
            <w:r w:rsidR="008326D8" w:rsidRPr="00A75ABB">
              <w:rPr>
                <w:color w:val="000000" w:themeColor="text1"/>
                <w:szCs w:val="20"/>
              </w:rPr>
              <w:t>2.0</w:t>
            </w:r>
            <w:r>
              <w:rPr>
                <w:color w:val="000000" w:themeColor="text1"/>
                <w:szCs w:val="20"/>
              </w:rPr>
              <w:t>4</w:t>
            </w:r>
            <w:r w:rsidR="008326D8"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4AC6AA6" w14:textId="15A950A0"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5842C8F" w14:textId="1441D760"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08238F5" w14:textId="77777777" w:rsidR="008326D8" w:rsidRPr="00A75ABB" w:rsidRDefault="008326D8" w:rsidP="008326D8">
            <w:pPr>
              <w:jc w:val="center"/>
              <w:rPr>
                <w:szCs w:val="20"/>
              </w:rPr>
            </w:pPr>
          </w:p>
        </w:tc>
      </w:tr>
      <w:tr w:rsidR="008326D8" w14:paraId="4613FE0D" w14:textId="4ECFF2BC" w:rsidTr="008326D8">
        <w:trPr>
          <w:trHeight w:val="400"/>
        </w:trPr>
        <w:tc>
          <w:tcPr>
            <w:tcW w:w="3119" w:type="dxa"/>
            <w:tcBorders>
              <w:top w:val="single" w:sz="4" w:space="0" w:color="000000"/>
              <w:left w:val="single" w:sz="4" w:space="0" w:color="000000"/>
              <w:bottom w:val="single" w:sz="4" w:space="0" w:color="000000"/>
              <w:right w:val="nil"/>
            </w:tcBorders>
          </w:tcPr>
          <w:p w14:paraId="23EFAEC4" w14:textId="080621C7" w:rsidR="008326D8" w:rsidRDefault="008326D8" w:rsidP="008326D8">
            <w:pPr>
              <w:jc w:val="center"/>
            </w:pPr>
            <w:r w:rsidRPr="00F12800">
              <w:t>Avoir plus de détails à propos d’un jeu</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D106CDF" w14:textId="6E4A75BB" w:rsidR="008326D8" w:rsidRDefault="008326D8" w:rsidP="008326D8">
            <w:pPr>
              <w:jc w:val="center"/>
              <w:rPr>
                <w:szCs w:val="20"/>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A2D6E6B" w14:textId="087F4118"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BF1DCAE" w14:textId="2CD0E4DD" w:rsidR="008326D8" w:rsidRDefault="008326D8" w:rsidP="008326D8">
            <w:pPr>
              <w:jc w:val="center"/>
              <w:rPr>
                <w:szCs w:val="20"/>
              </w:rP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8ABE8F0" w14:textId="151B61FE"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9FE726" w14:textId="77777777" w:rsidR="008326D8" w:rsidRPr="00A75ABB" w:rsidRDefault="008326D8" w:rsidP="008326D8">
            <w:pPr>
              <w:jc w:val="center"/>
              <w:rPr>
                <w:szCs w:val="20"/>
              </w:rPr>
            </w:pPr>
          </w:p>
        </w:tc>
      </w:tr>
      <w:tr w:rsidR="008326D8" w14:paraId="2B5608EF" w14:textId="03734FE9" w:rsidTr="008326D8">
        <w:trPr>
          <w:trHeight w:val="400"/>
        </w:trPr>
        <w:tc>
          <w:tcPr>
            <w:tcW w:w="3119" w:type="dxa"/>
            <w:tcBorders>
              <w:top w:val="single" w:sz="4" w:space="0" w:color="000000"/>
              <w:left w:val="single" w:sz="4" w:space="0" w:color="000000"/>
              <w:bottom w:val="single" w:sz="4" w:space="0" w:color="000000"/>
              <w:right w:val="nil"/>
            </w:tcBorders>
          </w:tcPr>
          <w:p w14:paraId="7C980383" w14:textId="1EA184E1" w:rsidR="008326D8" w:rsidRPr="00F12800" w:rsidRDefault="008326D8" w:rsidP="008326D8">
            <w:pPr>
              <w:jc w:val="center"/>
            </w:pPr>
            <w:r w:rsidRPr="00F12800">
              <w:t>Ajouter un jeu à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6ECBB08C" w14:textId="35736D3A"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740E3B9" w14:textId="3FF0CD6E"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F6CE33C" w14:textId="72B5D962"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F564305" w14:textId="4D6C5FCB"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CD4C79" w14:textId="77777777" w:rsidR="008326D8" w:rsidRPr="00A75ABB" w:rsidRDefault="008326D8" w:rsidP="008326D8">
            <w:pPr>
              <w:jc w:val="center"/>
              <w:rPr>
                <w:szCs w:val="20"/>
              </w:rPr>
            </w:pPr>
          </w:p>
        </w:tc>
      </w:tr>
      <w:tr w:rsidR="008326D8" w14:paraId="559DD581" w14:textId="53FBABF3" w:rsidTr="008326D8">
        <w:trPr>
          <w:trHeight w:val="400"/>
        </w:trPr>
        <w:tc>
          <w:tcPr>
            <w:tcW w:w="3119" w:type="dxa"/>
            <w:tcBorders>
              <w:top w:val="single" w:sz="4" w:space="0" w:color="000000"/>
              <w:left w:val="single" w:sz="4" w:space="0" w:color="000000"/>
              <w:bottom w:val="single" w:sz="4" w:space="0" w:color="000000"/>
              <w:right w:val="nil"/>
            </w:tcBorders>
          </w:tcPr>
          <w:p w14:paraId="4669862C" w14:textId="23149AB7" w:rsidR="008326D8" w:rsidRPr="00F12800" w:rsidRDefault="008326D8" w:rsidP="008326D8">
            <w:pPr>
              <w:jc w:val="center"/>
            </w:pPr>
            <w:r w:rsidRPr="00F12800">
              <w:t>Modifier les informations à propos d’un jeu dans la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94D176E" w14:textId="68801D0B"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D88C1CE" w14:textId="16D3920D"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7FFCCB" w14:textId="6CE1C2CB"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3119C17" w14:textId="625E90DA"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007BFD" w14:textId="77777777" w:rsidR="008326D8" w:rsidRPr="00A75ABB" w:rsidRDefault="008326D8" w:rsidP="008326D8">
            <w:pPr>
              <w:jc w:val="center"/>
              <w:rPr>
                <w:szCs w:val="20"/>
              </w:rPr>
            </w:pPr>
          </w:p>
        </w:tc>
      </w:tr>
      <w:tr w:rsidR="008326D8" w14:paraId="015AAE1B" w14:textId="22A19CA3" w:rsidTr="008326D8">
        <w:trPr>
          <w:trHeight w:val="400"/>
        </w:trPr>
        <w:tc>
          <w:tcPr>
            <w:tcW w:w="3119" w:type="dxa"/>
            <w:tcBorders>
              <w:top w:val="single" w:sz="4" w:space="0" w:color="000000"/>
              <w:left w:val="single" w:sz="4" w:space="0" w:color="000000"/>
              <w:bottom w:val="single" w:sz="4" w:space="0" w:color="000000"/>
              <w:right w:val="nil"/>
            </w:tcBorders>
          </w:tcPr>
          <w:p w14:paraId="3988D1F6" w14:textId="0ED5E806" w:rsidR="008326D8" w:rsidRPr="00F12800" w:rsidRDefault="008326D8" w:rsidP="008326D8">
            <w:pPr>
              <w:jc w:val="center"/>
            </w:pPr>
            <w:r w:rsidRPr="00F12800">
              <w:t>Supprimer un jeu de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0EBAB2D" w14:textId="3F32FA1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C12AAE5" w14:textId="4E3DE69B"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3331351" w14:textId="31D693B0"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978FBA5" w14:textId="328F01DD"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D02D948" w14:textId="77777777" w:rsidR="008326D8" w:rsidRPr="00A75ABB" w:rsidRDefault="008326D8" w:rsidP="008326D8">
            <w:pPr>
              <w:jc w:val="center"/>
              <w:rPr>
                <w:szCs w:val="20"/>
              </w:rPr>
            </w:pPr>
          </w:p>
        </w:tc>
      </w:tr>
      <w:tr w:rsidR="008326D8" w14:paraId="170B933B" w14:textId="61565E3F" w:rsidTr="008326D8">
        <w:trPr>
          <w:trHeight w:val="400"/>
        </w:trPr>
        <w:tc>
          <w:tcPr>
            <w:tcW w:w="3119" w:type="dxa"/>
            <w:tcBorders>
              <w:top w:val="single" w:sz="4" w:space="0" w:color="000000"/>
              <w:left w:val="single" w:sz="4" w:space="0" w:color="000000"/>
              <w:bottom w:val="single" w:sz="4" w:space="0" w:color="000000"/>
              <w:right w:val="nil"/>
            </w:tcBorders>
          </w:tcPr>
          <w:p w14:paraId="6CC0C871" w14:textId="321C09BD" w:rsidR="008326D8" w:rsidRPr="00F12800" w:rsidRDefault="008326D8" w:rsidP="008326D8">
            <w:pPr>
              <w:jc w:val="center"/>
            </w:pPr>
            <w:r w:rsidRPr="00F12800">
              <w:t>Se déconnecter de sa session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AD6971B" w14:textId="78AE6030"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56FAA9E" w14:textId="40F2C2E5"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7F15800" w14:textId="7DD3A1FE"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0C9C15B" w14:textId="4B90AE25"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96A6E7A" w14:textId="77777777" w:rsidR="008326D8" w:rsidRPr="00A75ABB" w:rsidRDefault="008326D8" w:rsidP="008326D8">
            <w:pPr>
              <w:jc w:val="center"/>
              <w:rPr>
                <w:szCs w:val="20"/>
              </w:rPr>
            </w:pPr>
          </w:p>
        </w:tc>
      </w:tr>
      <w:tr w:rsidR="008326D8" w14:paraId="6FB06D16" w14:textId="131D2520" w:rsidTr="008326D8">
        <w:trPr>
          <w:trHeight w:val="400"/>
        </w:trPr>
        <w:tc>
          <w:tcPr>
            <w:tcW w:w="3119" w:type="dxa"/>
            <w:tcBorders>
              <w:top w:val="single" w:sz="4" w:space="0" w:color="000000"/>
              <w:left w:val="single" w:sz="4" w:space="0" w:color="000000"/>
              <w:bottom w:val="single" w:sz="4" w:space="0" w:color="000000"/>
              <w:right w:val="nil"/>
            </w:tcBorders>
          </w:tcPr>
          <w:p w14:paraId="1EE9EB48" w14:textId="5E55C5A6" w:rsidR="008326D8" w:rsidRPr="00F12800" w:rsidRDefault="008326D8" w:rsidP="008326D8">
            <w:pPr>
              <w:jc w:val="center"/>
            </w:pPr>
            <w:r w:rsidRPr="00F12800">
              <w:t>Supprimer un utilisateur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0EF3EDB8" w14:textId="1B8C576F"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EF3670A" w14:textId="4810B8D5"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AC4B125" w14:textId="507D5B21"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6CC8900" w14:textId="28C0C1A6"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25F831" w14:textId="77777777" w:rsidR="008326D8" w:rsidRPr="00A75ABB" w:rsidRDefault="008326D8" w:rsidP="008326D8">
            <w:pPr>
              <w:jc w:val="center"/>
              <w:rPr>
                <w:szCs w:val="20"/>
              </w:rPr>
            </w:pPr>
          </w:p>
        </w:tc>
      </w:tr>
      <w:tr w:rsidR="008326D8" w14:paraId="708ED759" w14:textId="2BAF5927" w:rsidTr="008326D8">
        <w:trPr>
          <w:trHeight w:val="400"/>
        </w:trPr>
        <w:tc>
          <w:tcPr>
            <w:tcW w:w="3119" w:type="dxa"/>
            <w:tcBorders>
              <w:top w:val="single" w:sz="4" w:space="0" w:color="000000"/>
              <w:left w:val="single" w:sz="4" w:space="0" w:color="000000"/>
              <w:bottom w:val="single" w:sz="4" w:space="0" w:color="000000"/>
              <w:right w:val="nil"/>
            </w:tcBorders>
          </w:tcPr>
          <w:p w14:paraId="7DDDFEC4" w14:textId="32E87296" w:rsidR="008326D8" w:rsidRPr="00F12800" w:rsidRDefault="008326D8" w:rsidP="008326D8">
            <w:pPr>
              <w:jc w:val="center"/>
            </w:pPr>
            <w:r w:rsidRPr="00F12800">
              <w:t>Rechercher un jeu dans la base de données</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4883AE19" w14:textId="1A80A4B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EBAC986" w14:textId="14820E74"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D20EB7" w14:textId="36FF78BF"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8B7832" w14:textId="251E7AF0"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0FBEF7C" w14:textId="77777777" w:rsidR="008326D8" w:rsidRPr="00A75ABB" w:rsidRDefault="008326D8" w:rsidP="008326D8">
            <w:pPr>
              <w:jc w:val="center"/>
              <w:rPr>
                <w:szCs w:val="20"/>
              </w:rPr>
            </w:pPr>
          </w:p>
        </w:tc>
      </w:tr>
      <w:tr w:rsidR="008326D8" w14:paraId="2B501C5D" w14:textId="5C1F1201" w:rsidTr="007D58CB">
        <w:trPr>
          <w:trHeight w:val="400"/>
        </w:trPr>
        <w:tc>
          <w:tcPr>
            <w:tcW w:w="3119" w:type="dxa"/>
            <w:tcBorders>
              <w:top w:val="single" w:sz="4" w:space="0" w:color="000000"/>
              <w:left w:val="single" w:sz="4" w:space="0" w:color="000000"/>
              <w:bottom w:val="single" w:sz="4" w:space="0" w:color="000000"/>
              <w:right w:val="nil"/>
            </w:tcBorders>
          </w:tcPr>
          <w:p w14:paraId="02C19198" w14:textId="3D76DC33" w:rsidR="008326D8" w:rsidRPr="00F12800" w:rsidRDefault="008326D8" w:rsidP="008326D8">
            <w:pPr>
              <w:jc w:val="center"/>
            </w:pPr>
            <w:r w:rsidRPr="00F12800">
              <w:t>Avoir les détails d’un jeu recherch</w:t>
            </w:r>
            <w:r>
              <w:t>é</w:t>
            </w:r>
          </w:p>
        </w:tc>
        <w:tc>
          <w:tcPr>
            <w:tcW w:w="1559" w:type="dxa"/>
            <w:tcBorders>
              <w:top w:val="single" w:sz="4" w:space="0" w:color="000000"/>
              <w:left w:val="single" w:sz="4" w:space="0" w:color="000000"/>
              <w:bottom w:val="single" w:sz="4" w:space="0" w:color="000000"/>
              <w:right w:val="single" w:sz="4" w:space="0" w:color="auto"/>
            </w:tcBorders>
            <w:shd w:val="clear" w:color="auto" w:fill="FFC000"/>
          </w:tcPr>
          <w:p w14:paraId="56FB2299" w14:textId="0566F2AA" w:rsidR="008326D8" w:rsidRDefault="007D58CB"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B6B3221" w14:textId="0DF7F7EB"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A6F1811" w14:textId="542244DD"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2FB3C95" w14:textId="0878AD36"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F02A5C7" w14:textId="173CE845" w:rsidR="008326D8" w:rsidRPr="00A75ABB" w:rsidRDefault="008326D8" w:rsidP="008326D8">
            <w:pPr>
              <w:jc w:val="center"/>
              <w:rPr>
                <w:szCs w:val="20"/>
              </w:rPr>
            </w:pPr>
            <w:r>
              <w:rPr>
                <w:szCs w:val="20"/>
              </w:rPr>
              <w:t>L’année affiché est fausse. Elle affiche tout le temps 1994</w:t>
            </w:r>
          </w:p>
        </w:tc>
      </w:tr>
      <w:tr w:rsidR="008326D8" w14:paraId="359841E3" w14:textId="139E9A70" w:rsidTr="008326D8">
        <w:trPr>
          <w:trHeight w:val="400"/>
        </w:trPr>
        <w:tc>
          <w:tcPr>
            <w:tcW w:w="3119" w:type="dxa"/>
            <w:tcBorders>
              <w:top w:val="single" w:sz="4" w:space="0" w:color="000000"/>
              <w:left w:val="single" w:sz="4" w:space="0" w:color="000000"/>
              <w:bottom w:val="single" w:sz="4" w:space="0" w:color="000000"/>
              <w:right w:val="nil"/>
            </w:tcBorders>
          </w:tcPr>
          <w:p w14:paraId="71C29F1F" w14:textId="2D247B02" w:rsidR="008326D8" w:rsidRPr="00F12800" w:rsidRDefault="008326D8" w:rsidP="008326D8">
            <w:pPr>
              <w:jc w:val="center"/>
            </w:pPr>
            <w:r w:rsidRPr="00F12800">
              <w:t>Voter pour un jeu dans la liste de choix</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25F6863" w14:textId="6B8FC887"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1348F2F" w14:textId="325DD178"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65C328" w14:textId="5A8C90FB"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2FCC182" w14:textId="58E2E248"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69777AE" w14:textId="77777777" w:rsidR="008326D8" w:rsidRPr="00A75ABB" w:rsidRDefault="008326D8" w:rsidP="008326D8">
            <w:pPr>
              <w:jc w:val="center"/>
              <w:rPr>
                <w:szCs w:val="20"/>
              </w:rPr>
            </w:pPr>
          </w:p>
        </w:tc>
      </w:tr>
      <w:tr w:rsidR="008326D8" w14:paraId="4E1E546A" w14:textId="3BD72281" w:rsidTr="008326D8">
        <w:trPr>
          <w:trHeight w:val="400"/>
        </w:trPr>
        <w:tc>
          <w:tcPr>
            <w:tcW w:w="3119" w:type="dxa"/>
            <w:tcBorders>
              <w:top w:val="single" w:sz="4" w:space="0" w:color="000000"/>
              <w:left w:val="single" w:sz="4" w:space="0" w:color="000000"/>
              <w:bottom w:val="single" w:sz="4" w:space="0" w:color="000000"/>
              <w:right w:val="nil"/>
            </w:tcBorders>
          </w:tcPr>
          <w:p w14:paraId="5DBDB9C1" w14:textId="7C99558C" w:rsidR="008326D8" w:rsidRPr="00F12800" w:rsidRDefault="008326D8" w:rsidP="008326D8">
            <w:pPr>
              <w:jc w:val="center"/>
            </w:pPr>
            <w:r w:rsidRPr="00F12800">
              <w:t>Ouvrir la page d’inscription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528C073D" w14:textId="2173E368"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0FE9F1A" w14:textId="62FB421A"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32A9086" w14:textId="5A82F193"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2F7239F" w14:textId="3C041C9B"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75395F7" w14:textId="77777777" w:rsidR="008326D8" w:rsidRPr="00A75ABB" w:rsidRDefault="008326D8" w:rsidP="008326D8">
            <w:pPr>
              <w:jc w:val="center"/>
              <w:rPr>
                <w:szCs w:val="20"/>
              </w:rPr>
            </w:pPr>
          </w:p>
        </w:tc>
      </w:tr>
      <w:tr w:rsidR="008326D8" w14:paraId="5D3C43E9" w14:textId="6CACFC2B" w:rsidTr="008326D8">
        <w:trPr>
          <w:trHeight w:val="400"/>
        </w:trPr>
        <w:tc>
          <w:tcPr>
            <w:tcW w:w="3119" w:type="dxa"/>
            <w:tcBorders>
              <w:top w:val="single" w:sz="4" w:space="0" w:color="000000"/>
              <w:left w:val="single" w:sz="4" w:space="0" w:color="000000"/>
              <w:bottom w:val="single" w:sz="4" w:space="0" w:color="000000"/>
              <w:right w:val="nil"/>
            </w:tcBorders>
          </w:tcPr>
          <w:p w14:paraId="318B74E1" w14:textId="6C06315C" w:rsidR="008326D8" w:rsidRPr="00F12800" w:rsidRDefault="008326D8" w:rsidP="008326D8">
            <w:pPr>
              <w:jc w:val="center"/>
            </w:pPr>
            <w:r w:rsidRPr="00F12800">
              <w:t>Valider l’inscription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4E0F9C7A" w14:textId="44A08FF5"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7F2CBC3" w14:textId="0641765D"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7FD0B4" w14:textId="016A0C9F"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A767390" w14:textId="5871393E"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352FCD9" w14:textId="77777777" w:rsidR="008326D8" w:rsidRPr="00A75ABB" w:rsidRDefault="008326D8" w:rsidP="008326D8">
            <w:pPr>
              <w:jc w:val="center"/>
              <w:rPr>
                <w:szCs w:val="20"/>
              </w:rPr>
            </w:pPr>
          </w:p>
        </w:tc>
      </w:tr>
      <w:tr w:rsidR="00063524" w14:paraId="66DCDB5D" w14:textId="61BAFB27" w:rsidTr="008326D8">
        <w:trPr>
          <w:trHeight w:val="400"/>
        </w:trPr>
        <w:tc>
          <w:tcPr>
            <w:tcW w:w="3119" w:type="dxa"/>
            <w:tcBorders>
              <w:top w:val="single" w:sz="4" w:space="0" w:color="000000"/>
              <w:left w:val="single" w:sz="4" w:space="0" w:color="000000"/>
              <w:bottom w:val="single" w:sz="4" w:space="0" w:color="000000"/>
              <w:right w:val="nil"/>
            </w:tcBorders>
          </w:tcPr>
          <w:p w14:paraId="232DB05D" w14:textId="41D877DF" w:rsidR="00063524" w:rsidRPr="00F12800" w:rsidRDefault="00063524" w:rsidP="00063524">
            <w:pPr>
              <w:jc w:val="center"/>
            </w:pPr>
            <w:r w:rsidRPr="00F12800">
              <w:t>Afficher la page de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2AD39D01" w14:textId="287B6DDF" w:rsidR="00063524" w:rsidRDefault="00063524" w:rsidP="00063524">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3AF234" w14:textId="142E8A7C" w:rsidR="00063524" w:rsidRPr="00A75ABB" w:rsidRDefault="00063524" w:rsidP="00063524">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76A6944" w14:textId="43B72340" w:rsidR="00063524" w:rsidRDefault="00063524" w:rsidP="00063524">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8552E45" w14:textId="53FC347B" w:rsidR="00063524" w:rsidRPr="00A75ABB" w:rsidRDefault="00063524" w:rsidP="00063524">
            <w:pPr>
              <w:jc w:val="center"/>
              <w:rPr>
                <w:szCs w:val="20"/>
              </w:rPr>
            </w:pPr>
            <w:r w:rsidRPr="002022BA">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D41FDB4" w14:textId="7629BCEE" w:rsidR="00063524" w:rsidRPr="00A75ABB" w:rsidRDefault="00063524" w:rsidP="00063524">
            <w:pPr>
              <w:jc w:val="center"/>
              <w:rPr>
                <w:szCs w:val="20"/>
              </w:rPr>
            </w:pPr>
          </w:p>
        </w:tc>
      </w:tr>
      <w:tr w:rsidR="008326D8" w14:paraId="486AD6C9" w14:textId="47AEC9DE" w:rsidTr="008326D8">
        <w:trPr>
          <w:trHeight w:val="400"/>
        </w:trPr>
        <w:tc>
          <w:tcPr>
            <w:tcW w:w="3119" w:type="dxa"/>
            <w:tcBorders>
              <w:top w:val="single" w:sz="4" w:space="0" w:color="000000"/>
              <w:left w:val="single" w:sz="4" w:space="0" w:color="000000"/>
              <w:bottom w:val="single" w:sz="4" w:space="0" w:color="000000"/>
              <w:right w:val="nil"/>
            </w:tcBorders>
          </w:tcPr>
          <w:p w14:paraId="1ABC206E" w14:textId="45BEBEE1" w:rsidR="008326D8" w:rsidRPr="00F12800" w:rsidRDefault="008326D8" w:rsidP="008326D8">
            <w:pPr>
              <w:jc w:val="center"/>
            </w:pPr>
            <w:r w:rsidRPr="00F12800">
              <w:t>Valider la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34E684" w14:textId="41AD8824" w:rsidR="008326D8" w:rsidRDefault="008326D8" w:rsidP="008326D8">
            <w:pPr>
              <w:jc w:val="center"/>
              <w:rPr>
                <w:i/>
                <w:iCs/>
              </w:rPr>
            </w:pPr>
            <w:r>
              <w:rPr>
                <w:i/>
                <w:iCs/>
              </w:rPr>
              <w:t>ok</w:t>
            </w:r>
          </w:p>
        </w:tc>
        <w:tc>
          <w:tcPr>
            <w:tcW w:w="1271"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E7C2588" w14:textId="663EC1D2" w:rsidR="008326D8" w:rsidRPr="00A75ABB" w:rsidRDefault="00205E16" w:rsidP="008326D8">
            <w:pPr>
              <w:jc w:val="center"/>
              <w:rPr>
                <w:color w:val="000000" w:themeColor="text1"/>
                <w:szCs w:val="20"/>
              </w:rPr>
            </w:pPr>
            <w:r>
              <w:rPr>
                <w:color w:val="000000" w:themeColor="text1"/>
                <w:szCs w:val="20"/>
              </w:rPr>
              <w:t>0</w:t>
            </w:r>
            <w:r w:rsidRPr="00A75ABB">
              <w:rPr>
                <w:color w:val="000000" w:themeColor="text1"/>
                <w:szCs w:val="20"/>
              </w:rPr>
              <w:t>2.0</w:t>
            </w:r>
            <w:r>
              <w:rPr>
                <w:color w:val="000000" w:themeColor="text1"/>
                <w:szCs w:val="20"/>
              </w:rPr>
              <w:t>4</w:t>
            </w:r>
            <w:r w:rsidRPr="00A75ABB">
              <w:rPr>
                <w:color w:val="000000" w:themeColor="text1"/>
                <w:szCs w:val="20"/>
              </w:rPr>
              <w:t>.2020</w:t>
            </w:r>
          </w:p>
        </w:tc>
        <w:tc>
          <w:tcPr>
            <w:tcW w:w="1559"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BB88223" w14:textId="3D156FDE" w:rsidR="008326D8" w:rsidRDefault="008326D8" w:rsidP="008326D8">
            <w:pPr>
              <w:jc w:val="center"/>
            </w:pPr>
            <w:r>
              <w:rPr>
                <w:szCs w:val="20"/>
              </w:rPr>
              <w:t>Bastian Chollet</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065473E" w14:textId="3107A0E1" w:rsidR="008326D8" w:rsidRPr="00A75ABB" w:rsidRDefault="00063524" w:rsidP="008326D8">
            <w:pPr>
              <w:jc w:val="center"/>
              <w:rPr>
                <w:szCs w:val="20"/>
              </w:rPr>
            </w:pPr>
            <w:r>
              <w:rPr>
                <w:szCs w:val="20"/>
              </w:rPr>
              <w:t>Firefox</w:t>
            </w:r>
          </w:p>
        </w:tc>
        <w:tc>
          <w:tcPr>
            <w:tcW w:w="1276"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7831D92" w14:textId="77777777" w:rsidR="008326D8" w:rsidRPr="00A75ABB" w:rsidRDefault="008326D8" w:rsidP="008326D8">
            <w:pPr>
              <w:jc w:val="center"/>
              <w:rPr>
                <w:szCs w:val="20"/>
              </w:rPr>
            </w:pPr>
          </w:p>
        </w:tc>
      </w:tr>
    </w:tbl>
    <w:p w14:paraId="3BC775B4" w14:textId="4A52086B" w:rsidR="00D54252" w:rsidRPr="00D54252" w:rsidRDefault="00D54252" w:rsidP="00D54252">
      <w:pPr>
        <w:pStyle w:val="Heading3"/>
      </w:pPr>
    </w:p>
    <w:p w14:paraId="123E4EDC" w14:textId="77777777" w:rsidR="00205E16" w:rsidRDefault="00205E16">
      <w:pPr>
        <w:rPr>
          <w:rFonts w:asciiTheme="majorHAnsi" w:eastAsiaTheme="majorEastAsia" w:hAnsiTheme="majorHAnsi" w:cstheme="majorBidi"/>
          <w:iCs/>
          <w:color w:val="2F5496" w:themeColor="accent1" w:themeShade="BF"/>
          <w:sz w:val="28"/>
          <w:szCs w:val="28"/>
        </w:rPr>
      </w:pPr>
      <w:r>
        <w:rPr>
          <w:iCs/>
        </w:rPr>
        <w:br w:type="page"/>
      </w:r>
    </w:p>
    <w:p w14:paraId="648EB9E9" w14:textId="1412045E" w:rsidR="00CF39A8" w:rsidRDefault="0049659A" w:rsidP="0049659A">
      <w:pPr>
        <w:pStyle w:val="Heading2"/>
        <w:rPr>
          <w:iCs/>
        </w:rPr>
      </w:pPr>
      <w:bookmarkStart w:id="36" w:name="_Toc36724027"/>
      <w:r w:rsidRPr="00791020">
        <w:rPr>
          <w:iCs/>
        </w:rPr>
        <w:lastRenderedPageBreak/>
        <w:t xml:space="preserve">Erreurs </w:t>
      </w:r>
      <w:bookmarkEnd w:id="32"/>
      <w:r w:rsidRPr="00791020">
        <w:rPr>
          <w:iCs/>
        </w:rPr>
        <w:t>restantes</w:t>
      </w:r>
      <w:bookmarkEnd w:id="33"/>
      <w:bookmarkEnd w:id="36"/>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33CBE7F7"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w:t>
      </w:r>
      <w:r w:rsidR="00155EE7">
        <w:t>t</w:t>
      </w:r>
      <w:r w:rsidR="0027156E">
        <w:t xml:space="preserve">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205E16">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70484600"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w:t>
      </w:r>
      <w:r w:rsidR="000A09D8">
        <w:t>ues</w:t>
      </w:r>
      <w:r>
        <w:t xml:space="preserve"> à de mauvaises manipulations</w:t>
      </w:r>
      <w:r w:rsidR="00ED1FA4">
        <w:t xml:space="preserve">, par exemple entrer </w:t>
      </w:r>
      <w:r w:rsidR="00283978">
        <w:t>des caractères non autorisés</w:t>
      </w:r>
      <w:r w:rsidR="009C7DC4">
        <w:t xml:space="preserve"> dans un formulaire</w:t>
      </w:r>
      <w:r w:rsidR="00ED1FA4">
        <w:t>.</w:t>
      </w:r>
    </w:p>
    <w:p w14:paraId="4F93F1E3" w14:textId="1F6D4967" w:rsidR="00BA7917" w:rsidRPr="007D7477" w:rsidRDefault="00BA7917" w:rsidP="00D81C21">
      <w:pPr>
        <w:jc w:val="both"/>
      </w:pPr>
      <w:r>
        <w:t xml:space="preserve">Important : l’application n’a été testé que sur </w:t>
      </w:r>
      <w:r w:rsidR="00205E16">
        <w:t>C</w:t>
      </w:r>
      <w:r>
        <w:t xml:space="preserve">hrome </w:t>
      </w:r>
      <w:r w:rsidR="00205E16">
        <w:t xml:space="preserve">et Firefox </w:t>
      </w:r>
      <w:r>
        <w:t>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7" w:name="_Toc25553328"/>
      <w:bookmarkStart w:id="38" w:name="_Toc71703263"/>
      <w:bookmarkStart w:id="39" w:name="_Toc36724028"/>
      <w:r w:rsidRPr="0049659A">
        <w:t>C</w:t>
      </w:r>
      <w:bookmarkEnd w:id="37"/>
      <w:bookmarkEnd w:id="38"/>
      <w:r w:rsidR="00684B3D">
        <w:t>onclusions</w:t>
      </w:r>
      <w:bookmarkEnd w:id="39"/>
    </w:p>
    <w:p w14:paraId="7BA398F5" w14:textId="3B931879" w:rsidR="00041BE4" w:rsidRDefault="00D4153F" w:rsidP="00BB3477">
      <w:pPr>
        <w:jc w:val="both"/>
      </w:pPr>
      <w:bookmarkStart w:id="40" w:name="_Toc71703264"/>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w:t>
      </w:r>
      <w:r w:rsidR="006D4D31">
        <w:t xml:space="preserve"> cependant</w:t>
      </w:r>
      <w:r w:rsidR="00A8320A">
        <w:t xml:space="preserve">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1B7ABC5" w:rsidR="007175D0" w:rsidRDefault="007175D0" w:rsidP="00BB3477">
      <w:pPr>
        <w:jc w:val="both"/>
      </w:pPr>
      <w:r>
        <w:t>Par rapport aux objectifs que j’ai cité</w:t>
      </w:r>
      <w:r w:rsidR="003B6FBD">
        <w:t>s</w:t>
      </w:r>
      <w:r>
        <w:t xml:space="preserve"> au début de ce document, je suis plutôt satisfait. J’ai pu remplir quasiment la totalité de mes objectifs. Le seul objectif qui n’a pas été atteint est de corriger les bugs connus. Malheureusement je n’ai pas eu le temps de corriger tous les bugs. En revanche j’ai corrigé les plus importants</w:t>
      </w:r>
      <w:r w:rsidR="009F3736">
        <w:t xml:space="preserve"> d’après moi.</w:t>
      </w:r>
    </w:p>
    <w:p w14:paraId="1CAF3BE6" w14:textId="39440641" w:rsidR="00C01D79" w:rsidRDefault="00041BE4" w:rsidP="00BB3477">
      <w:pPr>
        <w:jc w:val="both"/>
      </w:pPr>
      <w:r>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w:t>
      </w:r>
      <w:r w:rsidR="00062ECE">
        <w:t>t</w:t>
      </w:r>
      <w:r>
        <w:t xml:space="preserve">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742C74FA" w:rsidR="004172DF" w:rsidRDefault="00C01D79" w:rsidP="00BB3477">
      <w:pPr>
        <w:jc w:val="both"/>
      </w:pPr>
      <w:r>
        <w:t>En dehors de ça je ne pense pas avoir eu trop de problème</w:t>
      </w:r>
      <w:r w:rsidR="00062ECE">
        <w:t>s</w:t>
      </w:r>
      <w:r>
        <w:t>. Evidemment je ne sais pas tous faire mais en général une recherche sur google me permet de résoudre mes problèmes assez rapidement.</w:t>
      </w:r>
    </w:p>
    <w:p w14:paraId="65060041" w14:textId="7DBC8786" w:rsidR="00BB3477" w:rsidRDefault="004172DF" w:rsidP="00BB3477">
      <w:pPr>
        <w:jc w:val="both"/>
      </w:pPr>
      <w:r>
        <w:t>Ce projet peut</w:t>
      </w:r>
      <w:r w:rsidR="00E46F32">
        <w:t xml:space="preserve"> </w:t>
      </w:r>
      <w:r>
        <w:t>être encore beaucoup amélioré</w:t>
      </w:r>
      <w:r w:rsidR="00BB3477">
        <w:t>, notamment en rajoutant des fonctionnalités comme un historique de votes, un système de recherche avancé</w:t>
      </w:r>
      <w:r w:rsidR="00E46F32">
        <w:t>e</w:t>
      </w:r>
      <w:r w:rsidR="00BB3477">
        <w:t xml:space="preserve"> et surtout en corrigeant les dernies bugs qu</w:t>
      </w:r>
      <w:r w:rsidR="00200DBA">
        <w:t>i</w:t>
      </w:r>
      <w:r w:rsidR="00BB3477">
        <w:t xml:space="preserve"> reste</w:t>
      </w:r>
      <w:r w:rsidR="00E46F32">
        <w:t>nt</w:t>
      </w:r>
      <w:r w:rsidR="00BB3477">
        <w:t>.</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bookmarkStart w:id="41" w:name="_Toc36724029"/>
      <w:r w:rsidRPr="0049659A">
        <w:lastRenderedPageBreak/>
        <w:t>A</w:t>
      </w:r>
      <w:bookmarkEnd w:id="40"/>
      <w:r w:rsidR="00684B3D">
        <w:t>nnexes</w:t>
      </w:r>
      <w:bookmarkEnd w:id="41"/>
    </w:p>
    <w:p w14:paraId="32897B31" w14:textId="77777777" w:rsidR="00572EDA" w:rsidRDefault="00572EDA" w:rsidP="00572EDA">
      <w:pPr>
        <w:pStyle w:val="Heading2"/>
      </w:pPr>
      <w:bookmarkStart w:id="42" w:name="_Toc36724030"/>
      <w:bookmarkStart w:id="43" w:name="_Toc71703265"/>
      <w:r>
        <w:t>API :</w:t>
      </w:r>
      <w:bookmarkEnd w:id="42"/>
    </w:p>
    <w:p w14:paraId="5F47D373" w14:textId="77777777" w:rsidR="00572EDA" w:rsidRDefault="00572EDA" w:rsidP="00572EDA">
      <w:pPr>
        <w:jc w:val="both"/>
      </w:pPr>
      <w:r>
        <w:t>Voici une petite documentation expliquant comment utiliser les différentes routes de notre API.</w:t>
      </w:r>
    </w:p>
    <w:p w14:paraId="6187DC02" w14:textId="77777777" w:rsidR="00572EDA" w:rsidRDefault="00572EDA" w:rsidP="00572EDA">
      <w:pPr>
        <w:jc w:val="both"/>
      </w:pPr>
      <w:r>
        <w:t xml:space="preserve">Bastian et moi avons créé deux types de route : les publiques et les privées. Pour pouvoir accéder aux routes privées il faut fournir un token dans le header de la requête. Ce token peut-être récupérer à l’aide d’une autre route à condition que le nom d’utilisateur et le mot de passe soient correcte. </w:t>
      </w:r>
    </w:p>
    <w:p w14:paraId="341034E2" w14:textId="77777777" w:rsidR="00572EDA" w:rsidRDefault="00572EDA" w:rsidP="00572EDA">
      <w:pPr>
        <w:pStyle w:val="Heading4"/>
      </w:pPr>
      <w:r>
        <w:t>Routes publiques :</w:t>
      </w:r>
    </w:p>
    <w:p w14:paraId="6CC99B1D"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gramEnd"/>
    </w:p>
    <w:p w14:paraId="0D509FA6" w14:textId="77777777" w:rsidR="00572EDA" w:rsidRPr="00457C80" w:rsidRDefault="00572EDA" w:rsidP="00572EDA">
      <w:pPr>
        <w:rPr>
          <w:lang w:val="fr-CH"/>
        </w:rPr>
      </w:pPr>
      <w:r w:rsidRPr="00457C80">
        <w:rPr>
          <w:lang w:val="fr-CH"/>
        </w:rPr>
        <w:t>Permet de c</w:t>
      </w:r>
      <w:r>
        <w:rPr>
          <w:lang w:val="fr-CH"/>
        </w:rPr>
        <w:t>réer un utilisateur dans la BD.</w:t>
      </w:r>
    </w:p>
    <w:p w14:paraId="69095D5F" w14:textId="617D1D1A" w:rsidR="00572EDA" w:rsidRPr="00457C80" w:rsidRDefault="00572EDA" w:rsidP="00572EDA">
      <w:pPr>
        <w:rPr>
          <w:lang w:val="fr-CH"/>
        </w:rPr>
      </w:pPr>
      <w:r w:rsidRPr="00457C80">
        <w:rPr>
          <w:lang w:val="fr-CH"/>
        </w:rPr>
        <w:t xml:space="preserve">Données attendues dans le </w:t>
      </w:r>
      <w:r w:rsidR="008326D8" w:rsidRPr="00457C80">
        <w:rPr>
          <w:lang w:val="fr-CH"/>
        </w:rPr>
        <w:t>body :</w:t>
      </w:r>
    </w:p>
    <w:p w14:paraId="274FFCF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2A7BE4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383BBF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6728A87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D32BEE" w14:textId="77777777" w:rsidR="00572EDA" w:rsidRPr="00513098" w:rsidRDefault="00572EDA" w:rsidP="00572EDA">
      <w:pPr>
        <w:rPr>
          <w:lang w:val="fr-CH"/>
        </w:rPr>
      </w:pPr>
    </w:p>
    <w:p w14:paraId="49490F5E" w14:textId="77777777" w:rsidR="00572EDA" w:rsidRPr="00513098" w:rsidRDefault="00572EDA" w:rsidP="00572EDA">
      <w:pPr>
        <w:rPr>
          <w:lang w:val="fr-CH"/>
        </w:rPr>
      </w:pPr>
      <w:r w:rsidRPr="00513098">
        <w:rPr>
          <w:lang w:val="fr-CH"/>
        </w:rPr>
        <w:t>Réponse :</w:t>
      </w:r>
    </w:p>
    <w:p w14:paraId="12DF750C" w14:textId="77777777" w:rsidR="00572EDA" w:rsidRDefault="00572EDA" w:rsidP="00572EDA">
      <w:pPr>
        <w:rPr>
          <w:lang w:val="fr-CH"/>
        </w:rPr>
      </w:pPr>
      <w:r w:rsidRPr="000B0405">
        <w:rPr>
          <w:lang w:val="fr-CH"/>
        </w:rPr>
        <w:t>Confirmation de l</w:t>
      </w:r>
      <w:r>
        <w:rPr>
          <w:lang w:val="fr-CH"/>
        </w:rPr>
        <w:t>a création du compte.</w:t>
      </w:r>
    </w:p>
    <w:p w14:paraId="219A166B" w14:textId="77777777" w:rsidR="00572EDA" w:rsidRPr="000B0405" w:rsidRDefault="00572EDA" w:rsidP="00572EDA">
      <w:pPr>
        <w:rPr>
          <w:lang w:val="fr-CH"/>
        </w:rPr>
      </w:pPr>
    </w:p>
    <w:p w14:paraId="2F5ABE2B" w14:textId="77777777" w:rsidR="00572EDA" w:rsidRPr="000B0405" w:rsidRDefault="00572EDA" w:rsidP="00572EDA">
      <w:pPr>
        <w:pStyle w:val="Heading5"/>
        <w:rPr>
          <w:lang w:val="fr-CH"/>
        </w:rPr>
      </w:pPr>
      <w:r w:rsidRPr="000B0405">
        <w:rPr>
          <w:lang w:val="fr-CH"/>
        </w:rPr>
        <w:t>Post "/login"</w:t>
      </w:r>
    </w:p>
    <w:p w14:paraId="473E5368" w14:textId="77777777" w:rsidR="00572EDA" w:rsidRPr="00457C80" w:rsidRDefault="00572EDA" w:rsidP="00572EDA">
      <w:pPr>
        <w:rPr>
          <w:lang w:val="fr-CH"/>
        </w:rPr>
      </w:pPr>
      <w:r w:rsidRPr="00457C80">
        <w:rPr>
          <w:lang w:val="fr-CH"/>
        </w:rPr>
        <w:t xml:space="preserve">Permet de récupérer un </w:t>
      </w:r>
      <w:proofErr w:type="spellStart"/>
      <w:r w:rsidRPr="00457C80">
        <w:rPr>
          <w:lang w:val="fr-CH"/>
        </w:rPr>
        <w:t>t</w:t>
      </w:r>
      <w:r>
        <w:rPr>
          <w:lang w:val="fr-CH"/>
        </w:rPr>
        <w:t>oken</w:t>
      </w:r>
      <w:proofErr w:type="spellEnd"/>
      <w:r>
        <w:rPr>
          <w:lang w:val="fr-CH"/>
        </w:rPr>
        <w:t xml:space="preserve"> afin de pouvoir accéder aux routes privées.</w:t>
      </w:r>
    </w:p>
    <w:p w14:paraId="3D12AA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01761AF"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C0B28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031129A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476D2E4" w14:textId="77777777" w:rsidR="00572EDA" w:rsidRPr="00513098" w:rsidRDefault="00572EDA" w:rsidP="00572EDA">
      <w:pPr>
        <w:rPr>
          <w:b/>
          <w:bCs/>
          <w:lang w:val="fr-CH"/>
        </w:rPr>
      </w:pPr>
    </w:p>
    <w:p w14:paraId="1D8540A9"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"/BGG/</w:t>
      </w:r>
      <w:proofErr w:type="spellStart"/>
      <w:r w:rsidRPr="00513098">
        <w:rPr>
          <w:lang w:val="fr-CH"/>
        </w:rPr>
        <w:t>games</w:t>
      </w:r>
      <w:proofErr w:type="spellEnd"/>
      <w:proofErr w:type="gramStart"/>
      <w:r w:rsidRPr="00513098">
        <w:rPr>
          <w:lang w:val="fr-CH"/>
        </w:rPr>
        <w:t>/:</w:t>
      </w:r>
      <w:proofErr w:type="spellStart"/>
      <w:proofErr w:type="gramEnd"/>
      <w:r w:rsidRPr="00513098">
        <w:rPr>
          <w:lang w:val="fr-CH"/>
        </w:rPr>
        <w:t>name</w:t>
      </w:r>
      <w:proofErr w:type="spellEnd"/>
      <w:r w:rsidRPr="00513098">
        <w:rPr>
          <w:lang w:val="fr-CH"/>
        </w:rPr>
        <w:t>"</w:t>
      </w:r>
    </w:p>
    <w:p w14:paraId="1C0E56FB" w14:textId="77777777" w:rsidR="00572EDA" w:rsidRPr="00457C80" w:rsidRDefault="00572EDA" w:rsidP="00572EDA">
      <w:pPr>
        <w:jc w:val="both"/>
        <w:rPr>
          <w:lang w:val="fr-CH"/>
        </w:rPr>
      </w:pPr>
      <w:r w:rsidRPr="00457C80">
        <w:rPr>
          <w:lang w:val="fr-CH"/>
        </w:rPr>
        <w:t xml:space="preserve">Permet de </w:t>
      </w:r>
      <w:r>
        <w:rPr>
          <w:lang w:val="fr-CH"/>
        </w:rPr>
        <w:t>rechercher les jeux ayant un nom ressemblant au paramètre fourni dans le lien</w:t>
      </w:r>
    </w:p>
    <w:p w14:paraId="6D2BAEE0" w14:textId="77777777" w:rsidR="00572EDA" w:rsidRPr="00457C80" w:rsidRDefault="00572EDA" w:rsidP="00572EDA">
      <w:pPr>
        <w:jc w:val="both"/>
        <w:rPr>
          <w:lang w:val="fr-CH"/>
        </w:rPr>
      </w:pPr>
      <w:r w:rsidRPr="00457C80">
        <w:rPr>
          <w:lang w:val="fr-CH"/>
        </w:rPr>
        <w:t>Données attendues :</w:t>
      </w:r>
    </w:p>
    <w:p w14:paraId="3FE0C375" w14:textId="77777777" w:rsidR="00572EDA" w:rsidRDefault="00572EDA" w:rsidP="00572EDA">
      <w:pPr>
        <w:jc w:val="both"/>
        <w:rPr>
          <w:lang w:val="fr-CH"/>
        </w:rPr>
      </w:pPr>
      <w:r w:rsidRPr="00457C80">
        <w:rPr>
          <w:lang w:val="fr-CH"/>
        </w:rPr>
        <w:t>Indiquer le nom du j</w:t>
      </w:r>
      <w:r>
        <w:rPr>
          <w:lang w:val="fr-CH"/>
        </w:rPr>
        <w:t>eu dans le lien à la place de </w:t>
      </w:r>
      <w:r w:rsidRPr="00C14570">
        <w:rPr>
          <w:i/>
          <w:iCs/>
          <w:lang w:val="fr-CH"/>
        </w:rPr>
        <w:t>:</w:t>
      </w:r>
      <w:proofErr w:type="spellStart"/>
      <w:r w:rsidRPr="00C14570">
        <w:rPr>
          <w:i/>
          <w:iCs/>
          <w:lang w:val="fr-CH"/>
        </w:rPr>
        <w:t>name</w:t>
      </w:r>
      <w:proofErr w:type="spellEnd"/>
    </w:p>
    <w:p w14:paraId="2CB7318D" w14:textId="77777777" w:rsidR="00572EDA" w:rsidRDefault="00572EDA" w:rsidP="00572EDA">
      <w:pPr>
        <w:jc w:val="both"/>
        <w:rPr>
          <w:lang w:val="fr-CH"/>
        </w:rPr>
      </w:pPr>
      <w:r>
        <w:rPr>
          <w:lang w:val="fr-CH"/>
        </w:rPr>
        <w:t>Réponse :</w:t>
      </w:r>
    </w:p>
    <w:p w14:paraId="0AF4C418" w14:textId="5B08AD01" w:rsidR="00572EDA" w:rsidRDefault="00572EDA" w:rsidP="00572EDA">
      <w:pPr>
        <w:jc w:val="both"/>
        <w:rPr>
          <w:lang w:val="fr-CH"/>
        </w:rPr>
      </w:pPr>
      <w:r>
        <w:rPr>
          <w:lang w:val="fr-CH"/>
        </w:rPr>
        <w:t xml:space="preserve">Un tableau JSON contenant les ID et </w:t>
      </w:r>
      <w:r w:rsidR="00AC0D63">
        <w:rPr>
          <w:lang w:val="fr-CH"/>
        </w:rPr>
        <w:t>les noms</w:t>
      </w:r>
      <w:r>
        <w:rPr>
          <w:lang w:val="fr-CH"/>
        </w:rPr>
        <w:t xml:space="preserve"> </w:t>
      </w:r>
      <w:proofErr w:type="gramStart"/>
      <w:r>
        <w:rPr>
          <w:lang w:val="fr-CH"/>
        </w:rPr>
        <w:t>des jeux complet</w:t>
      </w:r>
      <w:proofErr w:type="gramEnd"/>
      <w:r>
        <w:rPr>
          <w:lang w:val="fr-CH"/>
        </w:rPr>
        <w:t xml:space="preserve"> correspondant à la donnée fournie.</w:t>
      </w:r>
    </w:p>
    <w:p w14:paraId="6B138656" w14:textId="77777777" w:rsidR="00572EDA" w:rsidRPr="00457C80" w:rsidRDefault="00572EDA" w:rsidP="00572EDA">
      <w:pPr>
        <w:rPr>
          <w:lang w:val="fr-CH"/>
        </w:rPr>
      </w:pPr>
    </w:p>
    <w:p w14:paraId="6715853B" w14:textId="77777777" w:rsidR="00572EDA" w:rsidRDefault="00572EDA" w:rsidP="00572EDA">
      <w:pPr>
        <w:pStyle w:val="Heading5"/>
        <w:rPr>
          <w:lang w:val="en-US"/>
        </w:rPr>
      </w:pPr>
      <w:r w:rsidRPr="00457C80">
        <w:rPr>
          <w:lang w:val="en-US"/>
        </w:rPr>
        <w:t>Get "/BGG/games</w:t>
      </w:r>
      <w:proofErr w:type="gramStart"/>
      <w:r w:rsidRPr="00457C80">
        <w:rPr>
          <w:lang w:val="en-US"/>
        </w:rPr>
        <w:t>/:</w:t>
      </w:r>
      <w:proofErr w:type="spellStart"/>
      <w:r w:rsidRPr="00457C80">
        <w:rPr>
          <w:lang w:val="en-US"/>
        </w:rPr>
        <w:t>idGame</w:t>
      </w:r>
      <w:proofErr w:type="spellEnd"/>
      <w:proofErr w:type="gramEnd"/>
      <w:r w:rsidRPr="00457C80">
        <w:rPr>
          <w:lang w:val="en-US"/>
        </w:rPr>
        <w:t>/details"</w:t>
      </w:r>
    </w:p>
    <w:p w14:paraId="3FA5092B" w14:textId="77777777" w:rsidR="00572EDA" w:rsidRDefault="00572EDA" w:rsidP="00572EDA">
      <w:pPr>
        <w:jc w:val="both"/>
        <w:rPr>
          <w:lang w:val="fr-CH"/>
        </w:rPr>
      </w:pPr>
      <w:r w:rsidRPr="00C14570">
        <w:rPr>
          <w:lang w:val="fr-CH"/>
        </w:rPr>
        <w:t>Permet d’avoir les détails d</w:t>
      </w:r>
      <w:r>
        <w:rPr>
          <w:lang w:val="fr-CH"/>
        </w:rPr>
        <w:t>’un jeu</w:t>
      </w:r>
    </w:p>
    <w:p w14:paraId="395D7D34" w14:textId="77777777" w:rsidR="00572EDA" w:rsidRPr="00457C80" w:rsidRDefault="00572EDA" w:rsidP="00572EDA">
      <w:pPr>
        <w:jc w:val="both"/>
        <w:rPr>
          <w:lang w:val="fr-CH"/>
        </w:rPr>
      </w:pPr>
      <w:r w:rsidRPr="00457C80">
        <w:rPr>
          <w:lang w:val="fr-CH"/>
        </w:rPr>
        <w:t>Données attendues :</w:t>
      </w:r>
    </w:p>
    <w:p w14:paraId="529911C6" w14:textId="77777777" w:rsidR="00572EDA" w:rsidRDefault="00572EDA" w:rsidP="00572EDA">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w:t>
      </w:r>
      <w:proofErr w:type="gramStart"/>
      <w:r>
        <w:rPr>
          <w:lang w:val="fr-CH"/>
        </w:rPr>
        <w:t> </w:t>
      </w:r>
      <w:r w:rsidRPr="00D63A72">
        <w:rPr>
          <w:i/>
          <w:iCs/>
          <w:lang w:val="fr-CH"/>
        </w:rPr>
        <w:t>:</w:t>
      </w:r>
      <w:proofErr w:type="spellStart"/>
      <w:r w:rsidRPr="00D63A72">
        <w:rPr>
          <w:i/>
          <w:iCs/>
          <w:lang w:val="fr-CH"/>
        </w:rPr>
        <w:t>idGame</w:t>
      </w:r>
      <w:proofErr w:type="spellEnd"/>
      <w:proofErr w:type="gramEnd"/>
    </w:p>
    <w:p w14:paraId="554BC99F" w14:textId="77777777" w:rsidR="00572EDA" w:rsidRDefault="00572EDA" w:rsidP="00572EDA">
      <w:pPr>
        <w:jc w:val="both"/>
        <w:rPr>
          <w:lang w:val="fr-CH"/>
        </w:rPr>
      </w:pPr>
      <w:r>
        <w:rPr>
          <w:lang w:val="fr-CH"/>
        </w:rPr>
        <w:t>Réponse :</w:t>
      </w:r>
    </w:p>
    <w:p w14:paraId="5782B9CB" w14:textId="77777777" w:rsidR="00572EDA" w:rsidRDefault="00572EDA" w:rsidP="00572EDA">
      <w:pPr>
        <w:jc w:val="both"/>
        <w:rPr>
          <w:lang w:val="fr-CH"/>
        </w:rPr>
      </w:pPr>
      <w:r>
        <w:rPr>
          <w:lang w:val="fr-CH"/>
        </w:rPr>
        <w:lastRenderedPageBreak/>
        <w:t>Un objet JSON avec tous les détails du jeu disponible dans la BD</w:t>
      </w:r>
    </w:p>
    <w:p w14:paraId="4D1E8334" w14:textId="77777777" w:rsidR="00572EDA" w:rsidRPr="00D63A72" w:rsidRDefault="00572EDA" w:rsidP="00572EDA">
      <w:pPr>
        <w:rPr>
          <w:lang w:val="fr-CH"/>
        </w:rPr>
      </w:pPr>
    </w:p>
    <w:p w14:paraId="269C2F4B"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roofErr w:type="spellStart"/>
      <w:r w:rsidRPr="00513098">
        <w:rPr>
          <w:lang w:val="fr-CH"/>
        </w:rPr>
        <w:t>idSurvey</w:t>
      </w:r>
      <w:proofErr w:type="spellEnd"/>
      <w:r w:rsidRPr="00513098">
        <w:rPr>
          <w:lang w:val="fr-CH"/>
        </w:rPr>
        <w:t>/candidates/:</w:t>
      </w:r>
      <w:proofErr w:type="spellStart"/>
      <w:r w:rsidRPr="00513098">
        <w:rPr>
          <w:lang w:val="fr-CH"/>
        </w:rPr>
        <w:t>idCandidate</w:t>
      </w:r>
      <w:proofErr w:type="spellEnd"/>
      <w:r w:rsidRPr="00513098">
        <w:rPr>
          <w:lang w:val="fr-CH"/>
        </w:rPr>
        <w:t>/vote”</w:t>
      </w:r>
    </w:p>
    <w:p w14:paraId="50CF1C13" w14:textId="77777777" w:rsidR="00572EDA" w:rsidRDefault="00572EDA" w:rsidP="00572EDA">
      <w:pPr>
        <w:jc w:val="both"/>
        <w:rPr>
          <w:lang w:val="fr-CH"/>
        </w:rPr>
      </w:pPr>
      <w:r w:rsidRPr="00D63A72">
        <w:rPr>
          <w:lang w:val="fr-CH"/>
        </w:rPr>
        <w:t xml:space="preserve">Permet de voter pour </w:t>
      </w:r>
      <w:r>
        <w:rPr>
          <w:lang w:val="fr-CH"/>
        </w:rPr>
        <w:t>un candidat d’un sondage</w:t>
      </w:r>
    </w:p>
    <w:p w14:paraId="3474D7D9" w14:textId="77777777" w:rsidR="00572EDA" w:rsidRPr="00457C80" w:rsidRDefault="00572EDA" w:rsidP="00572EDA">
      <w:pPr>
        <w:jc w:val="both"/>
        <w:rPr>
          <w:lang w:val="fr-CH"/>
        </w:rPr>
      </w:pPr>
      <w:r w:rsidRPr="00457C80">
        <w:rPr>
          <w:lang w:val="fr-CH"/>
        </w:rPr>
        <w:t>Données attendues :</w:t>
      </w:r>
      <w:r>
        <w:rPr>
          <w:lang w:val="fr-CH"/>
        </w:rPr>
        <w:t xml:space="preserve"> il faut fournir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ainsi que </w:t>
      </w:r>
      <w:proofErr w:type="spellStart"/>
      <w:r>
        <w:rPr>
          <w:lang w:val="fr-CH"/>
        </w:rPr>
        <w:t>l’id</w:t>
      </w:r>
      <w:proofErr w:type="spellEnd"/>
      <w:r>
        <w:rPr>
          <w:lang w:val="fr-CH"/>
        </w:rPr>
        <w:t xml:space="preserve"> du candidat à la place de :</w:t>
      </w:r>
      <w:proofErr w:type="spellStart"/>
      <w:r>
        <w:rPr>
          <w:lang w:val="fr-CH"/>
        </w:rPr>
        <w:t>idCandidate</w:t>
      </w:r>
      <w:proofErr w:type="spellEnd"/>
      <w:r>
        <w:rPr>
          <w:lang w:val="fr-CH"/>
        </w:rPr>
        <w:t>.</w:t>
      </w:r>
    </w:p>
    <w:p w14:paraId="01897C99" w14:textId="77777777" w:rsidR="00572EDA" w:rsidRDefault="00572EDA" w:rsidP="00572EDA">
      <w:pPr>
        <w:jc w:val="both"/>
        <w:rPr>
          <w:lang w:val="fr-CH"/>
        </w:rPr>
      </w:pPr>
      <w:r>
        <w:rPr>
          <w:lang w:val="fr-CH"/>
        </w:rPr>
        <w:t xml:space="preserve">Réponse : Une confirmation que la requête </w:t>
      </w:r>
      <w:proofErr w:type="spellStart"/>
      <w:r>
        <w:rPr>
          <w:lang w:val="fr-CH"/>
        </w:rPr>
        <w:t>à</w:t>
      </w:r>
      <w:proofErr w:type="spellEnd"/>
      <w:r>
        <w:rPr>
          <w:lang w:val="fr-CH"/>
        </w:rPr>
        <w:t xml:space="preserve"> fonctionné.</w:t>
      </w:r>
    </w:p>
    <w:p w14:paraId="127DA81E" w14:textId="77777777" w:rsidR="00572EDA" w:rsidRPr="00D63A72" w:rsidRDefault="00572EDA" w:rsidP="00572EDA">
      <w:pPr>
        <w:rPr>
          <w:lang w:val="fr-CH"/>
        </w:rPr>
      </w:pPr>
    </w:p>
    <w:p w14:paraId="79A732A8"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r w:rsidRPr="00D63A72">
        <w:rPr>
          <w:lang w:val="fr-CH"/>
        </w:rPr>
        <w:t>/</w:t>
      </w:r>
      <w:proofErr w:type="spellStart"/>
      <w:r w:rsidRPr="00D63A72">
        <w:rPr>
          <w:lang w:val="fr-CH"/>
        </w:rPr>
        <w:t>surveys</w:t>
      </w:r>
      <w:proofErr w:type="spellEnd"/>
      <w:proofErr w:type="gramStart"/>
      <w:r w:rsidRPr="00D63A72">
        <w:rPr>
          <w:lang w:val="fr-CH"/>
        </w:rPr>
        <w:t>/:</w:t>
      </w:r>
      <w:proofErr w:type="spellStart"/>
      <w:r w:rsidRPr="00D63A72">
        <w:rPr>
          <w:lang w:val="fr-CH"/>
        </w:rPr>
        <w:t>shareCode</w:t>
      </w:r>
      <w:proofErr w:type="spellEnd"/>
      <w:proofErr w:type="gramEnd"/>
      <w:r w:rsidRPr="00D63A72">
        <w:rPr>
          <w:lang w:val="fr-CH"/>
        </w:rPr>
        <w:t>"</w:t>
      </w:r>
    </w:p>
    <w:p w14:paraId="1E4F3F5F" w14:textId="77777777" w:rsidR="00572EDA" w:rsidRPr="00C92CFC" w:rsidRDefault="00572EDA" w:rsidP="00572EDA">
      <w:pPr>
        <w:rPr>
          <w:lang w:val="fr-CH"/>
        </w:rPr>
      </w:pPr>
      <w:r>
        <w:rPr>
          <w:lang w:val="fr-CH"/>
        </w:rPr>
        <w:t>Permet de récupérer les infos d’un sondage</w:t>
      </w:r>
    </w:p>
    <w:p w14:paraId="613EE3C5" w14:textId="77777777" w:rsidR="00572EDA" w:rsidRDefault="00572EDA" w:rsidP="00572EDA">
      <w:pPr>
        <w:rPr>
          <w:lang w:val="fr-CH"/>
        </w:rPr>
      </w:pPr>
      <w:r w:rsidRPr="00457C80">
        <w:rPr>
          <w:lang w:val="fr-CH"/>
        </w:rPr>
        <w:t>Données attendues :</w:t>
      </w:r>
    </w:p>
    <w:p w14:paraId="44B4E89D" w14:textId="77777777" w:rsidR="00572EDA" w:rsidRPr="00457C80" w:rsidRDefault="00572EDA" w:rsidP="00572EDA">
      <w:pPr>
        <w:rPr>
          <w:lang w:val="fr-CH"/>
        </w:rPr>
      </w:pPr>
      <w:r>
        <w:rPr>
          <w:lang w:val="fr-CH"/>
        </w:rPr>
        <w:t>Il faut fournir le code de partage à la place de</w:t>
      </w:r>
      <w:proofErr w:type="gramStart"/>
      <w:r>
        <w:rPr>
          <w:lang w:val="fr-CH"/>
        </w:rPr>
        <w:t> :</w:t>
      </w:r>
      <w:proofErr w:type="spellStart"/>
      <w:r>
        <w:rPr>
          <w:lang w:val="fr-CH"/>
        </w:rPr>
        <w:t>shareCode</w:t>
      </w:r>
      <w:proofErr w:type="spellEnd"/>
      <w:proofErr w:type="gramEnd"/>
      <w:r>
        <w:rPr>
          <w:lang w:val="fr-CH"/>
        </w:rPr>
        <w:t xml:space="preserve"> dans le lien.</w:t>
      </w:r>
    </w:p>
    <w:p w14:paraId="6B4CA606" w14:textId="77777777" w:rsidR="00572EDA" w:rsidRDefault="00572EDA" w:rsidP="00572EDA">
      <w:pPr>
        <w:rPr>
          <w:lang w:val="fr-CH"/>
        </w:rPr>
      </w:pPr>
      <w:r>
        <w:rPr>
          <w:lang w:val="fr-CH"/>
        </w:rPr>
        <w:t>Réponse :</w:t>
      </w:r>
    </w:p>
    <w:p w14:paraId="768A2FF5" w14:textId="77777777" w:rsidR="00572EDA" w:rsidRDefault="00572EDA" w:rsidP="00572EDA">
      <w:pPr>
        <w:rPr>
          <w:lang w:val="fr-CH"/>
        </w:rPr>
      </w:pPr>
      <w:r>
        <w:rPr>
          <w:lang w:val="fr-CH"/>
        </w:rPr>
        <w:t>Les informations à propos du sondage.</w:t>
      </w:r>
    </w:p>
    <w:p w14:paraId="2E5ECCE8" w14:textId="77777777" w:rsidR="00572EDA" w:rsidRPr="00D63A72" w:rsidRDefault="00572EDA" w:rsidP="00572EDA">
      <w:pPr>
        <w:rPr>
          <w:lang w:val="fr-CH"/>
        </w:rPr>
      </w:pPr>
    </w:p>
    <w:p w14:paraId="05E7A059"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proofErr w:type="gramStart"/>
      <w:r w:rsidRPr="00D63A72">
        <w:rPr>
          <w:lang w:val="fr-CH"/>
        </w:rPr>
        <w:t>/:</w:t>
      </w:r>
      <w:proofErr w:type="spellStart"/>
      <w:r w:rsidRPr="00D63A72">
        <w:rPr>
          <w:lang w:val="fr-CH"/>
        </w:rPr>
        <w:t>idUser</w:t>
      </w:r>
      <w:proofErr w:type="spellEnd"/>
      <w:proofErr w:type="gramEnd"/>
      <w:r w:rsidRPr="00D63A72">
        <w:rPr>
          <w:lang w:val="fr-CH"/>
        </w:rPr>
        <w:t>/</w:t>
      </w:r>
      <w:proofErr w:type="spellStart"/>
      <w:r w:rsidRPr="00D63A72">
        <w:rPr>
          <w:lang w:val="fr-CH"/>
        </w:rPr>
        <w:t>surveys</w:t>
      </w:r>
      <w:proofErr w:type="spellEnd"/>
      <w:r w:rsidRPr="00D63A72">
        <w:rPr>
          <w:lang w:val="fr-CH"/>
        </w:rPr>
        <w:t>"</w:t>
      </w:r>
    </w:p>
    <w:p w14:paraId="21FF356C" w14:textId="77777777" w:rsidR="00572EDA" w:rsidRPr="002C264C" w:rsidRDefault="00572EDA" w:rsidP="00572EDA">
      <w:pPr>
        <w:rPr>
          <w:lang w:val="fr-CH"/>
        </w:rPr>
      </w:pPr>
      <w:r>
        <w:rPr>
          <w:lang w:val="fr-CH"/>
        </w:rPr>
        <w:t>Permet de récupérer les sondages d’un utilisateur</w:t>
      </w:r>
    </w:p>
    <w:p w14:paraId="56B147D3" w14:textId="77777777" w:rsidR="00572EDA" w:rsidRDefault="00572EDA" w:rsidP="00572EDA">
      <w:pPr>
        <w:rPr>
          <w:lang w:val="fr-CH"/>
        </w:rPr>
      </w:pPr>
      <w:r w:rsidRPr="00457C80">
        <w:rPr>
          <w:lang w:val="fr-CH"/>
        </w:rPr>
        <w:t>Données attendues :</w:t>
      </w:r>
    </w:p>
    <w:p w14:paraId="6A1D5074" w14:textId="77777777" w:rsidR="00572EDA" w:rsidRPr="00457C80" w:rsidRDefault="00572EDA" w:rsidP="00572EDA">
      <w:pPr>
        <w:rPr>
          <w:lang w:val="fr-CH"/>
        </w:rPr>
      </w:pPr>
      <w:r>
        <w:rPr>
          <w:lang w:val="fr-CH"/>
        </w:rPr>
        <w:t xml:space="preserve">Il faut fournir </w:t>
      </w:r>
      <w:proofErr w:type="spellStart"/>
      <w:r>
        <w:rPr>
          <w:lang w:val="fr-CH"/>
        </w:rPr>
        <w:t>l’id</w:t>
      </w:r>
      <w:proofErr w:type="spellEnd"/>
      <w:r>
        <w:rPr>
          <w:lang w:val="fr-CH"/>
        </w:rPr>
        <w:t xml:space="preserve"> de l’utilisateur à la place de</w:t>
      </w:r>
      <w:proofErr w:type="gramStart"/>
      <w:r>
        <w:rPr>
          <w:lang w:val="fr-CH"/>
        </w:rPr>
        <w:t> :</w:t>
      </w:r>
      <w:proofErr w:type="spellStart"/>
      <w:r>
        <w:rPr>
          <w:lang w:val="fr-CH"/>
        </w:rPr>
        <w:t>idUser</w:t>
      </w:r>
      <w:proofErr w:type="spellEnd"/>
      <w:proofErr w:type="gramEnd"/>
      <w:r>
        <w:rPr>
          <w:lang w:val="fr-CH"/>
        </w:rPr>
        <w:t>.</w:t>
      </w:r>
    </w:p>
    <w:p w14:paraId="01A45413" w14:textId="77777777" w:rsidR="00572EDA" w:rsidRDefault="00572EDA" w:rsidP="00572EDA">
      <w:pPr>
        <w:rPr>
          <w:lang w:val="fr-CH"/>
        </w:rPr>
      </w:pPr>
      <w:r>
        <w:rPr>
          <w:lang w:val="fr-CH"/>
        </w:rPr>
        <w:t>Réponse :</w:t>
      </w:r>
    </w:p>
    <w:p w14:paraId="183A1FE4" w14:textId="77777777" w:rsidR="00572EDA" w:rsidRDefault="00572EDA" w:rsidP="00572EDA">
      <w:pPr>
        <w:rPr>
          <w:lang w:val="fr-CH"/>
        </w:rPr>
      </w:pPr>
      <w:r>
        <w:rPr>
          <w:lang w:val="fr-CH"/>
        </w:rPr>
        <w:t>Les informations à propos du sondage.</w:t>
      </w:r>
    </w:p>
    <w:p w14:paraId="08E63025" w14:textId="77777777" w:rsidR="00572EDA" w:rsidRPr="00D63A72" w:rsidRDefault="00572EDA" w:rsidP="00572EDA">
      <w:pPr>
        <w:rPr>
          <w:lang w:val="fr-CH"/>
        </w:rPr>
      </w:pPr>
    </w:p>
    <w:p w14:paraId="01D1B0E8" w14:textId="77777777" w:rsidR="00572EDA" w:rsidRDefault="00572EDA" w:rsidP="00572EDA">
      <w:pPr>
        <w:pStyle w:val="Heading5"/>
        <w:rPr>
          <w:lang w:val="fr-CH"/>
        </w:rPr>
      </w:pPr>
      <w:proofErr w:type="spellStart"/>
      <w:r w:rsidRPr="002C264C">
        <w:rPr>
          <w:lang w:val="fr-CH"/>
        </w:rPr>
        <w:t>Get</w:t>
      </w:r>
      <w:proofErr w:type="spellEnd"/>
      <w:r w:rsidRPr="002C264C">
        <w:rPr>
          <w:lang w:val="fr-CH"/>
        </w:rPr>
        <w:t xml:space="preserve"> "/</w:t>
      </w:r>
      <w:proofErr w:type="spellStart"/>
      <w:r w:rsidRPr="002C264C">
        <w:rPr>
          <w:lang w:val="fr-CH"/>
        </w:rPr>
        <w:t>users</w:t>
      </w:r>
      <w:proofErr w:type="spellEnd"/>
      <w:r w:rsidRPr="002C264C">
        <w:rPr>
          <w:lang w:val="fr-CH"/>
        </w:rPr>
        <w:t>/</w:t>
      </w:r>
      <w:proofErr w:type="spellStart"/>
      <w:r w:rsidRPr="002C264C">
        <w:rPr>
          <w:lang w:val="fr-CH"/>
        </w:rPr>
        <w:t>surveys</w:t>
      </w:r>
      <w:proofErr w:type="spellEnd"/>
      <w:r w:rsidRPr="002C264C">
        <w:rPr>
          <w:lang w:val="fr-CH"/>
        </w:rPr>
        <w:t>"</w:t>
      </w:r>
    </w:p>
    <w:p w14:paraId="647C6B9D" w14:textId="77777777" w:rsidR="00572EDA" w:rsidRPr="008E335A" w:rsidRDefault="00572EDA" w:rsidP="00572EDA">
      <w:pPr>
        <w:jc w:val="both"/>
        <w:rPr>
          <w:lang w:val="fr-CH"/>
        </w:rPr>
      </w:pPr>
      <w:r>
        <w:rPr>
          <w:lang w:val="fr-CH"/>
        </w:rPr>
        <w:t>Permet de récupérer tous les sondages de la BD</w:t>
      </w:r>
    </w:p>
    <w:p w14:paraId="1439587E" w14:textId="77777777" w:rsidR="00572EDA" w:rsidRPr="00457C80" w:rsidRDefault="00572EDA" w:rsidP="00572EDA">
      <w:pPr>
        <w:jc w:val="both"/>
        <w:rPr>
          <w:lang w:val="fr-CH"/>
        </w:rPr>
      </w:pPr>
      <w:r w:rsidRPr="00457C80">
        <w:rPr>
          <w:lang w:val="fr-CH"/>
        </w:rPr>
        <w:t>Données attendues :</w:t>
      </w:r>
      <w:r>
        <w:rPr>
          <w:lang w:val="fr-CH"/>
        </w:rPr>
        <w:t xml:space="preserve"> aucune</w:t>
      </w:r>
    </w:p>
    <w:p w14:paraId="7704A287" w14:textId="77777777" w:rsidR="00572EDA" w:rsidRDefault="00572EDA" w:rsidP="00572EDA">
      <w:pPr>
        <w:jc w:val="both"/>
        <w:rPr>
          <w:lang w:val="fr-CH"/>
        </w:rPr>
      </w:pPr>
      <w:r>
        <w:rPr>
          <w:lang w:val="fr-CH"/>
        </w:rPr>
        <w:t>Réponse :</w:t>
      </w:r>
    </w:p>
    <w:p w14:paraId="07DBFD32" w14:textId="77777777" w:rsidR="00572EDA" w:rsidRDefault="00572EDA" w:rsidP="00572EDA">
      <w:pPr>
        <w:jc w:val="both"/>
        <w:rPr>
          <w:lang w:val="fr-CH"/>
        </w:rPr>
      </w:pPr>
      <w:r>
        <w:rPr>
          <w:lang w:val="fr-CH"/>
        </w:rPr>
        <w:t>Un tableau avec les informations de tous les sondages</w:t>
      </w:r>
    </w:p>
    <w:p w14:paraId="1D8D2D39" w14:textId="77777777" w:rsidR="00572EDA" w:rsidRPr="008E335A" w:rsidRDefault="00572EDA" w:rsidP="00572EDA">
      <w:pPr>
        <w:rPr>
          <w:lang w:val="fr-CH"/>
        </w:rPr>
      </w:pPr>
    </w:p>
    <w:p w14:paraId="4C0CB72D" w14:textId="77777777" w:rsidR="00572EDA" w:rsidRDefault="00572EDA" w:rsidP="00572EDA">
      <w:pPr>
        <w:pStyle w:val="Heading5"/>
        <w:rPr>
          <w:lang w:val="en-US"/>
        </w:rPr>
      </w:pPr>
      <w:r w:rsidRPr="000F4D37">
        <w:rPr>
          <w:lang w:val="en-US"/>
        </w:rPr>
        <w:t>Get "/users/surveys</w:t>
      </w:r>
      <w:proofErr w:type="gramStart"/>
      <w:r w:rsidRPr="000F4D37">
        <w:rPr>
          <w:lang w:val="en-US"/>
        </w:rPr>
        <w:t>/:</w:t>
      </w:r>
      <w:proofErr w:type="spellStart"/>
      <w:r w:rsidRPr="000F4D37">
        <w:rPr>
          <w:lang w:val="en-US"/>
        </w:rPr>
        <w:t>idSurvey</w:t>
      </w:r>
      <w:proofErr w:type="spellEnd"/>
      <w:proofErr w:type="gramEnd"/>
      <w:r w:rsidRPr="000F4D37">
        <w:rPr>
          <w:lang w:val="en-US"/>
        </w:rPr>
        <w:t>/candidates"</w:t>
      </w:r>
    </w:p>
    <w:p w14:paraId="1EDC2087" w14:textId="77777777" w:rsidR="00572EDA" w:rsidRPr="007138CE" w:rsidRDefault="00572EDA" w:rsidP="00572EDA">
      <w:pPr>
        <w:jc w:val="both"/>
        <w:rPr>
          <w:lang w:val="fr-CH"/>
        </w:rPr>
      </w:pPr>
      <w:r w:rsidRPr="007138CE">
        <w:rPr>
          <w:lang w:val="fr-CH"/>
        </w:rPr>
        <w:t>Permet d</w:t>
      </w:r>
      <w:r>
        <w:rPr>
          <w:lang w:val="fr-CH"/>
        </w:rPr>
        <w:t>e récupérer les candidats d’un sondage</w:t>
      </w:r>
    </w:p>
    <w:p w14:paraId="7DD89316" w14:textId="77777777" w:rsidR="00572EDA" w:rsidRPr="00457C80" w:rsidRDefault="00572EDA" w:rsidP="00572EDA">
      <w:pPr>
        <w:jc w:val="both"/>
        <w:rPr>
          <w:lang w:val="fr-CH"/>
        </w:rPr>
      </w:pPr>
      <w:r w:rsidRPr="00457C80">
        <w:rPr>
          <w:lang w:val="fr-CH"/>
        </w:rPr>
        <w:t>Données attendues :</w:t>
      </w:r>
      <w:r>
        <w:rPr>
          <w:lang w:val="fr-CH"/>
        </w:rPr>
        <w:t xml:space="preserve"> Indique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788FAE19" w14:textId="77777777" w:rsidR="00572EDA" w:rsidRDefault="00572EDA" w:rsidP="00572EDA">
      <w:pPr>
        <w:jc w:val="both"/>
        <w:rPr>
          <w:lang w:val="fr-CH"/>
        </w:rPr>
      </w:pPr>
      <w:r>
        <w:rPr>
          <w:lang w:val="fr-CH"/>
        </w:rPr>
        <w:t>Réponse :</w:t>
      </w:r>
    </w:p>
    <w:p w14:paraId="3B16DFB5" w14:textId="77777777" w:rsidR="00572EDA" w:rsidRDefault="00572EDA" w:rsidP="00572EDA">
      <w:pPr>
        <w:jc w:val="both"/>
        <w:rPr>
          <w:lang w:val="fr-CH"/>
        </w:rPr>
      </w:pPr>
      <w:r>
        <w:rPr>
          <w:lang w:val="fr-CH"/>
        </w:rPr>
        <w:t>Un tableau contenant tous les candidats avec les infos leur concernant.</w:t>
      </w:r>
    </w:p>
    <w:p w14:paraId="7790E882" w14:textId="77777777" w:rsidR="00572EDA" w:rsidRPr="007138CE" w:rsidRDefault="00572EDA" w:rsidP="00572EDA">
      <w:pPr>
        <w:rPr>
          <w:lang w:val="fr-CH"/>
        </w:rPr>
      </w:pPr>
    </w:p>
    <w:p w14:paraId="0D34C78E"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surveys</w:t>
      </w:r>
      <w:proofErr w:type="spellEnd"/>
      <w:proofErr w:type="gramStart"/>
      <w:r w:rsidRPr="00513098">
        <w:rPr>
          <w:lang w:val="fr-CH"/>
        </w:rPr>
        <w:t>/:</w:t>
      </w:r>
      <w:proofErr w:type="spellStart"/>
      <w:r w:rsidRPr="00513098">
        <w:rPr>
          <w:lang w:val="fr-CH"/>
        </w:rPr>
        <w:t>idSurvey</w:t>
      </w:r>
      <w:proofErr w:type="spellEnd"/>
      <w:proofErr w:type="gramEnd"/>
      <w:r w:rsidRPr="00513098">
        <w:rPr>
          <w:lang w:val="fr-CH"/>
        </w:rPr>
        <w:t>/</w:t>
      </w:r>
      <w:proofErr w:type="spellStart"/>
      <w:r w:rsidRPr="00513098">
        <w:rPr>
          <w:lang w:val="fr-CH"/>
        </w:rPr>
        <w:t>hasVoted</w:t>
      </w:r>
      <w:proofErr w:type="spellEnd"/>
      <w:r w:rsidRPr="00513098">
        <w:rPr>
          <w:lang w:val="fr-CH"/>
        </w:rPr>
        <w:t>"</w:t>
      </w:r>
    </w:p>
    <w:p w14:paraId="3CD83DAC" w14:textId="77777777" w:rsidR="00572EDA" w:rsidRPr="00C6487B" w:rsidRDefault="00572EDA" w:rsidP="00572EDA">
      <w:pPr>
        <w:jc w:val="both"/>
        <w:rPr>
          <w:lang w:val="fr-CH"/>
        </w:rPr>
      </w:pPr>
      <w:r w:rsidRPr="00C6487B">
        <w:rPr>
          <w:lang w:val="fr-CH"/>
        </w:rPr>
        <w:t>Permet d</w:t>
      </w:r>
      <w:r>
        <w:rPr>
          <w:lang w:val="fr-CH"/>
        </w:rPr>
        <w:t>e savoir si quelqu’un a déjà voté avec la même IP pour un sondage.</w:t>
      </w:r>
    </w:p>
    <w:p w14:paraId="4EC2B3F8" w14:textId="77777777" w:rsidR="00572EDA" w:rsidRDefault="00572EDA" w:rsidP="00572EDA">
      <w:pPr>
        <w:jc w:val="both"/>
        <w:rPr>
          <w:lang w:val="fr-CH"/>
        </w:rPr>
      </w:pPr>
      <w:r w:rsidRPr="00457C80">
        <w:rPr>
          <w:lang w:val="fr-CH"/>
        </w:rPr>
        <w:lastRenderedPageBreak/>
        <w:t>Données attendues :</w:t>
      </w:r>
    </w:p>
    <w:p w14:paraId="1E7F0BAF" w14:textId="77777777" w:rsidR="00572EDA" w:rsidRPr="00457C80" w:rsidRDefault="00572EDA" w:rsidP="00572EDA">
      <w:pPr>
        <w:jc w:val="both"/>
        <w:rPr>
          <w:lang w:val="fr-CH"/>
        </w:rPr>
      </w:pPr>
      <w:r>
        <w:rPr>
          <w:lang w:val="fr-CH"/>
        </w:rPr>
        <w:t>L’ID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0AF00335" w14:textId="77777777" w:rsidR="00572EDA" w:rsidRDefault="00572EDA" w:rsidP="00572EDA">
      <w:pPr>
        <w:jc w:val="both"/>
        <w:rPr>
          <w:lang w:val="fr-CH"/>
        </w:rPr>
      </w:pPr>
      <w:r>
        <w:rPr>
          <w:lang w:val="fr-CH"/>
        </w:rPr>
        <w:t>Réponse :</w:t>
      </w:r>
    </w:p>
    <w:p w14:paraId="34B7B86F" w14:textId="77777777" w:rsidR="00572EDA" w:rsidRDefault="00572EDA" w:rsidP="00572EDA">
      <w:pPr>
        <w:jc w:val="both"/>
        <w:rPr>
          <w:lang w:val="fr-CH"/>
        </w:rPr>
      </w:pPr>
      <w:r>
        <w:rPr>
          <w:lang w:val="fr-CH"/>
        </w:rPr>
        <w:t>Une réponse Boolean en JSON.</w:t>
      </w:r>
    </w:p>
    <w:p w14:paraId="072B4C4D" w14:textId="77777777" w:rsidR="00572EDA" w:rsidRPr="00C6487B" w:rsidRDefault="00572EDA" w:rsidP="00572EDA">
      <w:pPr>
        <w:rPr>
          <w:lang w:val="fr-CH"/>
        </w:rPr>
      </w:pPr>
    </w:p>
    <w:p w14:paraId="231ACE83" w14:textId="77777777" w:rsidR="00572EDA" w:rsidRDefault="00572EDA" w:rsidP="00572EDA">
      <w:pPr>
        <w:pStyle w:val="Heading4"/>
        <w:rPr>
          <w:lang w:val="fr-CH"/>
        </w:rPr>
      </w:pPr>
      <w:r>
        <w:rPr>
          <w:lang w:val="fr-CH"/>
        </w:rPr>
        <w:t>Routes privées :</w:t>
      </w:r>
    </w:p>
    <w:p w14:paraId="56713554" w14:textId="77777777" w:rsidR="00572EDA" w:rsidRPr="00291126" w:rsidRDefault="00572EDA" w:rsidP="00572EDA">
      <w:pPr>
        <w:rPr>
          <w:lang w:val="fr-CH"/>
        </w:rPr>
      </w:pPr>
    </w:p>
    <w:p w14:paraId="5017CB21"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3BD8953E" w14:textId="77777777" w:rsidR="00572EDA" w:rsidRPr="00513098" w:rsidRDefault="00572EDA" w:rsidP="00572EDA">
      <w:pPr>
        <w:rPr>
          <w:lang w:val="fr-CH"/>
        </w:rPr>
      </w:pPr>
      <w:r>
        <w:rPr>
          <w:lang w:val="fr-CH"/>
        </w:rPr>
        <w:t>Permet de récupérer ses propres jeux</w:t>
      </w:r>
    </w:p>
    <w:p w14:paraId="7EE246B5" w14:textId="77777777" w:rsidR="00572EDA" w:rsidRDefault="00572EDA" w:rsidP="00572EDA">
      <w:pPr>
        <w:rPr>
          <w:lang w:val="fr-CH"/>
        </w:rPr>
      </w:pPr>
      <w:r w:rsidRPr="00457C80">
        <w:rPr>
          <w:lang w:val="fr-CH"/>
        </w:rPr>
        <w:t>Données attendues :</w:t>
      </w:r>
    </w:p>
    <w:p w14:paraId="49BF9021" w14:textId="77777777" w:rsidR="00572EDA" w:rsidRDefault="00572EDA" w:rsidP="00572EDA">
      <w:pPr>
        <w:rPr>
          <w:lang w:val="fr-CH"/>
        </w:rPr>
      </w:pPr>
      <w:r>
        <w:rPr>
          <w:lang w:val="fr-CH"/>
        </w:rPr>
        <w:t>L’ID de l’utilisateur à la place de</w:t>
      </w:r>
      <w:proofErr w:type="gramStart"/>
      <w:r>
        <w:rPr>
          <w:lang w:val="fr-CH"/>
        </w:rPr>
        <w:t> :</w:t>
      </w:r>
      <w:proofErr w:type="spellStart"/>
      <w:r>
        <w:rPr>
          <w:lang w:val="fr-CH"/>
        </w:rPr>
        <w:t>idUser</w:t>
      </w:r>
      <w:proofErr w:type="spellEnd"/>
      <w:proofErr w:type="gramEnd"/>
      <w:r>
        <w:rPr>
          <w:lang w:val="fr-CH"/>
        </w:rPr>
        <w:t xml:space="preserve"> dans le lien.</w:t>
      </w:r>
    </w:p>
    <w:p w14:paraId="55091DED" w14:textId="77777777" w:rsidR="00572EDA" w:rsidRPr="00513098" w:rsidRDefault="00572EDA" w:rsidP="00572EDA">
      <w:pPr>
        <w:rPr>
          <w:lang w:val="fr-CH"/>
        </w:rPr>
      </w:pPr>
      <w:r w:rsidRPr="00513098">
        <w:rPr>
          <w:lang w:val="fr-CH"/>
        </w:rPr>
        <w:t>Réponse :</w:t>
      </w:r>
    </w:p>
    <w:p w14:paraId="59CDE211" w14:textId="77777777" w:rsidR="00572EDA" w:rsidRPr="00513098" w:rsidRDefault="00572EDA" w:rsidP="00572EDA">
      <w:pPr>
        <w:rPr>
          <w:lang w:val="fr-CH"/>
        </w:rPr>
      </w:pPr>
      <w:r w:rsidRPr="00513098">
        <w:rPr>
          <w:lang w:val="fr-CH"/>
        </w:rPr>
        <w:t>Tableau contenant l</w:t>
      </w:r>
      <w:r>
        <w:rPr>
          <w:lang w:val="fr-CH"/>
        </w:rPr>
        <w:t>’ID et le nom de ses jeux</w:t>
      </w:r>
    </w:p>
    <w:p w14:paraId="4A667F44" w14:textId="77777777" w:rsidR="00572EDA" w:rsidRPr="00513098" w:rsidRDefault="00572EDA" w:rsidP="00572EDA">
      <w:pPr>
        <w:rPr>
          <w:lang w:val="fr-CH"/>
        </w:rPr>
      </w:pPr>
    </w:p>
    <w:p w14:paraId="592D2C6B" w14:textId="77777777" w:rsidR="00572EDA" w:rsidRDefault="00572EDA" w:rsidP="00572EDA">
      <w:pPr>
        <w:pStyle w:val="Heading5"/>
        <w:rPr>
          <w:lang w:val="en-US"/>
        </w:rPr>
      </w:pPr>
      <w:r w:rsidRPr="00513098">
        <w:rPr>
          <w:lang w:val="en-US"/>
        </w:rPr>
        <w:t>Get "/users</w:t>
      </w:r>
      <w:proofErr w:type="gramStart"/>
      <w:r w:rsidRPr="00513098">
        <w:rPr>
          <w:lang w:val="en-US"/>
        </w:rPr>
        <w:t>/:</w:t>
      </w:r>
      <w:proofErr w:type="spellStart"/>
      <w:r w:rsidRPr="00513098">
        <w:rPr>
          <w:lang w:val="en-US"/>
        </w:rPr>
        <w:t>idUser</w:t>
      </w:r>
      <w:proofErr w:type="spellEnd"/>
      <w:proofErr w:type="gramEnd"/>
      <w:r w:rsidRPr="00513098">
        <w:rPr>
          <w:lang w:val="en-US"/>
        </w:rPr>
        <w:t>/games/:</w:t>
      </w:r>
      <w:proofErr w:type="spellStart"/>
      <w:r w:rsidRPr="00513098">
        <w:rPr>
          <w:lang w:val="en-US"/>
        </w:rPr>
        <w:t>idGames</w:t>
      </w:r>
      <w:proofErr w:type="spellEnd"/>
      <w:r w:rsidRPr="00513098">
        <w:rPr>
          <w:lang w:val="en-US"/>
        </w:rPr>
        <w:t>"</w:t>
      </w:r>
    </w:p>
    <w:p w14:paraId="350DE11C" w14:textId="77777777" w:rsidR="00572EDA" w:rsidRPr="00513098" w:rsidRDefault="00572EDA" w:rsidP="00572EDA">
      <w:pPr>
        <w:rPr>
          <w:lang w:val="fr-CH"/>
        </w:rPr>
      </w:pPr>
      <w:r w:rsidRPr="00513098">
        <w:rPr>
          <w:lang w:val="fr-CH"/>
        </w:rPr>
        <w:t>Permet de récupérer les i</w:t>
      </w:r>
      <w:r>
        <w:rPr>
          <w:lang w:val="fr-CH"/>
        </w:rPr>
        <w:t>nfos d’un jeu.</w:t>
      </w:r>
    </w:p>
    <w:p w14:paraId="7081B9A6" w14:textId="77777777" w:rsidR="00572EDA" w:rsidRDefault="00572EDA" w:rsidP="00572EDA">
      <w:pPr>
        <w:rPr>
          <w:lang w:val="fr-CH"/>
        </w:rPr>
      </w:pPr>
      <w:r w:rsidRPr="00457C80">
        <w:rPr>
          <w:lang w:val="fr-CH"/>
        </w:rPr>
        <w:t>Données attendues :</w:t>
      </w:r>
    </w:p>
    <w:p w14:paraId="3BBC0446" w14:textId="77777777" w:rsidR="00572EDA" w:rsidRDefault="00572EDA" w:rsidP="00572EDA">
      <w:pPr>
        <w:rPr>
          <w:lang w:val="fr-CH"/>
        </w:rPr>
      </w:pPr>
      <w:r>
        <w:rPr>
          <w:lang w:val="fr-CH"/>
        </w:rPr>
        <w:t>L’ID de l’utilisateur ainsi que le l’ID du jeu dans le lien.</w:t>
      </w:r>
    </w:p>
    <w:p w14:paraId="36FCCBB8" w14:textId="77777777" w:rsidR="00572EDA" w:rsidRDefault="00572EDA" w:rsidP="00572EDA">
      <w:pPr>
        <w:rPr>
          <w:lang w:val="fr-CH"/>
        </w:rPr>
      </w:pPr>
      <w:r>
        <w:rPr>
          <w:lang w:val="fr-CH"/>
        </w:rPr>
        <w:t>Réponse : Un objet JSON contenant toutes les infos du jeu.</w:t>
      </w:r>
    </w:p>
    <w:p w14:paraId="1B2026F7" w14:textId="77777777" w:rsidR="00572EDA" w:rsidRPr="00291126" w:rsidRDefault="00572EDA" w:rsidP="00572EDA">
      <w:pPr>
        <w:rPr>
          <w:lang w:val="fr-CH"/>
        </w:rPr>
      </w:pPr>
    </w:p>
    <w:p w14:paraId="3B839265"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4193FD2A" w14:textId="77777777" w:rsidR="00572EDA" w:rsidRPr="00360FEB" w:rsidRDefault="00572EDA" w:rsidP="00572EDA">
      <w:pPr>
        <w:rPr>
          <w:lang w:val="fr-CH"/>
        </w:rPr>
      </w:pPr>
      <w:r>
        <w:rPr>
          <w:lang w:val="fr-CH"/>
        </w:rPr>
        <w:t>Permet d’ajouter un jeu à sa collection.</w:t>
      </w:r>
    </w:p>
    <w:p w14:paraId="6564113E" w14:textId="77777777" w:rsidR="00572EDA" w:rsidRDefault="00572EDA" w:rsidP="00572EDA">
      <w:pPr>
        <w:rPr>
          <w:lang w:val="fr-CH"/>
        </w:rPr>
      </w:pPr>
      <w:r w:rsidRPr="00457C80">
        <w:rPr>
          <w:lang w:val="fr-CH"/>
        </w:rPr>
        <w:t>Données attendues :</w:t>
      </w:r>
    </w:p>
    <w:p w14:paraId="4AF6615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90072E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145329B"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6B3359B"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41C583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E713F2C"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9916B3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ACB6DA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93A9AD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85368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2D6FF4A" w14:textId="77777777" w:rsidR="00572EDA" w:rsidRDefault="00572EDA" w:rsidP="00572EDA">
      <w:pPr>
        <w:rPr>
          <w:lang w:val="fr-CH"/>
        </w:rPr>
      </w:pPr>
    </w:p>
    <w:p w14:paraId="1D0C955F" w14:textId="77777777" w:rsidR="00572EDA" w:rsidRDefault="00572EDA" w:rsidP="00572EDA">
      <w:pPr>
        <w:rPr>
          <w:lang w:val="fr-CH"/>
        </w:rPr>
      </w:pPr>
      <w:r>
        <w:rPr>
          <w:lang w:val="fr-CH"/>
        </w:rPr>
        <w:t>Réponse :</w:t>
      </w:r>
    </w:p>
    <w:p w14:paraId="06CB2F0A" w14:textId="77777777" w:rsidR="00572EDA"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ajouté à la collection.</w:t>
      </w:r>
    </w:p>
    <w:p w14:paraId="3BD837B9" w14:textId="77777777" w:rsidR="00572EDA" w:rsidRPr="00291126" w:rsidRDefault="00572EDA" w:rsidP="00572EDA">
      <w:pPr>
        <w:rPr>
          <w:lang w:val="fr-CH"/>
        </w:rPr>
      </w:pPr>
    </w:p>
    <w:p w14:paraId="70DE8AAC" w14:textId="77777777" w:rsidR="00572EDA" w:rsidRPr="00513098" w:rsidRDefault="00572EDA" w:rsidP="00572EDA">
      <w:pPr>
        <w:rPr>
          <w:lang w:val="fr-CH"/>
        </w:rPr>
      </w:pPr>
    </w:p>
    <w:p w14:paraId="247AD9DA" w14:textId="77777777" w:rsidR="00572EDA" w:rsidRPr="00601825" w:rsidRDefault="00572EDA" w:rsidP="00572EDA">
      <w:pPr>
        <w:pStyle w:val="Heading5"/>
        <w:rPr>
          <w:lang w:val="en-US"/>
        </w:rPr>
      </w:pPr>
      <w:r w:rsidRPr="00601825">
        <w:rPr>
          <w:lang w:val="en-US"/>
        </w:rPr>
        <w:lastRenderedPageBreak/>
        <w:t>Put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1804534B" w14:textId="77777777" w:rsidR="00572EDA" w:rsidRPr="00361DEF" w:rsidRDefault="00572EDA" w:rsidP="00572EDA">
      <w:pPr>
        <w:rPr>
          <w:lang w:val="fr-CH"/>
        </w:rPr>
      </w:pPr>
      <w:r>
        <w:rPr>
          <w:lang w:val="fr-CH"/>
        </w:rPr>
        <w:t>Permet de modifier les infos à propos d’un jeu qui se trouve dans sa propre collection.</w:t>
      </w:r>
    </w:p>
    <w:p w14:paraId="78FC2894" w14:textId="77777777" w:rsidR="00572EDA" w:rsidRDefault="00572EDA" w:rsidP="00572EDA">
      <w:pPr>
        <w:rPr>
          <w:lang w:val="fr-CH"/>
        </w:rPr>
      </w:pPr>
      <w:r w:rsidRPr="00457C80">
        <w:rPr>
          <w:lang w:val="fr-CH"/>
        </w:rPr>
        <w:t>Données attendues :</w:t>
      </w:r>
    </w:p>
    <w:p w14:paraId="7CADA8C7"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D30D39A"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453297C8"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0F5AF85"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C5B4F51"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5FEB3A3"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573E4C8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0BC35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A51E60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2F36DD1"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7FC8D6BE" w14:textId="77777777" w:rsidR="00572EDA" w:rsidRDefault="00572EDA" w:rsidP="00572EDA">
      <w:pPr>
        <w:rPr>
          <w:lang w:val="fr-CH"/>
        </w:rPr>
      </w:pPr>
    </w:p>
    <w:p w14:paraId="56E345E9" w14:textId="77777777" w:rsidR="00572EDA" w:rsidRDefault="00572EDA" w:rsidP="00572EDA">
      <w:pPr>
        <w:rPr>
          <w:lang w:val="fr-CH"/>
        </w:rPr>
      </w:pPr>
      <w:r>
        <w:rPr>
          <w:lang w:val="fr-CH"/>
        </w:rPr>
        <w:t>Réponse :</w:t>
      </w:r>
    </w:p>
    <w:p w14:paraId="67FDE478" w14:textId="77777777" w:rsidR="00572EDA" w:rsidRDefault="00572EDA" w:rsidP="00572EDA">
      <w:pPr>
        <w:rPr>
          <w:lang w:val="fr-CH"/>
        </w:rPr>
      </w:pPr>
      <w:r>
        <w:rPr>
          <w:lang w:val="fr-CH"/>
        </w:rPr>
        <w:t>Une confirmation que le jeu a été modifié.</w:t>
      </w:r>
    </w:p>
    <w:p w14:paraId="1232ADDB" w14:textId="77777777" w:rsidR="00572EDA" w:rsidRPr="00513098" w:rsidRDefault="00572EDA" w:rsidP="00572EDA">
      <w:pPr>
        <w:rPr>
          <w:lang w:val="fr-CH"/>
        </w:rPr>
      </w:pPr>
    </w:p>
    <w:p w14:paraId="3D44715E"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05BDEF94" w14:textId="77777777" w:rsidR="00572EDA" w:rsidRPr="00C87003" w:rsidRDefault="00572EDA" w:rsidP="00572EDA">
      <w:pPr>
        <w:rPr>
          <w:lang w:val="fr-CH"/>
        </w:rPr>
      </w:pPr>
      <w:r>
        <w:rPr>
          <w:lang w:val="fr-CH"/>
        </w:rPr>
        <w:t>Permet de supprimer un jeu de sa collection.</w:t>
      </w:r>
    </w:p>
    <w:p w14:paraId="629CBEBB" w14:textId="77777777" w:rsidR="00572EDA" w:rsidRDefault="00572EDA" w:rsidP="00572EDA">
      <w:pPr>
        <w:rPr>
          <w:lang w:val="fr-CH"/>
        </w:rPr>
      </w:pPr>
      <w:r w:rsidRPr="00457C80">
        <w:rPr>
          <w:lang w:val="fr-CH"/>
        </w:rPr>
        <w:t>Données attendues :</w:t>
      </w:r>
    </w:p>
    <w:p w14:paraId="324DEE17" w14:textId="77777777" w:rsidR="00572EDA" w:rsidRDefault="00572EDA" w:rsidP="00572EDA">
      <w:pPr>
        <w:rPr>
          <w:lang w:val="fr-CH"/>
        </w:rPr>
      </w:pPr>
      <w:r>
        <w:rPr>
          <w:lang w:val="fr-CH"/>
        </w:rPr>
        <w:t>L’ID de l’utilisateur ainsi que l’ID du jeu à supprimer.</w:t>
      </w:r>
    </w:p>
    <w:p w14:paraId="72B3C03E" w14:textId="77777777" w:rsidR="00572EDA" w:rsidRDefault="00572EDA" w:rsidP="00572EDA">
      <w:pPr>
        <w:rPr>
          <w:lang w:val="fr-CH"/>
        </w:rPr>
      </w:pPr>
      <w:r>
        <w:rPr>
          <w:lang w:val="fr-CH"/>
        </w:rPr>
        <w:t>Réponse :</w:t>
      </w:r>
    </w:p>
    <w:p w14:paraId="74E30D32" w14:textId="77777777" w:rsidR="00572EDA" w:rsidRPr="00291126"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supprimé.</w:t>
      </w:r>
    </w:p>
    <w:p w14:paraId="457E2EF9" w14:textId="77777777" w:rsidR="00572EDA" w:rsidRPr="00513098" w:rsidRDefault="00572EDA" w:rsidP="00572EDA">
      <w:pPr>
        <w:rPr>
          <w:lang w:val="fr-CH"/>
        </w:rPr>
      </w:pPr>
    </w:p>
    <w:p w14:paraId="14DCF162"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
    <w:p w14:paraId="7B24F7CB" w14:textId="77777777" w:rsidR="00572EDA" w:rsidRPr="008204A5" w:rsidRDefault="00572EDA" w:rsidP="00572EDA">
      <w:pPr>
        <w:rPr>
          <w:lang w:val="fr-CH"/>
        </w:rPr>
      </w:pPr>
      <w:r>
        <w:rPr>
          <w:lang w:val="fr-CH"/>
        </w:rPr>
        <w:t>Permet de créer un sondage.</w:t>
      </w:r>
    </w:p>
    <w:p w14:paraId="5443139E" w14:textId="77777777" w:rsidR="00572EDA" w:rsidRDefault="00572EDA" w:rsidP="00572EDA">
      <w:pPr>
        <w:rPr>
          <w:lang w:val="fr-CH"/>
        </w:rPr>
      </w:pPr>
      <w:r w:rsidRPr="00457C80">
        <w:rPr>
          <w:lang w:val="fr-CH"/>
        </w:rPr>
        <w:t>Données attendues :</w:t>
      </w:r>
    </w:p>
    <w:p w14:paraId="2C546B64"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DA8B0BF"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proofErr w:type="gramStart"/>
      <w:r w:rsidRPr="00D5296F">
        <w:rPr>
          <w:rFonts w:ascii="Consolas" w:eastAsia="Times New Roman" w:hAnsi="Consolas" w:cs="Times New Roman"/>
          <w:color w:val="9CDCFE"/>
          <w:lang w:val="fr-CH" w:eastAsia="fr-CH"/>
        </w:rPr>
        <w:t>candidates</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0B916BED"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64E62316"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idAPI</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idAPI</w:t>
      </w:r>
      <w:proofErr w:type="spellEnd"/>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6BDCE179"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idGame</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idGame</w:t>
      </w:r>
      <w:proofErr w:type="spellEnd"/>
      <w:r w:rsidRPr="000F4D37">
        <w:rPr>
          <w:rFonts w:ascii="Consolas" w:eastAsia="Times New Roman" w:hAnsi="Consolas" w:cs="Times New Roman"/>
          <w:color w:val="CE9178"/>
          <w:lang w:val="fr-CH" w:eastAsia="fr-CH"/>
        </w:rPr>
        <w:t>"</w:t>
      </w:r>
    </w:p>
    <w:p w14:paraId="13C2E109"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363FD656"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4A0E6055" w14:textId="77777777" w:rsidR="00572EDA" w:rsidRPr="008204A5"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4927479" w14:textId="77777777" w:rsidR="00572EDA" w:rsidRDefault="00572EDA" w:rsidP="00572EDA">
      <w:pPr>
        <w:rPr>
          <w:lang w:val="fr-CH"/>
        </w:rPr>
      </w:pPr>
    </w:p>
    <w:p w14:paraId="218B0666" w14:textId="77777777" w:rsidR="00572EDA" w:rsidRDefault="00572EDA" w:rsidP="00572EDA">
      <w:pPr>
        <w:rPr>
          <w:lang w:val="fr-CH"/>
        </w:rPr>
      </w:pPr>
      <w:r>
        <w:rPr>
          <w:lang w:val="fr-CH"/>
        </w:rPr>
        <w:t>L’ID de l’utilisateur est à définir dans le lien.</w:t>
      </w:r>
    </w:p>
    <w:p w14:paraId="6D81329F" w14:textId="77777777" w:rsidR="00572EDA" w:rsidRDefault="00572EDA" w:rsidP="00572EDA">
      <w:pPr>
        <w:rPr>
          <w:lang w:val="fr-CH"/>
        </w:rPr>
      </w:pPr>
      <w:r>
        <w:rPr>
          <w:lang w:val="fr-CH"/>
        </w:rPr>
        <w:t>Réponse :</w:t>
      </w:r>
    </w:p>
    <w:p w14:paraId="107FE71D" w14:textId="77777777" w:rsidR="00572EDA" w:rsidRDefault="00572EDA" w:rsidP="00572EDA">
      <w:pPr>
        <w:rPr>
          <w:lang w:val="fr-CH"/>
        </w:rPr>
      </w:pPr>
      <w:r>
        <w:rPr>
          <w:lang w:val="fr-CH"/>
        </w:rPr>
        <w:t>L’ID du sondage créé est retourné.</w:t>
      </w:r>
    </w:p>
    <w:p w14:paraId="15D20600" w14:textId="77777777" w:rsidR="00572EDA" w:rsidRPr="00513098" w:rsidRDefault="00572EDA" w:rsidP="00572EDA">
      <w:pPr>
        <w:rPr>
          <w:lang w:val="fr-CH"/>
        </w:rPr>
      </w:pPr>
    </w:p>
    <w:p w14:paraId="353CE5E6"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/surveys/:</w:t>
      </w:r>
      <w:proofErr w:type="spellStart"/>
      <w:r w:rsidRPr="00601825">
        <w:rPr>
          <w:lang w:val="en-US"/>
        </w:rPr>
        <w:t>idSurvey</w:t>
      </w:r>
      <w:proofErr w:type="spellEnd"/>
      <w:r w:rsidRPr="00601825">
        <w:rPr>
          <w:lang w:val="en-US"/>
        </w:rPr>
        <w:t>"</w:t>
      </w:r>
    </w:p>
    <w:p w14:paraId="7C4C6F5C" w14:textId="77777777" w:rsidR="00572EDA" w:rsidRPr="008204A5" w:rsidRDefault="00572EDA" w:rsidP="00572EDA">
      <w:pPr>
        <w:rPr>
          <w:lang w:val="fr-CH"/>
        </w:rPr>
      </w:pPr>
      <w:r>
        <w:rPr>
          <w:lang w:val="fr-CH"/>
        </w:rPr>
        <w:t>Permet de supprimer un sondage</w:t>
      </w:r>
    </w:p>
    <w:p w14:paraId="1B590F37" w14:textId="77777777" w:rsidR="00572EDA" w:rsidRDefault="00572EDA" w:rsidP="00572EDA">
      <w:pPr>
        <w:rPr>
          <w:lang w:val="fr-CH"/>
        </w:rPr>
      </w:pPr>
      <w:r w:rsidRPr="00457C80">
        <w:rPr>
          <w:lang w:val="fr-CH"/>
        </w:rPr>
        <w:t>Données attendues :</w:t>
      </w:r>
    </w:p>
    <w:p w14:paraId="42A96EF2" w14:textId="77777777" w:rsidR="00572EDA" w:rsidRDefault="00572EDA" w:rsidP="00572EDA">
      <w:pPr>
        <w:rPr>
          <w:lang w:val="fr-CH"/>
        </w:rPr>
      </w:pPr>
      <w:r>
        <w:rPr>
          <w:lang w:val="fr-CH"/>
        </w:rPr>
        <w:t>L’ID du sondage dans le lien.</w:t>
      </w:r>
    </w:p>
    <w:p w14:paraId="79121C11" w14:textId="77777777" w:rsidR="00572EDA" w:rsidRDefault="00572EDA" w:rsidP="00572EDA">
      <w:pPr>
        <w:rPr>
          <w:lang w:val="fr-CH"/>
        </w:rPr>
      </w:pPr>
      <w:r>
        <w:rPr>
          <w:lang w:val="fr-CH"/>
        </w:rPr>
        <w:t>Réponse :</w:t>
      </w:r>
    </w:p>
    <w:p w14:paraId="46CBB66E" w14:textId="77777777" w:rsidR="00572EDA" w:rsidRDefault="00572EDA" w:rsidP="00572EDA">
      <w:pPr>
        <w:rPr>
          <w:lang w:val="fr-CH"/>
        </w:rPr>
      </w:pPr>
      <w:r>
        <w:rPr>
          <w:lang w:val="fr-CH"/>
        </w:rPr>
        <w:t>Confirmation que le sondage a été supprimé.</w:t>
      </w:r>
    </w:p>
    <w:p w14:paraId="1022765A" w14:textId="77777777" w:rsidR="00572EDA" w:rsidRPr="00513098" w:rsidRDefault="00572EDA" w:rsidP="00572EDA">
      <w:pPr>
        <w:rPr>
          <w:lang w:val="fr-CH"/>
        </w:rPr>
      </w:pPr>
    </w:p>
    <w:p w14:paraId="15230CC0"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r w:rsidRPr="00513098">
        <w:rPr>
          <w:lang w:val="fr-CH"/>
        </w:rPr>
        <w:t>"</w:t>
      </w:r>
    </w:p>
    <w:p w14:paraId="7CACE21C" w14:textId="77777777" w:rsidR="00572EDA" w:rsidRPr="005D4716" w:rsidRDefault="00572EDA" w:rsidP="00572EDA">
      <w:pPr>
        <w:rPr>
          <w:lang w:val="fr-CH"/>
        </w:rPr>
      </w:pPr>
      <w:r>
        <w:rPr>
          <w:lang w:val="fr-CH"/>
        </w:rPr>
        <w:t>Permet de récupérer la liste des utilisateurs.</w:t>
      </w:r>
    </w:p>
    <w:p w14:paraId="0F6B4D80" w14:textId="77777777" w:rsidR="00572EDA" w:rsidRDefault="00572EDA" w:rsidP="00572EDA">
      <w:pPr>
        <w:rPr>
          <w:lang w:val="fr-CH"/>
        </w:rPr>
      </w:pPr>
      <w:r w:rsidRPr="00457C80">
        <w:rPr>
          <w:lang w:val="fr-CH"/>
        </w:rPr>
        <w:t>Données attendues :</w:t>
      </w:r>
    </w:p>
    <w:p w14:paraId="2288EEC2" w14:textId="77777777" w:rsidR="00572EDA" w:rsidRDefault="00572EDA" w:rsidP="00572EDA">
      <w:pPr>
        <w:rPr>
          <w:lang w:val="fr-CH"/>
        </w:rPr>
      </w:pPr>
      <w:r>
        <w:rPr>
          <w:lang w:val="fr-CH"/>
        </w:rPr>
        <w:t>Aucune.</w:t>
      </w:r>
    </w:p>
    <w:p w14:paraId="7A3C5859" w14:textId="77777777" w:rsidR="00572EDA" w:rsidRDefault="00572EDA" w:rsidP="00572EDA">
      <w:pPr>
        <w:rPr>
          <w:lang w:val="fr-CH"/>
        </w:rPr>
      </w:pPr>
      <w:r>
        <w:rPr>
          <w:lang w:val="fr-CH"/>
        </w:rPr>
        <w:t>Réponse :</w:t>
      </w:r>
    </w:p>
    <w:p w14:paraId="7816404B" w14:textId="77777777" w:rsidR="00572EDA" w:rsidRDefault="00572EDA" w:rsidP="00572EDA">
      <w:pPr>
        <w:rPr>
          <w:lang w:val="fr-CH"/>
        </w:rPr>
      </w:pPr>
      <w:r>
        <w:rPr>
          <w:lang w:val="fr-CH"/>
        </w:rPr>
        <w:t>Un tableau contenant tous les utilisateurs.</w:t>
      </w:r>
    </w:p>
    <w:p w14:paraId="08AD8818" w14:textId="77777777" w:rsidR="00572EDA" w:rsidRPr="00513098" w:rsidRDefault="00572EDA" w:rsidP="00572EDA">
      <w:pPr>
        <w:rPr>
          <w:lang w:val="fr-CH"/>
        </w:rPr>
      </w:pPr>
    </w:p>
    <w:p w14:paraId="044AA42A" w14:textId="77777777" w:rsidR="00572EDA" w:rsidRDefault="00572EDA" w:rsidP="00572EDA">
      <w:pPr>
        <w:pStyle w:val="Heading5"/>
        <w:rPr>
          <w:lang w:val="fr-CH"/>
        </w:rPr>
      </w:pPr>
      <w:proofErr w:type="spellStart"/>
      <w:r w:rsidRPr="00513098">
        <w:rPr>
          <w:lang w:val="fr-CH"/>
        </w:rPr>
        <w:t>Delete</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
    <w:p w14:paraId="3E888F83" w14:textId="77777777" w:rsidR="00572EDA" w:rsidRPr="005D4716" w:rsidRDefault="00572EDA" w:rsidP="00572EDA">
      <w:pPr>
        <w:rPr>
          <w:lang w:val="fr-CH"/>
        </w:rPr>
      </w:pPr>
      <w:r>
        <w:rPr>
          <w:lang w:val="fr-CH"/>
        </w:rPr>
        <w:t xml:space="preserve">Permet de supprimer un utilisateur. Pour pouvoir l’utiliser il faut être </w:t>
      </w:r>
      <w:proofErr w:type="spellStart"/>
      <w:r>
        <w:rPr>
          <w:lang w:val="fr-CH"/>
        </w:rPr>
        <w:t>superadmin</w:t>
      </w:r>
      <w:proofErr w:type="spellEnd"/>
      <w:r>
        <w:rPr>
          <w:lang w:val="fr-CH"/>
        </w:rPr>
        <w:t>.</w:t>
      </w:r>
    </w:p>
    <w:p w14:paraId="17F66D88" w14:textId="77777777" w:rsidR="00572EDA" w:rsidRDefault="00572EDA" w:rsidP="00572EDA">
      <w:pPr>
        <w:rPr>
          <w:lang w:val="fr-CH"/>
        </w:rPr>
      </w:pPr>
      <w:r w:rsidRPr="00457C80">
        <w:rPr>
          <w:lang w:val="fr-CH"/>
        </w:rPr>
        <w:t>Données attendues :</w:t>
      </w:r>
    </w:p>
    <w:p w14:paraId="63D4C52F" w14:textId="77777777" w:rsidR="00572EDA" w:rsidRDefault="00572EDA" w:rsidP="00572EDA">
      <w:pPr>
        <w:rPr>
          <w:lang w:val="fr-CH"/>
        </w:rPr>
      </w:pPr>
      <w:r>
        <w:rPr>
          <w:lang w:val="fr-CH"/>
        </w:rPr>
        <w:t>L’ID de l’utilisateur dans le lien.</w:t>
      </w:r>
    </w:p>
    <w:p w14:paraId="749D808D" w14:textId="77777777" w:rsidR="00572EDA" w:rsidRDefault="00572EDA" w:rsidP="00572EDA">
      <w:pPr>
        <w:jc w:val="both"/>
        <w:rPr>
          <w:lang w:val="fr-CH"/>
        </w:rPr>
      </w:pPr>
      <w:r>
        <w:rPr>
          <w:lang w:val="fr-CH"/>
        </w:rPr>
        <w:t>Réponse :</w:t>
      </w:r>
    </w:p>
    <w:p w14:paraId="59599150" w14:textId="77777777" w:rsidR="00572EDA" w:rsidRDefault="00572EDA" w:rsidP="00572EDA">
      <w:pPr>
        <w:jc w:val="both"/>
        <w:rPr>
          <w:lang w:val="fr-CH"/>
        </w:rPr>
      </w:pPr>
      <w:r>
        <w:rPr>
          <w:lang w:val="fr-CH"/>
        </w:rPr>
        <w:t>Une confirmation que l’utilisateur est supprimé est retourné.</w:t>
      </w:r>
    </w:p>
    <w:p w14:paraId="5BB10E96" w14:textId="77777777" w:rsidR="00572EDA" w:rsidRPr="00572EDA" w:rsidRDefault="00572EDA" w:rsidP="00AA0785">
      <w:pPr>
        <w:pStyle w:val="Heading2"/>
        <w:rPr>
          <w:iCs/>
          <w:lang w:val="fr-CH"/>
        </w:rPr>
      </w:pPr>
    </w:p>
    <w:p w14:paraId="2D7F135A" w14:textId="77777777" w:rsidR="00572EDA" w:rsidRDefault="00572EDA">
      <w:pPr>
        <w:rPr>
          <w:rFonts w:asciiTheme="majorHAnsi" w:eastAsiaTheme="majorEastAsia" w:hAnsiTheme="majorHAnsi" w:cstheme="majorBidi"/>
          <w:iCs/>
          <w:color w:val="2F5496" w:themeColor="accent1" w:themeShade="BF"/>
          <w:sz w:val="28"/>
          <w:szCs w:val="28"/>
        </w:rPr>
      </w:pPr>
      <w:r>
        <w:rPr>
          <w:iCs/>
        </w:rPr>
        <w:br w:type="page"/>
      </w:r>
    </w:p>
    <w:p w14:paraId="1B75E0C3" w14:textId="7ECA2F21" w:rsidR="00CF39A8" w:rsidRDefault="00AA0785" w:rsidP="00AA0785">
      <w:pPr>
        <w:pStyle w:val="Heading2"/>
        <w:rPr>
          <w:i/>
          <w:iCs/>
        </w:rPr>
      </w:pPr>
      <w:bookmarkStart w:id="44" w:name="_Toc36724031"/>
      <w:r w:rsidRPr="00791020">
        <w:rPr>
          <w:iCs/>
        </w:rPr>
        <w:lastRenderedPageBreak/>
        <w:t>Sources – Bibliographie</w:t>
      </w:r>
      <w:bookmarkEnd w:id="43"/>
      <w:bookmarkEnd w:id="44"/>
    </w:p>
    <w:p w14:paraId="143C6186" w14:textId="77777777" w:rsidR="007F50D7" w:rsidRDefault="002A365F" w:rsidP="007F50D7">
      <w:hyperlink r:id="rId31" w:history="1">
        <w:r w:rsidR="007F50D7">
          <w:rPr>
            <w:rStyle w:val="Hyperlink"/>
          </w:rPr>
          <w:t xml:space="preserve">Comment livrer en production notre application Angular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2A365F" w:rsidP="002A1DB5">
      <w:pPr>
        <w:pStyle w:val="Help"/>
      </w:pPr>
      <w:hyperlink r:id="rId32" w:history="1">
        <w:r w:rsidR="007F50D7">
          <w:rPr>
            <w:rStyle w:val="Hyperlink"/>
          </w:rPr>
          <w:t>https://boardgamegeek.com/wiki/page/BGG_XML_API2</w:t>
        </w:r>
      </w:hyperlink>
      <w:r w:rsidR="007F50D7" w:rsidRPr="00791020">
        <w:t xml:space="preserve"> </w:t>
      </w:r>
    </w:p>
    <w:p w14:paraId="2ACA5488" w14:textId="77777777" w:rsidR="007F50D7" w:rsidRPr="00334F0E" w:rsidRDefault="002A365F" w:rsidP="002A1DB5">
      <w:pPr>
        <w:pStyle w:val="Help"/>
        <w:rPr>
          <w:lang w:val="en-US"/>
        </w:rPr>
      </w:pPr>
      <w:hyperlink r:id="rId33" w:history="1">
        <w:r w:rsidR="007F50D7" w:rsidRPr="007F50D7">
          <w:rPr>
            <w:rStyle w:val="Hyperlink"/>
            <w:lang w:val="en-US"/>
          </w:rPr>
          <w:t>The ultimate guide to flat design » We Love Brisbane – Website Design</w:t>
        </w:r>
      </w:hyperlink>
    </w:p>
    <w:p w14:paraId="2F19AA91" w14:textId="77777777" w:rsidR="007F50D7" w:rsidRPr="00334F0E" w:rsidRDefault="002A365F" w:rsidP="002A1DB5">
      <w:pPr>
        <w:pStyle w:val="Help"/>
        <w:rPr>
          <w:lang w:val="en-US"/>
        </w:rPr>
      </w:pPr>
      <w:hyperlink r:id="rId34"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2A365F" w:rsidP="002A1DB5">
      <w:pPr>
        <w:pStyle w:val="Help"/>
        <w:rPr>
          <w:lang w:val="en-US"/>
        </w:rPr>
      </w:pPr>
      <w:hyperlink r:id="rId35"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2A365F" w:rsidP="002A1DB5">
      <w:pPr>
        <w:pStyle w:val="Help"/>
        <w:rPr>
          <w:rStyle w:val="Hyperlink"/>
          <w:lang w:val="en-US"/>
        </w:rPr>
      </w:pPr>
      <w:hyperlink r:id="rId36"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513098" w:rsidRDefault="002A365F" w:rsidP="00300D96">
      <w:pPr>
        <w:rPr>
          <w:rStyle w:val="Hyperlink"/>
          <w:lang w:val="en-US"/>
        </w:rPr>
      </w:pPr>
      <w:hyperlink r:id="rId37" w:anchor="imgrc=4CWA2WVPX_JbQM" w:history="1">
        <w:proofErr w:type="spellStart"/>
        <w:r w:rsidR="00300D96" w:rsidRPr="00513098">
          <w:rPr>
            <w:rStyle w:val="Hyperlink"/>
            <w:lang w:val="en-US"/>
          </w:rPr>
          <w:t>strawpoll</w:t>
        </w:r>
        <w:proofErr w:type="spellEnd"/>
        <w:r w:rsidR="00300D96" w:rsidRPr="00513098">
          <w:rPr>
            <w:rStyle w:val="Hyperlink"/>
            <w:lang w:val="en-US"/>
          </w:rPr>
          <w:t xml:space="preserve"> – Recherche Google</w:t>
        </w:r>
      </w:hyperlink>
    </w:p>
    <w:p w14:paraId="7B4EC19F" w14:textId="77777777" w:rsidR="00300D96" w:rsidRPr="00EB38F0" w:rsidRDefault="002A365F" w:rsidP="00300D96">
      <w:pPr>
        <w:rPr>
          <w:rStyle w:val="Hyperlink"/>
          <w:lang w:val="en-US"/>
        </w:rPr>
      </w:pPr>
      <w:hyperlink r:id="rId38" w:history="1">
        <w:r w:rsidR="00300D96" w:rsidRPr="00EB38F0">
          <w:rPr>
            <w:rStyle w:val="Hyperlink"/>
            <w:lang w:val="en-US"/>
          </w:rPr>
          <w:t xml:space="preserve">Comment </w:t>
        </w:r>
        <w:proofErr w:type="spellStart"/>
        <w:r w:rsidR="00300D96" w:rsidRPr="00EB38F0">
          <w:rPr>
            <w:rStyle w:val="Hyperlink"/>
            <w:lang w:val="en-US"/>
          </w:rPr>
          <w:t>livrer</w:t>
        </w:r>
        <w:proofErr w:type="spellEnd"/>
        <w:r w:rsidR="00300D96" w:rsidRPr="00EB38F0">
          <w:rPr>
            <w:rStyle w:val="Hyperlink"/>
            <w:lang w:val="en-US"/>
          </w:rPr>
          <w:t xml:space="preserve"> </w:t>
        </w:r>
        <w:proofErr w:type="spellStart"/>
        <w:r w:rsidR="00300D96" w:rsidRPr="00EB38F0">
          <w:rPr>
            <w:rStyle w:val="Hyperlink"/>
            <w:lang w:val="en-US"/>
          </w:rPr>
          <w:t>en</w:t>
        </w:r>
        <w:proofErr w:type="spellEnd"/>
        <w:r w:rsidR="00300D96" w:rsidRPr="00EB38F0">
          <w:rPr>
            <w:rStyle w:val="Hyperlink"/>
            <w:lang w:val="en-US"/>
          </w:rPr>
          <w:t xml:space="preserve"> production </w:t>
        </w:r>
        <w:proofErr w:type="spellStart"/>
        <w:r w:rsidR="00300D96" w:rsidRPr="00EB38F0">
          <w:rPr>
            <w:rStyle w:val="Hyperlink"/>
            <w:lang w:val="en-US"/>
          </w:rPr>
          <w:t>notre</w:t>
        </w:r>
        <w:proofErr w:type="spellEnd"/>
        <w:r w:rsidR="00300D96" w:rsidRPr="00EB38F0">
          <w:rPr>
            <w:rStyle w:val="Hyperlink"/>
            <w:lang w:val="en-US"/>
          </w:rPr>
          <w:t xml:space="preserve"> application </w:t>
        </w:r>
        <w:proofErr w:type="gramStart"/>
        <w:r w:rsidR="00300D96" w:rsidRPr="00EB38F0">
          <w:rPr>
            <w:rStyle w:val="Hyperlink"/>
            <w:lang w:val="en-US"/>
          </w:rPr>
          <w:t>Angular ?</w:t>
        </w:r>
        <w:proofErr w:type="gramEnd"/>
        <w:r w:rsidR="00300D96" w:rsidRPr="00EB38F0">
          <w:rPr>
            <w:rStyle w:val="Hyperlink"/>
            <w:lang w:val="en-US"/>
          </w:rPr>
          <w:t xml:space="preserve"> - Dev to be curious</w:t>
        </w:r>
      </w:hyperlink>
    </w:p>
    <w:p w14:paraId="1766EF3E" w14:textId="77777777" w:rsidR="00300D96" w:rsidRPr="00EB38F0" w:rsidRDefault="002A365F" w:rsidP="00300D96">
      <w:pPr>
        <w:rPr>
          <w:rStyle w:val="Hyperlink"/>
          <w:lang w:val="en-US"/>
        </w:rPr>
      </w:pPr>
      <w:hyperlink r:id="rId39" w:history="1">
        <w:proofErr w:type="spellStart"/>
        <w:r w:rsidR="00300D96" w:rsidRPr="00EB38F0">
          <w:rPr>
            <w:rStyle w:val="Hyperlink"/>
            <w:lang w:val="en-US"/>
          </w:rPr>
          <w:t>Zombicide</w:t>
        </w:r>
        <w:proofErr w:type="spellEnd"/>
        <w:r w:rsidR="00300D96" w:rsidRPr="00EB38F0">
          <w:rPr>
            <w:rStyle w:val="Hyperlink"/>
            <w:lang w:val="en-US"/>
          </w:rPr>
          <w:t xml:space="preserve"> | Board Game | </w:t>
        </w:r>
        <w:proofErr w:type="spellStart"/>
        <w:r w:rsidR="00300D96" w:rsidRPr="00EB38F0">
          <w:rPr>
            <w:rStyle w:val="Hyperlink"/>
            <w:lang w:val="en-US"/>
          </w:rPr>
          <w:t>BoardGameGeek</w:t>
        </w:r>
        <w:proofErr w:type="spellEnd"/>
      </w:hyperlink>
    </w:p>
    <w:p w14:paraId="62F4E860" w14:textId="77777777" w:rsidR="00300D96" w:rsidRPr="00EB38F0" w:rsidRDefault="002A365F" w:rsidP="00300D96">
      <w:pPr>
        <w:rPr>
          <w:rStyle w:val="Hyperlink"/>
          <w:lang w:val="en-US"/>
        </w:rPr>
      </w:pPr>
      <w:hyperlink r:id="rId40" w:anchor="listingo" w:history="1">
        <w:proofErr w:type="spellStart"/>
        <w:r w:rsidR="00300D96" w:rsidRPr="00EB38F0">
          <w:rPr>
            <w:rStyle w:val="Hyperlink"/>
            <w:lang w:val="en-US"/>
          </w:rPr>
          <w:t>Colorlib</w:t>
        </w:r>
        <w:proofErr w:type="spellEnd"/>
        <w:r w:rsidR="00300D96" w:rsidRPr="00EB38F0">
          <w:rPr>
            <w:rStyle w:val="Hyperlink"/>
            <w:lang w:val="en-US"/>
          </w:rPr>
          <w:t xml:space="preserve"> | Free Bootstrap Website Template</w:t>
        </w:r>
      </w:hyperlink>
    </w:p>
    <w:p w14:paraId="68839652" w14:textId="77777777" w:rsidR="00300D96" w:rsidRPr="00EB38F0" w:rsidRDefault="002A365F" w:rsidP="00300D96">
      <w:pPr>
        <w:rPr>
          <w:rStyle w:val="Hyperlink"/>
          <w:lang w:val="en-US"/>
        </w:rPr>
      </w:pPr>
      <w:hyperlink r:id="rId41" w:history="1">
        <w:r w:rsidR="00300D96" w:rsidRPr="00EB38F0">
          <w:rPr>
            <w:rStyle w:val="Hyperlink"/>
            <w:lang w:val="en-US"/>
          </w:rPr>
          <w:t xml:space="preserve">20 Functional Bootstrap Tables to Organize Data - </w:t>
        </w:r>
        <w:proofErr w:type="spellStart"/>
        <w:r w:rsidR="00300D96" w:rsidRPr="00EB38F0">
          <w:rPr>
            <w:rStyle w:val="Hyperlink"/>
            <w:lang w:val="en-US"/>
          </w:rPr>
          <w:t>Colorlib</w:t>
        </w:r>
        <w:proofErr w:type="spellEnd"/>
      </w:hyperlink>
    </w:p>
    <w:p w14:paraId="1B2AB3C3" w14:textId="77777777" w:rsidR="00300D96" w:rsidRPr="00EB38F0" w:rsidRDefault="002A365F" w:rsidP="00300D96">
      <w:pPr>
        <w:rPr>
          <w:rStyle w:val="Hyperlink"/>
          <w:lang w:val="en-US"/>
        </w:rPr>
      </w:pPr>
      <w:hyperlink r:id="rId42" w:history="1">
        <w:r w:rsidR="00300D96" w:rsidRPr="00EB38F0">
          <w:rPr>
            <w:rStyle w:val="Hyperlink"/>
            <w:lang w:val="en-US"/>
          </w:rPr>
          <w:t>The ultimate guide to flat design » We Love Brisbane – Website Design</w:t>
        </w:r>
      </w:hyperlink>
    </w:p>
    <w:p w14:paraId="503F0FDD" w14:textId="77777777" w:rsidR="00300D96" w:rsidRPr="00EB38F0" w:rsidRDefault="002A365F" w:rsidP="00300D96">
      <w:pPr>
        <w:rPr>
          <w:rStyle w:val="Hyperlink"/>
          <w:lang w:val="en-US"/>
        </w:rPr>
      </w:pPr>
      <w:hyperlink r:id="rId43" w:anchor="pooling-connections" w:history="1">
        <w:proofErr w:type="spellStart"/>
        <w:r w:rsidR="00300D96" w:rsidRPr="00EB38F0">
          <w:rPr>
            <w:rStyle w:val="Hyperlink"/>
            <w:lang w:val="en-US"/>
          </w:rPr>
          <w:t>mysqljs</w:t>
        </w:r>
        <w:proofErr w:type="spellEnd"/>
        <w:r w:rsidR="00300D96" w:rsidRPr="00EB38F0">
          <w:rPr>
            <w:rStyle w:val="Hyperlink"/>
            <w:lang w:val="en-US"/>
          </w:rPr>
          <w:t>/</w:t>
        </w:r>
        <w:proofErr w:type="spellStart"/>
        <w:r w:rsidR="00300D96" w:rsidRPr="00EB38F0">
          <w:rPr>
            <w:rStyle w:val="Hyperlink"/>
            <w:lang w:val="en-US"/>
          </w:rPr>
          <w:t>mysql</w:t>
        </w:r>
        <w:proofErr w:type="spellEnd"/>
        <w:r w:rsidR="00300D96" w:rsidRPr="00EB38F0">
          <w:rPr>
            <w:rStyle w:val="Hyperlink"/>
            <w:lang w:val="en-US"/>
          </w:rPr>
          <w:t>: A pure node.js JavaScript Client implementing the MySQL protocol.</w:t>
        </w:r>
      </w:hyperlink>
    </w:p>
    <w:p w14:paraId="1E506AD4" w14:textId="77777777" w:rsidR="00300D96" w:rsidRPr="00EB38F0" w:rsidRDefault="002A365F" w:rsidP="00300D96">
      <w:pPr>
        <w:rPr>
          <w:rStyle w:val="Hyperlink"/>
          <w:lang w:val="en-US"/>
        </w:rPr>
      </w:pPr>
      <w:hyperlink r:id="rId44" w:history="1">
        <w:r w:rsidR="00300D96" w:rsidRPr="00EB38F0">
          <w:rPr>
            <w:rStyle w:val="Hyperlink"/>
            <w:lang w:val="en-US"/>
          </w:rPr>
          <w:t xml:space="preserve">Testing with the Angular </w:t>
        </w:r>
        <w:proofErr w:type="spellStart"/>
        <w:r w:rsidR="00300D96" w:rsidRPr="00EB38F0">
          <w:rPr>
            <w:rStyle w:val="Hyperlink"/>
            <w:lang w:val="en-US"/>
          </w:rPr>
          <w:t>HttpClient</w:t>
        </w:r>
        <w:proofErr w:type="spellEnd"/>
        <w:r w:rsidR="00300D96" w:rsidRPr="00EB38F0">
          <w:rPr>
            <w:rStyle w:val="Hyperlink"/>
            <w:lang w:val="en-US"/>
          </w:rPr>
          <w:t xml:space="preserve"> API - Netscape - Medium</w:t>
        </w:r>
      </w:hyperlink>
    </w:p>
    <w:p w14:paraId="0E1EFCD1" w14:textId="77777777" w:rsidR="00300D96" w:rsidRPr="00EB38F0" w:rsidRDefault="002A365F" w:rsidP="00300D96">
      <w:pPr>
        <w:rPr>
          <w:rStyle w:val="Hyperlink"/>
          <w:lang w:val="en-US"/>
        </w:rPr>
      </w:pPr>
      <w:hyperlink r:id="rId45" w:history="1">
        <w:r w:rsidR="00300D96" w:rsidRPr="00EB38F0">
          <w:rPr>
            <w:rStyle w:val="Hyperlink"/>
            <w:lang w:val="en-US"/>
          </w:rPr>
          <w:t xml:space="preserve">History | </w:t>
        </w:r>
        <w:proofErr w:type="spellStart"/>
        <w:r w:rsidR="00300D96" w:rsidRPr="00EB38F0">
          <w:rPr>
            <w:rStyle w:val="Hyperlink"/>
            <w:lang w:val="en-US"/>
          </w:rPr>
          <w:t>Vecteurs</w:t>
        </w:r>
        <w:proofErr w:type="spellEnd"/>
        <w:r w:rsidR="00300D96" w:rsidRPr="00EB38F0">
          <w:rPr>
            <w:rStyle w:val="Hyperlink"/>
            <w:lang w:val="en-US"/>
          </w:rPr>
          <w:t xml:space="preserve"> et Photos </w:t>
        </w:r>
        <w:proofErr w:type="spellStart"/>
        <w:r w:rsidR="00300D96" w:rsidRPr="00EB38F0">
          <w:rPr>
            <w:rStyle w:val="Hyperlink"/>
            <w:lang w:val="en-US"/>
          </w:rPr>
          <w:t>gratuites</w:t>
        </w:r>
        <w:proofErr w:type="spellEnd"/>
      </w:hyperlink>
    </w:p>
    <w:p w14:paraId="55D5A16F" w14:textId="77777777" w:rsidR="00300D96" w:rsidRPr="00EB38F0" w:rsidRDefault="002A365F" w:rsidP="00300D96">
      <w:pPr>
        <w:rPr>
          <w:rStyle w:val="Hyperlink"/>
          <w:lang w:val="en-US"/>
        </w:rPr>
      </w:pPr>
      <w:hyperlink r:id="rId46" w:history="1">
        <w:r w:rsidR="00300D96" w:rsidRPr="00EB38F0">
          <w:rPr>
            <w:rStyle w:val="Hyperlink"/>
            <w:lang w:val="en-US"/>
          </w:rPr>
          <w:t xml:space="preserve">27+ Board Game Pictures | Download Free Images on </w:t>
        </w:r>
        <w:proofErr w:type="spellStart"/>
        <w:r w:rsidR="00300D96" w:rsidRPr="00EB38F0">
          <w:rPr>
            <w:rStyle w:val="Hyperlink"/>
            <w:lang w:val="en-US"/>
          </w:rPr>
          <w:t>Unsplash</w:t>
        </w:r>
        <w:proofErr w:type="spellEnd"/>
      </w:hyperlink>
    </w:p>
    <w:p w14:paraId="7F9F1269" w14:textId="77777777" w:rsidR="00300D96" w:rsidRPr="00EB38F0" w:rsidRDefault="002A365F" w:rsidP="00300D96">
      <w:pPr>
        <w:rPr>
          <w:rStyle w:val="Hyperlink"/>
          <w:lang w:val="en-US"/>
        </w:rPr>
      </w:pPr>
      <w:hyperlink r:id="rId47" w:history="1">
        <w:proofErr w:type="spellStart"/>
        <w:r w:rsidR="00300D96" w:rsidRPr="00EB38F0">
          <w:rPr>
            <w:rStyle w:val="Hyperlink"/>
            <w:lang w:val="en-US"/>
          </w:rPr>
          <w:t>Adminca</w:t>
        </w:r>
        <w:proofErr w:type="spellEnd"/>
        <w:r w:rsidR="00300D96" w:rsidRPr="00EB38F0">
          <w:rPr>
            <w:rStyle w:val="Hyperlink"/>
            <w:lang w:val="en-US"/>
          </w:rPr>
          <w:t xml:space="preserve"> bootstrap 4 &amp; angular 5 admin template, </w:t>
        </w:r>
        <w:proofErr w:type="spellStart"/>
        <w:r w:rsidR="00300D96" w:rsidRPr="00300D96">
          <w:rPr>
            <w:rStyle w:val="Hyperlink"/>
          </w:rPr>
          <w:t>Шаблон</w:t>
        </w:r>
        <w:proofErr w:type="spellEnd"/>
        <w:r w:rsidR="00300D96" w:rsidRPr="00EB38F0">
          <w:rPr>
            <w:rStyle w:val="Hyperlink"/>
            <w:lang w:val="en-US"/>
          </w:rPr>
          <w:t xml:space="preserve"> </w:t>
        </w:r>
        <w:proofErr w:type="spellStart"/>
        <w:r w:rsidR="00300D96" w:rsidRPr="00300D96">
          <w:rPr>
            <w:rStyle w:val="Hyperlink"/>
          </w:rPr>
          <w:t>админки</w:t>
        </w:r>
        <w:proofErr w:type="spellEnd"/>
        <w:r w:rsidR="00300D96" w:rsidRPr="00EB38F0">
          <w:rPr>
            <w:rStyle w:val="Hyperlink"/>
            <w:lang w:val="en-US"/>
          </w:rPr>
          <w:t xml:space="preserve"> | Login</w:t>
        </w:r>
      </w:hyperlink>
    </w:p>
    <w:p w14:paraId="1492465A" w14:textId="77777777" w:rsidR="00300D96" w:rsidRPr="00EB38F0" w:rsidRDefault="002A365F" w:rsidP="00300D96">
      <w:pPr>
        <w:rPr>
          <w:rStyle w:val="Hyperlink"/>
          <w:lang w:val="en-US"/>
        </w:rPr>
      </w:pPr>
      <w:hyperlink r:id="rId48" w:history="1">
        <w:proofErr w:type="spellStart"/>
        <w:r w:rsidR="00300D96" w:rsidRPr="00EB38F0">
          <w:rPr>
            <w:rStyle w:val="Hyperlink"/>
            <w:lang w:val="en-US"/>
          </w:rPr>
          <w:t>mhevery</w:t>
        </w:r>
        <w:proofErr w:type="spellEnd"/>
        <w:r w:rsidR="00300D96" w:rsidRPr="00EB38F0">
          <w:rPr>
            <w:rStyle w:val="Hyperlink"/>
            <w:lang w:val="en-US"/>
          </w:rPr>
          <w:t>/jasmine-node: Integration of Jasmine Spec framework with Node.js</w:t>
        </w:r>
      </w:hyperlink>
    </w:p>
    <w:p w14:paraId="4AA19614" w14:textId="77777777" w:rsidR="00300D96" w:rsidRPr="00EB38F0" w:rsidRDefault="002A365F" w:rsidP="00300D96">
      <w:pPr>
        <w:rPr>
          <w:rStyle w:val="Hyperlink"/>
          <w:lang w:val="en-US"/>
        </w:rPr>
      </w:pPr>
      <w:hyperlink r:id="rId49" w:history="1">
        <w:r w:rsidR="00300D96" w:rsidRPr="00EB38F0">
          <w:rPr>
            <w:rStyle w:val="Hyperlink"/>
            <w:lang w:val="en-US"/>
          </w:rPr>
          <w:t>Unit Testing a Node.js Application with the Jasmine Testing Framework</w:t>
        </w:r>
      </w:hyperlink>
    </w:p>
    <w:p w14:paraId="34075DA0" w14:textId="77777777" w:rsidR="00300D96" w:rsidRPr="00EB38F0" w:rsidRDefault="002A365F" w:rsidP="00300D96">
      <w:pPr>
        <w:rPr>
          <w:rStyle w:val="Hyperlink"/>
          <w:lang w:val="en-US"/>
        </w:rPr>
      </w:pPr>
      <w:hyperlink r:id="rId50" w:history="1">
        <w:r w:rsidR="00300D96" w:rsidRPr="00EB38F0">
          <w:rPr>
            <w:rStyle w:val="Hyperlink"/>
            <w:lang w:val="en-US"/>
          </w:rPr>
          <w:t>HTTP Status Codes</w:t>
        </w:r>
      </w:hyperlink>
    </w:p>
    <w:p w14:paraId="199F8D3B" w14:textId="77777777" w:rsidR="00300D96" w:rsidRPr="00EB38F0" w:rsidRDefault="002A365F" w:rsidP="00300D96">
      <w:pPr>
        <w:rPr>
          <w:rStyle w:val="Hyperlink"/>
          <w:lang w:val="en-US"/>
        </w:rPr>
      </w:pPr>
      <w:hyperlink r:id="rId51" w:history="1">
        <w:r w:rsidR="00300D96" w:rsidRPr="00EB38F0">
          <w:rPr>
            <w:rStyle w:val="Hyperlink"/>
            <w:lang w:val="en-US"/>
          </w:rPr>
          <w:t xml:space="preserve">PUT vs POST - Comparing HTTP Methods - </w:t>
        </w:r>
        <w:proofErr w:type="spellStart"/>
        <w:r w:rsidR="00300D96" w:rsidRPr="00EB38F0">
          <w:rPr>
            <w:rStyle w:val="Hyperlink"/>
            <w:lang w:val="en-US"/>
          </w:rPr>
          <w:t>KeyCDN</w:t>
        </w:r>
        <w:proofErr w:type="spellEnd"/>
        <w:r w:rsidR="00300D96" w:rsidRPr="00EB38F0">
          <w:rPr>
            <w:rStyle w:val="Hyperlink"/>
            <w:lang w:val="en-US"/>
          </w:rPr>
          <w:t xml:space="preserve"> Support</w:t>
        </w:r>
      </w:hyperlink>
    </w:p>
    <w:p w14:paraId="18F9DC90" w14:textId="77777777" w:rsidR="00300D96" w:rsidRPr="00EB38F0" w:rsidRDefault="002A365F" w:rsidP="00300D96">
      <w:pPr>
        <w:rPr>
          <w:rStyle w:val="Hyperlink"/>
          <w:lang w:val="en-US"/>
        </w:rPr>
      </w:pPr>
      <w:hyperlink r:id="rId52" w:history="1">
        <w:r w:rsidR="00300D96" w:rsidRPr="00EB38F0">
          <w:rPr>
            <w:rStyle w:val="Hyperlink"/>
            <w:lang w:val="en-US"/>
          </w:rPr>
          <w:t>11 JavaScript Animation Libraries For 2019 - Bits and Pieces</w:t>
        </w:r>
      </w:hyperlink>
    </w:p>
    <w:p w14:paraId="448F48C5" w14:textId="77777777" w:rsidR="00300D96" w:rsidRPr="00EB38F0" w:rsidRDefault="002A365F" w:rsidP="00300D96">
      <w:pPr>
        <w:rPr>
          <w:rStyle w:val="Hyperlink"/>
          <w:lang w:val="en-US"/>
        </w:rPr>
      </w:pPr>
      <w:hyperlink r:id="rId53" w:history="1">
        <w:proofErr w:type="spellStart"/>
        <w:r w:rsidR="00300D96" w:rsidRPr="00EB38F0">
          <w:rPr>
            <w:rStyle w:val="Hyperlink"/>
            <w:lang w:val="en-US"/>
          </w:rPr>
          <w:t>progressbar</w:t>
        </w:r>
        <w:proofErr w:type="spellEnd"/>
        <w:r w:rsidR="00300D96" w:rsidRPr="00EB38F0">
          <w:rPr>
            <w:rStyle w:val="Hyperlink"/>
            <w:lang w:val="en-US"/>
          </w:rPr>
          <w:t xml:space="preserve"> - </w:t>
        </w:r>
        <w:proofErr w:type="spellStart"/>
        <w:r w:rsidR="00300D96" w:rsidRPr="00EB38F0">
          <w:rPr>
            <w:rStyle w:val="Hyperlink"/>
            <w:lang w:val="en-US"/>
          </w:rPr>
          <w:t>ngx</w:t>
        </w:r>
        <w:proofErr w:type="spellEnd"/>
        <w:r w:rsidR="00300D96" w:rsidRPr="00EB38F0">
          <w:rPr>
            <w:rStyle w:val="Hyperlink"/>
            <w:lang w:val="en-US"/>
          </w:rPr>
          <w:t>-bootstrap · Bit</w:t>
        </w:r>
      </w:hyperlink>
    </w:p>
    <w:p w14:paraId="47E779D8" w14:textId="77777777" w:rsidR="00300D96" w:rsidRPr="00EB38F0" w:rsidRDefault="002A365F" w:rsidP="00300D96">
      <w:pPr>
        <w:rPr>
          <w:rStyle w:val="Hyperlink"/>
          <w:lang w:val="en-US"/>
        </w:rPr>
      </w:pPr>
      <w:hyperlink r:id="rId54" w:history="1">
        <w:r w:rsidR="00300D96" w:rsidRPr="00EB38F0">
          <w:rPr>
            <w:rStyle w:val="Hyperlink"/>
            <w:lang w:val="en-US"/>
          </w:rPr>
          <w:t>angular6 - child parent communication best practices in Angular - Stack Overflow</w:t>
        </w:r>
      </w:hyperlink>
    </w:p>
    <w:p w14:paraId="163A29DD" w14:textId="77777777" w:rsidR="00300D96" w:rsidRPr="00EB38F0" w:rsidRDefault="002A365F" w:rsidP="00300D96">
      <w:pPr>
        <w:rPr>
          <w:rStyle w:val="Hyperlink"/>
          <w:lang w:val="en-US"/>
        </w:rPr>
      </w:pPr>
      <w:hyperlink r:id="rId55" w:anchor="parent-and-children-communicate-via-a-service" w:history="1">
        <w:r w:rsidR="00300D96" w:rsidRPr="00EB38F0">
          <w:rPr>
            <w:rStyle w:val="Hyperlink"/>
            <w:lang w:val="en-US"/>
          </w:rPr>
          <w:t>Angular - Component interaction</w:t>
        </w:r>
      </w:hyperlink>
    </w:p>
    <w:p w14:paraId="5064C752" w14:textId="77777777" w:rsidR="00300D96" w:rsidRPr="00EB38F0" w:rsidRDefault="002A365F" w:rsidP="00300D96">
      <w:pPr>
        <w:rPr>
          <w:rStyle w:val="Hyperlink"/>
          <w:lang w:val="en-US"/>
        </w:rPr>
      </w:pPr>
      <w:hyperlink r:id="rId56" w:history="1">
        <w:r w:rsidR="00300D96" w:rsidRPr="00EB38F0">
          <w:rPr>
            <w:rStyle w:val="Hyperlink"/>
            <w:lang w:val="en-US"/>
          </w:rPr>
          <w:t>Angular @</w:t>
        </w:r>
        <w:proofErr w:type="spellStart"/>
        <w:r w:rsidR="00300D96" w:rsidRPr="00EB38F0">
          <w:rPr>
            <w:rStyle w:val="Hyperlink"/>
            <w:lang w:val="en-US"/>
          </w:rPr>
          <w:t>ViewChild</w:t>
        </w:r>
        <w:proofErr w:type="spellEnd"/>
        <w:r w:rsidR="00300D96" w:rsidRPr="00EB38F0">
          <w:rPr>
            <w:rStyle w:val="Hyperlink"/>
            <w:lang w:val="en-US"/>
          </w:rPr>
          <w:t>: In-Depth Explanation (All Features Covered)</w:t>
        </w:r>
      </w:hyperlink>
    </w:p>
    <w:p w14:paraId="453F6BEE" w14:textId="77777777" w:rsidR="00300D96" w:rsidRPr="00EB38F0" w:rsidRDefault="002A365F" w:rsidP="00300D96">
      <w:pPr>
        <w:rPr>
          <w:rStyle w:val="Hyperlink"/>
          <w:lang w:val="en-US"/>
        </w:rPr>
      </w:pPr>
      <w:hyperlink r:id="rId57"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2A365F" w:rsidP="00300D96">
      <w:pPr>
        <w:rPr>
          <w:rStyle w:val="Hyperlink"/>
          <w:lang w:val="en-US"/>
        </w:rPr>
      </w:pPr>
      <w:hyperlink r:id="rId58" w:history="1">
        <w:proofErr w:type="spellStart"/>
        <w:r w:rsidR="00300D96" w:rsidRPr="00EB38F0">
          <w:rPr>
            <w:rStyle w:val="Hyperlink"/>
            <w:lang w:val="en-US"/>
          </w:rPr>
          <w:t>WebAIM</w:t>
        </w:r>
        <w:proofErr w:type="spellEnd"/>
        <w:r w:rsidR="00300D96" w:rsidRPr="00EB38F0">
          <w:rPr>
            <w:rStyle w:val="Hyperlink"/>
            <w:lang w:val="en-US"/>
          </w:rPr>
          <w:t>: Contrast Checker</w:t>
        </w:r>
      </w:hyperlink>
    </w:p>
    <w:p w14:paraId="36876239" w14:textId="77777777" w:rsidR="00300D96" w:rsidRPr="00EB38F0" w:rsidRDefault="002A365F" w:rsidP="00300D96">
      <w:pPr>
        <w:rPr>
          <w:rStyle w:val="Hyperlink"/>
          <w:lang w:val="en-US"/>
        </w:rPr>
      </w:pPr>
      <w:hyperlink r:id="rId59" w:history="1">
        <w:r w:rsidR="00300D96" w:rsidRPr="00EB38F0">
          <w:rPr>
            <w:rStyle w:val="Hyperlink"/>
            <w:lang w:val="en-US"/>
          </w:rPr>
          <w:t xml:space="preserve">Box Shadow CSS Generator | </w:t>
        </w:r>
        <w:proofErr w:type="spellStart"/>
        <w:r w:rsidR="00300D96" w:rsidRPr="00EB38F0">
          <w:rPr>
            <w:rStyle w:val="Hyperlink"/>
            <w:lang w:val="en-US"/>
          </w:rPr>
          <w:t>CSSmatic</w:t>
        </w:r>
        <w:proofErr w:type="spellEnd"/>
      </w:hyperlink>
    </w:p>
    <w:p w14:paraId="02CFE573" w14:textId="77777777" w:rsidR="00300D96" w:rsidRPr="00EB38F0" w:rsidRDefault="002A365F" w:rsidP="00300D96">
      <w:pPr>
        <w:rPr>
          <w:rStyle w:val="Hyperlink"/>
          <w:lang w:val="en-US"/>
        </w:rPr>
      </w:pPr>
      <w:hyperlink r:id="rId60" w:history="1">
        <w:r w:rsidR="00300D96" w:rsidRPr="00EB38F0">
          <w:rPr>
            <w:rStyle w:val="Hyperlink"/>
            <w:lang w:val="en-US"/>
          </w:rPr>
          <w:t>20 Creative Search Bar Design Inspirations with HTML/CSS/ Bootstrap</w:t>
        </w:r>
      </w:hyperlink>
    </w:p>
    <w:p w14:paraId="7CA21DDA" w14:textId="77777777" w:rsidR="00300D96" w:rsidRPr="00EB38F0" w:rsidRDefault="002A365F" w:rsidP="00300D96">
      <w:pPr>
        <w:rPr>
          <w:rStyle w:val="Hyperlink"/>
          <w:lang w:val="en-US"/>
        </w:rPr>
      </w:pPr>
      <w:hyperlink r:id="rId61" w:history="1">
        <w:r w:rsidR="00300D96" w:rsidRPr="00EB38F0">
          <w:rPr>
            <w:rStyle w:val="Hyperlink"/>
            <w:lang w:val="en-US"/>
          </w:rPr>
          <w:t>7 Practical Tips for Cheating at Design - Refactoring UI - Medium</w:t>
        </w:r>
      </w:hyperlink>
    </w:p>
    <w:p w14:paraId="7260336C" w14:textId="77777777" w:rsidR="00300D96" w:rsidRPr="00EB38F0" w:rsidRDefault="002A365F" w:rsidP="00300D96">
      <w:pPr>
        <w:rPr>
          <w:rStyle w:val="Hyperlink"/>
          <w:lang w:val="en-US"/>
        </w:rPr>
      </w:pPr>
      <w:hyperlink r:id="rId62" w:history="1">
        <w:r w:rsidR="00300D96" w:rsidRPr="00EB38F0">
          <w:rPr>
            <w:rStyle w:val="Hyperlink"/>
            <w:lang w:val="en-US"/>
          </w:rPr>
          <w:t>7 Rules for Creating Gorgeous UI (Updated for 2020)</w:t>
        </w:r>
      </w:hyperlink>
    </w:p>
    <w:p w14:paraId="6FA1B77C" w14:textId="77777777" w:rsidR="00300D96" w:rsidRPr="00EB38F0" w:rsidRDefault="002A365F" w:rsidP="00300D96">
      <w:pPr>
        <w:rPr>
          <w:rStyle w:val="Hyperlink"/>
          <w:lang w:val="en-US"/>
        </w:rPr>
      </w:pPr>
      <w:hyperlink r:id="rId63" w:history="1">
        <w:r w:rsidR="00300D96" w:rsidRPr="00EB38F0">
          <w:rPr>
            <w:rStyle w:val="Hyperlink"/>
            <w:lang w:val="en-US"/>
          </w:rPr>
          <w:t xml:space="preserve">Angular Authentication: Using Route Guards - Ryan </w:t>
        </w:r>
        <w:proofErr w:type="spellStart"/>
        <w:r w:rsidR="00300D96" w:rsidRPr="00EB38F0">
          <w:rPr>
            <w:rStyle w:val="Hyperlink"/>
            <w:lang w:val="en-US"/>
          </w:rPr>
          <w:t>Chenkie</w:t>
        </w:r>
        <w:proofErr w:type="spellEnd"/>
        <w:r w:rsidR="00300D96" w:rsidRPr="00EB38F0">
          <w:rPr>
            <w:rStyle w:val="Hyperlink"/>
            <w:lang w:val="en-US"/>
          </w:rPr>
          <w:t xml:space="preserve"> - Medium</w:t>
        </w:r>
      </w:hyperlink>
    </w:p>
    <w:p w14:paraId="2A08F6A0" w14:textId="77777777" w:rsidR="00300D96" w:rsidRPr="00EB38F0" w:rsidRDefault="002A365F" w:rsidP="00300D96">
      <w:pPr>
        <w:rPr>
          <w:rStyle w:val="Hyperlink"/>
          <w:lang w:val="en-US"/>
        </w:rPr>
      </w:pPr>
      <w:hyperlink r:id="rId64" w:history="1">
        <w:r w:rsidR="00300D96" w:rsidRPr="00EB38F0">
          <w:rPr>
            <w:rStyle w:val="Hyperlink"/>
            <w:lang w:val="en-US"/>
          </w:rPr>
          <w:t xml:space="preserve">Using </w:t>
        </w:r>
        <w:proofErr w:type="spellStart"/>
        <w:r w:rsidR="00300D96" w:rsidRPr="00EB38F0">
          <w:rPr>
            <w:rStyle w:val="Hyperlink"/>
            <w:lang w:val="en-US"/>
          </w:rPr>
          <w:t>RxJS</w:t>
        </w:r>
        <w:proofErr w:type="spellEnd"/>
        <w:r w:rsidR="00300D96" w:rsidRPr="00EB38F0">
          <w:rPr>
            <w:rStyle w:val="Hyperlink"/>
            <w:lang w:val="en-US"/>
          </w:rPr>
          <w:t xml:space="preserve"> </w:t>
        </w:r>
        <w:proofErr w:type="spellStart"/>
        <w:r w:rsidR="00300D96" w:rsidRPr="00EB38F0">
          <w:rPr>
            <w:rStyle w:val="Hyperlink"/>
            <w:lang w:val="en-US"/>
          </w:rPr>
          <w:t>switchMap</w:t>
        </w:r>
        <w:proofErr w:type="spellEnd"/>
        <w:r w:rsidR="00300D96" w:rsidRPr="00EB38F0">
          <w:rPr>
            <w:rStyle w:val="Hyperlink"/>
            <w:lang w:val="en-US"/>
          </w:rPr>
          <w:t xml:space="preserve"> With Angular 7 Reactive Forms to Cancel Pending Requests - </w:t>
        </w:r>
        <w:proofErr w:type="spellStart"/>
        <w:r w:rsidR="00300D96" w:rsidRPr="00EB38F0">
          <w:rPr>
            <w:rStyle w:val="Hyperlink"/>
            <w:lang w:val="en-US"/>
          </w:rPr>
          <w:t>Credera</w:t>
        </w:r>
        <w:proofErr w:type="spellEnd"/>
      </w:hyperlink>
    </w:p>
    <w:p w14:paraId="1D530F2A" w14:textId="6FD72C93" w:rsidR="00300D96" w:rsidRPr="00300D96" w:rsidRDefault="002A365F" w:rsidP="00300D96">
      <w:pPr>
        <w:rPr>
          <w:rStyle w:val="Hyperlink"/>
          <w:color w:val="000000"/>
          <w:sz w:val="27"/>
          <w:szCs w:val="27"/>
          <w:u w:val="none"/>
          <w:lang w:val="en-US"/>
        </w:rPr>
      </w:pPr>
      <w:hyperlink r:id="rId65" w:history="1">
        <w:r w:rsidR="00300D96" w:rsidRPr="00EB38F0">
          <w:rPr>
            <w:rStyle w:val="Hyperlink"/>
            <w:lang w:val="en-US"/>
          </w:rPr>
          <w:t>Pure CSS Loader - Optimized Spinners for Web · Loading.io</w:t>
        </w:r>
      </w:hyperlink>
    </w:p>
    <w:p w14:paraId="5F3769B4" w14:textId="03FE7925" w:rsidR="00935E4C" w:rsidRPr="00600741" w:rsidRDefault="002A365F" w:rsidP="00600741">
      <w:pPr>
        <w:pStyle w:val="Help"/>
        <w:rPr>
          <w:color w:val="0000FF"/>
          <w:u w:val="single"/>
          <w:lang w:val="en-US"/>
        </w:rPr>
      </w:pPr>
      <w:hyperlink r:id="rId66" w:history="1">
        <w:r w:rsidR="008A625D" w:rsidRPr="008A625D">
          <w:rPr>
            <w:rStyle w:val="Hyperlink"/>
            <w:lang w:val="en-US"/>
          </w:rPr>
          <w:t>https://www.restapitutorial.com/httpstatuscodes.html</w:t>
        </w:r>
      </w:hyperlink>
    </w:p>
    <w:p w14:paraId="4F7F7B63" w14:textId="77777777" w:rsidR="00935E4C" w:rsidRPr="00935E4C" w:rsidRDefault="00935E4C" w:rsidP="00935E4C">
      <w:pPr>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5" w:name="_Toc25553330"/>
      <w:bookmarkStart w:id="46" w:name="_Toc71703266"/>
      <w:r w:rsidRPr="00601825">
        <w:rPr>
          <w:iCs/>
          <w:lang w:val="en-US"/>
        </w:rPr>
        <w:br w:type="page"/>
      </w:r>
    </w:p>
    <w:p w14:paraId="4E362427" w14:textId="7081F5E5" w:rsidR="00AA0785" w:rsidRPr="00791020" w:rsidRDefault="00AA0785" w:rsidP="00AA0785">
      <w:pPr>
        <w:pStyle w:val="Heading2"/>
        <w:rPr>
          <w:i/>
          <w:iCs/>
        </w:rPr>
      </w:pPr>
      <w:bookmarkStart w:id="47" w:name="_Toc36724032"/>
      <w:r w:rsidRPr="00791020">
        <w:rPr>
          <w:iCs/>
        </w:rPr>
        <w:lastRenderedPageBreak/>
        <w:t xml:space="preserve">Journal de </w:t>
      </w:r>
      <w:r w:rsidR="00230003">
        <w:rPr>
          <w:iCs/>
        </w:rPr>
        <w:t>travail</w:t>
      </w:r>
      <w:r w:rsidRPr="00791020">
        <w:rPr>
          <w:iCs/>
        </w:rPr>
        <w:t xml:space="preserve"> </w:t>
      </w:r>
      <w:bookmarkEnd w:id="45"/>
      <w:bookmarkEnd w:id="46"/>
      <w:r w:rsidR="00E109AA">
        <w:rPr>
          <w:iCs/>
        </w:rPr>
        <w:t>du projet</w:t>
      </w:r>
      <w:bookmarkEnd w:id="47"/>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 xml:space="preserve">Ajout </w:t>
            </w:r>
            <w:proofErr w:type="gramStart"/>
            <w:r>
              <w:rPr>
                <w:rFonts w:ascii="Calibri" w:hAnsi="Calibri" w:cs="Calibri"/>
                <w:color w:val="000000"/>
                <w:sz w:val="22"/>
                <w:szCs w:val="22"/>
              </w:rPr>
              <w:t>d’un pipe</w:t>
            </w:r>
            <w:proofErr w:type="gramEnd"/>
            <w:r>
              <w:rPr>
                <w:rFonts w:ascii="Calibri" w:hAnsi="Calibri" w:cs="Calibri"/>
                <w:color w:val="000000"/>
                <w:sz w:val="22"/>
                <w:szCs w:val="22"/>
              </w:rPr>
              <w:t xml:space="preserv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proofErr w:type="gramStart"/>
            <w:r>
              <w:rPr>
                <w:rFonts w:ascii="Calibri" w:hAnsi="Calibri" w:cs="Calibri"/>
                <w:color w:val="000000"/>
                <w:sz w:val="22"/>
                <w:szCs w:val="22"/>
              </w:rPr>
              <w:t>Le pipe</w:t>
            </w:r>
            <w:proofErr w:type="gramEnd"/>
            <w:r>
              <w:rPr>
                <w:rFonts w:ascii="Calibri" w:hAnsi="Calibri" w:cs="Calibri"/>
                <w:color w:val="000000"/>
                <w:sz w:val="22"/>
                <w:szCs w:val="22"/>
              </w:rPr>
              <w:t xml:space="preserv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5A33AC64" w:rsidR="0067580A" w:rsidRDefault="006C0C4D" w:rsidP="00896E05">
            <w:pPr>
              <w:tabs>
                <w:tab w:val="left" w:pos="735"/>
              </w:tabs>
            </w:pPr>
            <w:r>
              <w:t>27.03.2020</w:t>
            </w:r>
          </w:p>
        </w:tc>
        <w:tc>
          <w:tcPr>
            <w:tcW w:w="1041" w:type="dxa"/>
          </w:tcPr>
          <w:p w14:paraId="4E91C8A2" w14:textId="620C3298" w:rsidR="0067580A" w:rsidRDefault="006C0C4D" w:rsidP="00F53ED8">
            <w:r>
              <w:t>1h</w:t>
            </w:r>
          </w:p>
        </w:tc>
        <w:tc>
          <w:tcPr>
            <w:tcW w:w="6641" w:type="dxa"/>
          </w:tcPr>
          <w:p w14:paraId="49CADDE5" w14:textId="6412E3DC" w:rsidR="0067580A" w:rsidRDefault="006C0C4D" w:rsidP="00F53ED8">
            <w:pPr>
              <w:rPr>
                <w:rFonts w:ascii="Calibri" w:hAnsi="Calibri" w:cs="Calibri"/>
                <w:color w:val="000000"/>
                <w:sz w:val="22"/>
                <w:szCs w:val="22"/>
              </w:rPr>
            </w:pPr>
            <w:r>
              <w:rPr>
                <w:rFonts w:ascii="Calibri" w:hAnsi="Calibri" w:cs="Calibri"/>
                <w:color w:val="000000"/>
                <w:sz w:val="22"/>
                <w:szCs w:val="22"/>
              </w:rPr>
              <w:t>Rédaction de la conclusion + correction de quelques fautes</w:t>
            </w:r>
          </w:p>
        </w:tc>
      </w:tr>
      <w:tr w:rsidR="0067580A" w14:paraId="13235C87" w14:textId="77777777" w:rsidTr="00896E05">
        <w:trPr>
          <w:trHeight w:val="335"/>
        </w:trPr>
        <w:tc>
          <w:tcPr>
            <w:tcW w:w="1342" w:type="dxa"/>
          </w:tcPr>
          <w:p w14:paraId="7BD3B363" w14:textId="2115B1CB" w:rsidR="0067580A" w:rsidRDefault="00C326B0" w:rsidP="00896E05">
            <w:pPr>
              <w:tabs>
                <w:tab w:val="left" w:pos="735"/>
              </w:tabs>
            </w:pPr>
            <w:r>
              <w:t>28.03.2020</w:t>
            </w:r>
          </w:p>
        </w:tc>
        <w:tc>
          <w:tcPr>
            <w:tcW w:w="1041" w:type="dxa"/>
          </w:tcPr>
          <w:p w14:paraId="0395DD3F" w14:textId="6D3116D3" w:rsidR="0067580A" w:rsidRDefault="00C326B0" w:rsidP="00F53ED8">
            <w:r>
              <w:t>1h</w:t>
            </w:r>
          </w:p>
        </w:tc>
        <w:tc>
          <w:tcPr>
            <w:tcW w:w="6641" w:type="dxa"/>
          </w:tcPr>
          <w:p w14:paraId="27556C2A" w14:textId="647E545E" w:rsidR="0067580A" w:rsidRDefault="00C326B0" w:rsidP="00F53ED8">
            <w:pPr>
              <w:rPr>
                <w:rFonts w:ascii="Calibri" w:hAnsi="Calibri" w:cs="Calibri"/>
                <w:color w:val="000000"/>
                <w:sz w:val="22"/>
                <w:szCs w:val="22"/>
              </w:rPr>
            </w:pPr>
            <w:r>
              <w:rPr>
                <w:rFonts w:ascii="Calibri" w:hAnsi="Calibri" w:cs="Calibri"/>
                <w:color w:val="000000"/>
                <w:sz w:val="22"/>
                <w:szCs w:val="22"/>
              </w:rPr>
              <w:t xml:space="preserve">Ajout de commentaire dans l’API pour </w:t>
            </w:r>
            <w:proofErr w:type="spellStart"/>
            <w:r>
              <w:rPr>
                <w:rFonts w:ascii="Calibri" w:hAnsi="Calibri" w:cs="Calibri"/>
                <w:color w:val="000000"/>
                <w:sz w:val="22"/>
                <w:szCs w:val="22"/>
              </w:rPr>
              <w:t>docjs</w:t>
            </w:r>
            <w:proofErr w:type="spellEnd"/>
          </w:p>
        </w:tc>
      </w:tr>
      <w:tr w:rsidR="0067580A" w14:paraId="01948706" w14:textId="77777777" w:rsidTr="00896E05">
        <w:trPr>
          <w:trHeight w:val="335"/>
        </w:trPr>
        <w:tc>
          <w:tcPr>
            <w:tcW w:w="1342" w:type="dxa"/>
          </w:tcPr>
          <w:p w14:paraId="6F945199" w14:textId="53DC577B" w:rsidR="0067580A" w:rsidRDefault="00970720" w:rsidP="00896E05">
            <w:pPr>
              <w:tabs>
                <w:tab w:val="left" w:pos="735"/>
              </w:tabs>
            </w:pPr>
            <w:r>
              <w:t>28.03.2020</w:t>
            </w:r>
          </w:p>
        </w:tc>
        <w:tc>
          <w:tcPr>
            <w:tcW w:w="1041" w:type="dxa"/>
          </w:tcPr>
          <w:p w14:paraId="280B43DC" w14:textId="0B62EF93" w:rsidR="0067580A" w:rsidRDefault="00970720" w:rsidP="00F53ED8">
            <w:r>
              <w:t>1h</w:t>
            </w:r>
          </w:p>
        </w:tc>
        <w:tc>
          <w:tcPr>
            <w:tcW w:w="6641" w:type="dxa"/>
          </w:tcPr>
          <w:p w14:paraId="53370A57" w14:textId="6140B368" w:rsidR="0067580A" w:rsidRDefault="00970720" w:rsidP="00F53ED8">
            <w:pPr>
              <w:rPr>
                <w:rFonts w:ascii="Calibri" w:hAnsi="Calibri" w:cs="Calibri"/>
                <w:color w:val="000000"/>
                <w:sz w:val="22"/>
                <w:szCs w:val="22"/>
              </w:rPr>
            </w:pPr>
            <w:r>
              <w:rPr>
                <w:rFonts w:ascii="Calibri" w:hAnsi="Calibri" w:cs="Calibri"/>
                <w:color w:val="000000"/>
                <w:sz w:val="22"/>
                <w:szCs w:val="22"/>
              </w:rPr>
              <w:t xml:space="preserve">Ajout de commentaire </w:t>
            </w:r>
            <w:r w:rsidR="00E25FAE">
              <w:rPr>
                <w:rFonts w:ascii="Calibri" w:hAnsi="Calibri" w:cs="Calibri"/>
                <w:color w:val="000000"/>
                <w:sz w:val="22"/>
                <w:szCs w:val="22"/>
              </w:rPr>
              <w:t>dans</w:t>
            </w:r>
            <w:r>
              <w:rPr>
                <w:rFonts w:ascii="Calibri" w:hAnsi="Calibri" w:cs="Calibri"/>
                <w:color w:val="000000"/>
                <w:sz w:val="22"/>
                <w:szCs w:val="22"/>
              </w:rPr>
              <w:t xml:space="preserve"> </w:t>
            </w:r>
            <w:proofErr w:type="spellStart"/>
            <w:r>
              <w:rPr>
                <w:rFonts w:ascii="Calibri" w:hAnsi="Calibri" w:cs="Calibri"/>
                <w:color w:val="000000"/>
                <w:sz w:val="22"/>
                <w:szCs w:val="22"/>
              </w:rPr>
              <w:t>Angular</w:t>
            </w:r>
            <w:proofErr w:type="spellEnd"/>
            <w:r w:rsidR="00E25FAE">
              <w:rPr>
                <w:rFonts w:ascii="Calibri" w:hAnsi="Calibri" w:cs="Calibri"/>
                <w:color w:val="000000"/>
                <w:sz w:val="22"/>
                <w:szCs w:val="22"/>
              </w:rPr>
              <w:t xml:space="preserve"> pour </w:t>
            </w:r>
            <w:proofErr w:type="spellStart"/>
            <w:r w:rsidR="00E25FAE">
              <w:rPr>
                <w:rFonts w:ascii="Calibri" w:hAnsi="Calibri" w:cs="Calibri"/>
                <w:color w:val="000000"/>
                <w:sz w:val="22"/>
                <w:szCs w:val="22"/>
              </w:rPr>
              <w:t>docjs</w:t>
            </w:r>
            <w:proofErr w:type="spellEnd"/>
          </w:p>
        </w:tc>
      </w:tr>
      <w:tr w:rsidR="0067580A" w14:paraId="6B6F00CF" w14:textId="77777777" w:rsidTr="00896E05">
        <w:trPr>
          <w:trHeight w:val="335"/>
        </w:trPr>
        <w:tc>
          <w:tcPr>
            <w:tcW w:w="1342" w:type="dxa"/>
          </w:tcPr>
          <w:p w14:paraId="506F95BB" w14:textId="1623ED78" w:rsidR="0067580A" w:rsidRDefault="00C52AD6" w:rsidP="00896E05">
            <w:pPr>
              <w:tabs>
                <w:tab w:val="left" w:pos="735"/>
              </w:tabs>
            </w:pPr>
            <w:r>
              <w:t>02.04.2020</w:t>
            </w:r>
          </w:p>
        </w:tc>
        <w:tc>
          <w:tcPr>
            <w:tcW w:w="1041" w:type="dxa"/>
          </w:tcPr>
          <w:p w14:paraId="63CFFDDA" w14:textId="3E462D3F" w:rsidR="0067580A" w:rsidRDefault="00C52AD6" w:rsidP="00F53ED8">
            <w:r>
              <w:t>1h</w:t>
            </w:r>
          </w:p>
        </w:tc>
        <w:tc>
          <w:tcPr>
            <w:tcW w:w="6641" w:type="dxa"/>
          </w:tcPr>
          <w:p w14:paraId="3D4A6E1C" w14:textId="27506F6C" w:rsidR="0067580A" w:rsidRDefault="00C52AD6" w:rsidP="00F53ED8">
            <w:pPr>
              <w:rPr>
                <w:rFonts w:ascii="Calibri" w:hAnsi="Calibri" w:cs="Calibri"/>
                <w:color w:val="000000"/>
                <w:sz w:val="22"/>
                <w:szCs w:val="22"/>
              </w:rPr>
            </w:pPr>
            <w:r>
              <w:rPr>
                <w:rFonts w:ascii="Calibri" w:hAnsi="Calibri" w:cs="Calibri"/>
                <w:color w:val="000000"/>
                <w:sz w:val="22"/>
                <w:szCs w:val="22"/>
              </w:rPr>
              <w:t>Manuel d’installation + correction doc</w:t>
            </w: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7"/>
      <w:footerReference w:type="default" r:id="rId6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2C2F3" w14:textId="77777777" w:rsidR="002A365F" w:rsidRDefault="002A365F">
      <w:r>
        <w:separator/>
      </w:r>
    </w:p>
  </w:endnote>
  <w:endnote w:type="continuationSeparator" w:id="0">
    <w:p w14:paraId="381B7FF5" w14:textId="77777777" w:rsidR="002A365F" w:rsidRDefault="002A3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0B80CED1" w:rsidR="00686DB9" w:rsidRDefault="00686DB9" w:rsidP="00C52AD6">
    <w:pPr>
      <w:pStyle w:val="Footer"/>
      <w:pBdr>
        <w:top w:val="single" w:sz="4" w:space="0"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sidR="00D517A4">
        <w:rPr>
          <w:noProof/>
        </w:rPr>
        <w:t>02/04/2020 14:52:00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82058" w14:textId="77777777" w:rsidR="002A365F" w:rsidRDefault="002A365F">
      <w:r>
        <w:separator/>
      </w:r>
    </w:p>
  </w:footnote>
  <w:footnote w:type="continuationSeparator" w:id="0">
    <w:p w14:paraId="26B4E5C6" w14:textId="77777777" w:rsidR="002A365F" w:rsidRDefault="002A36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686DB9" w:rsidRPr="00CF70B4" w:rsidRDefault="00686DB9"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686DB9" w:rsidRDefault="00686D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10411"/>
    <w:rsid w:val="000163AB"/>
    <w:rsid w:val="00016C88"/>
    <w:rsid w:val="00034761"/>
    <w:rsid w:val="000406B3"/>
    <w:rsid w:val="00041BE4"/>
    <w:rsid w:val="00046B84"/>
    <w:rsid w:val="0005613A"/>
    <w:rsid w:val="00057CF4"/>
    <w:rsid w:val="00062ECE"/>
    <w:rsid w:val="00063524"/>
    <w:rsid w:val="00092E6F"/>
    <w:rsid w:val="00097C09"/>
    <w:rsid w:val="000A09D8"/>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55EE7"/>
    <w:rsid w:val="00172B3A"/>
    <w:rsid w:val="00172C7C"/>
    <w:rsid w:val="001750EF"/>
    <w:rsid w:val="00175513"/>
    <w:rsid w:val="00182422"/>
    <w:rsid w:val="0019329C"/>
    <w:rsid w:val="00194F34"/>
    <w:rsid w:val="001A7319"/>
    <w:rsid w:val="001B7271"/>
    <w:rsid w:val="001B7C29"/>
    <w:rsid w:val="001D53F3"/>
    <w:rsid w:val="001D718B"/>
    <w:rsid w:val="001D74D6"/>
    <w:rsid w:val="001F2311"/>
    <w:rsid w:val="001F3575"/>
    <w:rsid w:val="001F3FBE"/>
    <w:rsid w:val="001F6623"/>
    <w:rsid w:val="00200B0E"/>
    <w:rsid w:val="00200DBA"/>
    <w:rsid w:val="00203C04"/>
    <w:rsid w:val="00205685"/>
    <w:rsid w:val="00205E16"/>
    <w:rsid w:val="00212505"/>
    <w:rsid w:val="00213BB2"/>
    <w:rsid w:val="00230003"/>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A365F"/>
    <w:rsid w:val="002B1F85"/>
    <w:rsid w:val="002B5216"/>
    <w:rsid w:val="002C264C"/>
    <w:rsid w:val="002C4C01"/>
    <w:rsid w:val="002C6F74"/>
    <w:rsid w:val="002D10A5"/>
    <w:rsid w:val="002D67F0"/>
    <w:rsid w:val="002E14F8"/>
    <w:rsid w:val="002E2E13"/>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478A0"/>
    <w:rsid w:val="00351D3D"/>
    <w:rsid w:val="003536C8"/>
    <w:rsid w:val="00360243"/>
    <w:rsid w:val="00360FEB"/>
    <w:rsid w:val="00361DEF"/>
    <w:rsid w:val="00370541"/>
    <w:rsid w:val="00370872"/>
    <w:rsid w:val="00371ECE"/>
    <w:rsid w:val="00373E0A"/>
    <w:rsid w:val="00386EF6"/>
    <w:rsid w:val="00387E54"/>
    <w:rsid w:val="00392932"/>
    <w:rsid w:val="00392D0C"/>
    <w:rsid w:val="003A38FF"/>
    <w:rsid w:val="003B6FBD"/>
    <w:rsid w:val="003C1658"/>
    <w:rsid w:val="003D0536"/>
    <w:rsid w:val="003D0F1E"/>
    <w:rsid w:val="003D1516"/>
    <w:rsid w:val="003D6ED4"/>
    <w:rsid w:val="003E459F"/>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78F"/>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2EDA"/>
    <w:rsid w:val="00576877"/>
    <w:rsid w:val="00577704"/>
    <w:rsid w:val="00591119"/>
    <w:rsid w:val="005944A9"/>
    <w:rsid w:val="00595103"/>
    <w:rsid w:val="005A6D92"/>
    <w:rsid w:val="005B0CD4"/>
    <w:rsid w:val="005B1852"/>
    <w:rsid w:val="005B43CB"/>
    <w:rsid w:val="005B4976"/>
    <w:rsid w:val="005B76EB"/>
    <w:rsid w:val="005C23B3"/>
    <w:rsid w:val="005D3E29"/>
    <w:rsid w:val="005D4716"/>
    <w:rsid w:val="005E02FB"/>
    <w:rsid w:val="005E1E76"/>
    <w:rsid w:val="005F1E59"/>
    <w:rsid w:val="005F2769"/>
    <w:rsid w:val="00600741"/>
    <w:rsid w:val="00601825"/>
    <w:rsid w:val="00602FD3"/>
    <w:rsid w:val="0061132A"/>
    <w:rsid w:val="006216F7"/>
    <w:rsid w:val="00621EA2"/>
    <w:rsid w:val="006226C6"/>
    <w:rsid w:val="00641AD2"/>
    <w:rsid w:val="00644419"/>
    <w:rsid w:val="00645997"/>
    <w:rsid w:val="00646852"/>
    <w:rsid w:val="00647782"/>
    <w:rsid w:val="00651F8F"/>
    <w:rsid w:val="00661251"/>
    <w:rsid w:val="006677DD"/>
    <w:rsid w:val="006679E6"/>
    <w:rsid w:val="0067580A"/>
    <w:rsid w:val="00682F47"/>
    <w:rsid w:val="00684B3D"/>
    <w:rsid w:val="006853C7"/>
    <w:rsid w:val="00685B88"/>
    <w:rsid w:val="00686DB9"/>
    <w:rsid w:val="00694029"/>
    <w:rsid w:val="006B6B4C"/>
    <w:rsid w:val="006C0C4D"/>
    <w:rsid w:val="006C3112"/>
    <w:rsid w:val="006C3D03"/>
    <w:rsid w:val="006C500A"/>
    <w:rsid w:val="006C5A6B"/>
    <w:rsid w:val="006D36A7"/>
    <w:rsid w:val="006D4D31"/>
    <w:rsid w:val="006E2C58"/>
    <w:rsid w:val="006E564D"/>
    <w:rsid w:val="006F2F14"/>
    <w:rsid w:val="006F5B62"/>
    <w:rsid w:val="006F700C"/>
    <w:rsid w:val="00704565"/>
    <w:rsid w:val="00712CB6"/>
    <w:rsid w:val="007138CE"/>
    <w:rsid w:val="00716E7F"/>
    <w:rsid w:val="007175D0"/>
    <w:rsid w:val="0072606D"/>
    <w:rsid w:val="00726EB7"/>
    <w:rsid w:val="00733ED9"/>
    <w:rsid w:val="007348AC"/>
    <w:rsid w:val="007511DC"/>
    <w:rsid w:val="0075205B"/>
    <w:rsid w:val="0076568A"/>
    <w:rsid w:val="007676A0"/>
    <w:rsid w:val="0077302C"/>
    <w:rsid w:val="00775FA8"/>
    <w:rsid w:val="0078093D"/>
    <w:rsid w:val="00780A25"/>
    <w:rsid w:val="007819D3"/>
    <w:rsid w:val="00782186"/>
    <w:rsid w:val="00790F4D"/>
    <w:rsid w:val="00791020"/>
    <w:rsid w:val="007951EC"/>
    <w:rsid w:val="00795BEF"/>
    <w:rsid w:val="007971AB"/>
    <w:rsid w:val="00797537"/>
    <w:rsid w:val="007A2CC8"/>
    <w:rsid w:val="007B1949"/>
    <w:rsid w:val="007C1282"/>
    <w:rsid w:val="007C1541"/>
    <w:rsid w:val="007C53D3"/>
    <w:rsid w:val="007D17A9"/>
    <w:rsid w:val="007D58CB"/>
    <w:rsid w:val="007D7477"/>
    <w:rsid w:val="007E6ABC"/>
    <w:rsid w:val="007F4913"/>
    <w:rsid w:val="007F50D7"/>
    <w:rsid w:val="007F7149"/>
    <w:rsid w:val="00810BC9"/>
    <w:rsid w:val="00811908"/>
    <w:rsid w:val="00813F6B"/>
    <w:rsid w:val="008204A5"/>
    <w:rsid w:val="0083170D"/>
    <w:rsid w:val="008326D8"/>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139E7"/>
    <w:rsid w:val="00922310"/>
    <w:rsid w:val="00926326"/>
    <w:rsid w:val="009319BC"/>
    <w:rsid w:val="00932253"/>
    <w:rsid w:val="00935E4C"/>
    <w:rsid w:val="00944C9D"/>
    <w:rsid w:val="009542F7"/>
    <w:rsid w:val="0096269B"/>
    <w:rsid w:val="009669B6"/>
    <w:rsid w:val="00970376"/>
    <w:rsid w:val="00970720"/>
    <w:rsid w:val="009801A0"/>
    <w:rsid w:val="00990A5B"/>
    <w:rsid w:val="00992256"/>
    <w:rsid w:val="00994118"/>
    <w:rsid w:val="0099534D"/>
    <w:rsid w:val="009A3984"/>
    <w:rsid w:val="009A72BC"/>
    <w:rsid w:val="009B0A5D"/>
    <w:rsid w:val="009B3C59"/>
    <w:rsid w:val="009C39BC"/>
    <w:rsid w:val="009C7DC4"/>
    <w:rsid w:val="009C7E57"/>
    <w:rsid w:val="009E3B81"/>
    <w:rsid w:val="009E4FC8"/>
    <w:rsid w:val="009E6E4E"/>
    <w:rsid w:val="009E7EC6"/>
    <w:rsid w:val="009F3736"/>
    <w:rsid w:val="009F64CF"/>
    <w:rsid w:val="00A14804"/>
    <w:rsid w:val="00A1792E"/>
    <w:rsid w:val="00A27CCE"/>
    <w:rsid w:val="00A3062E"/>
    <w:rsid w:val="00A30A1D"/>
    <w:rsid w:val="00A54061"/>
    <w:rsid w:val="00A55C8C"/>
    <w:rsid w:val="00A615D6"/>
    <w:rsid w:val="00A70F6A"/>
    <w:rsid w:val="00A71B46"/>
    <w:rsid w:val="00A737BF"/>
    <w:rsid w:val="00A75ABB"/>
    <w:rsid w:val="00A81347"/>
    <w:rsid w:val="00A8320A"/>
    <w:rsid w:val="00A86DFB"/>
    <w:rsid w:val="00A96628"/>
    <w:rsid w:val="00AA0785"/>
    <w:rsid w:val="00AA632C"/>
    <w:rsid w:val="00AB33BB"/>
    <w:rsid w:val="00AB3FA4"/>
    <w:rsid w:val="00AB52D6"/>
    <w:rsid w:val="00AB5D92"/>
    <w:rsid w:val="00AC0D63"/>
    <w:rsid w:val="00AD4E50"/>
    <w:rsid w:val="00AD6C00"/>
    <w:rsid w:val="00AD7F2C"/>
    <w:rsid w:val="00AE058A"/>
    <w:rsid w:val="00AE3CC9"/>
    <w:rsid w:val="00AE470C"/>
    <w:rsid w:val="00AE7830"/>
    <w:rsid w:val="00AF40CC"/>
    <w:rsid w:val="00AF69E0"/>
    <w:rsid w:val="00B013FD"/>
    <w:rsid w:val="00B04E6D"/>
    <w:rsid w:val="00B242BF"/>
    <w:rsid w:val="00B2573A"/>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326B0"/>
    <w:rsid w:val="00C43B85"/>
    <w:rsid w:val="00C505B1"/>
    <w:rsid w:val="00C52AD6"/>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1BDD"/>
    <w:rsid w:val="00D04CD5"/>
    <w:rsid w:val="00D069EA"/>
    <w:rsid w:val="00D107E7"/>
    <w:rsid w:val="00D116BC"/>
    <w:rsid w:val="00D1216C"/>
    <w:rsid w:val="00D14A10"/>
    <w:rsid w:val="00D23291"/>
    <w:rsid w:val="00D23E24"/>
    <w:rsid w:val="00D33D60"/>
    <w:rsid w:val="00D365CE"/>
    <w:rsid w:val="00D4153F"/>
    <w:rsid w:val="00D4451C"/>
    <w:rsid w:val="00D517A4"/>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25FAE"/>
    <w:rsid w:val="00E30CDF"/>
    <w:rsid w:val="00E337C8"/>
    <w:rsid w:val="00E42F56"/>
    <w:rsid w:val="00E4394B"/>
    <w:rsid w:val="00E4526F"/>
    <w:rsid w:val="00E46F32"/>
    <w:rsid w:val="00E47CF9"/>
    <w:rsid w:val="00E63311"/>
    <w:rsid w:val="00E83A35"/>
    <w:rsid w:val="00E875A0"/>
    <w:rsid w:val="00E91A9B"/>
    <w:rsid w:val="00E96B8F"/>
    <w:rsid w:val="00EA23AA"/>
    <w:rsid w:val="00EA614F"/>
    <w:rsid w:val="00EA734C"/>
    <w:rsid w:val="00EB1A3B"/>
    <w:rsid w:val="00EB38F0"/>
    <w:rsid w:val="00ED1FA4"/>
    <w:rsid w:val="00ED3A54"/>
    <w:rsid w:val="00ED40B6"/>
    <w:rsid w:val="00ED4F66"/>
    <w:rsid w:val="00ED50C4"/>
    <w:rsid w:val="00EE346F"/>
    <w:rsid w:val="00EE49DE"/>
    <w:rsid w:val="00EE64F8"/>
    <w:rsid w:val="00F028FF"/>
    <w:rsid w:val="00F04E73"/>
    <w:rsid w:val="00F05C01"/>
    <w:rsid w:val="00F1034F"/>
    <w:rsid w:val="00F12800"/>
    <w:rsid w:val="00F412FB"/>
    <w:rsid w:val="00F4663F"/>
    <w:rsid w:val="00F53D52"/>
    <w:rsid w:val="00F53ED8"/>
    <w:rsid w:val="00F62D54"/>
    <w:rsid w:val="00F7039E"/>
    <w:rsid w:val="00F73F6F"/>
    <w:rsid w:val="00F837FE"/>
    <w:rsid w:val="00F862C2"/>
    <w:rsid w:val="00F9196B"/>
    <w:rsid w:val="00F94F56"/>
    <w:rsid w:val="00F96496"/>
    <w:rsid w:val="00FA0D6E"/>
    <w:rsid w:val="00FA557C"/>
    <w:rsid w:val="00FA6BF4"/>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 w:type="paragraph" w:styleId="Bibliography">
    <w:name w:val="Bibliography"/>
    <w:basedOn w:val="Normal"/>
    <w:next w:val="Normal"/>
    <w:uiPriority w:val="37"/>
    <w:unhideWhenUsed/>
    <w:rsid w:val="00935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2095">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2696003">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068">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websitedesign.welovebrisbane.com.au/the-ultimate-guide-to-flat-design/" TargetMode="External"/><Relationship Id="rId47" Type="http://schemas.openxmlformats.org/officeDocument/2006/relationships/hyperlink" Target="http://admincast.com/adminca/preview/admin_1/html/login.html" TargetMode="External"/><Relationship Id="rId63" Type="http://schemas.openxmlformats.org/officeDocument/2006/relationships/hyperlink" Target="https://medium.com/@ryanchenkie_40935/angular-authentication-using-route-guards-bf7a4ca13ae3"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nowdream.github.io/javascript-style-guide/javascript-style-guide/fr/nantions.html" TargetMode="External"/><Relationship Id="rId11" Type="http://schemas.openxmlformats.org/officeDocument/2006/relationships/hyperlink" Target="mailto:luca.coduri@cpnv.ch" TargetMode="External"/><Relationship Id="rId24" Type="http://schemas.openxmlformats.org/officeDocument/2006/relationships/image" Target="media/image13.png"/><Relationship Id="rId32" Type="http://schemas.openxmlformats.org/officeDocument/2006/relationships/hyperlink" Target="https://boardgamegeek.com/wiki/page/BGG_XML_API2" TargetMode="External"/><Relationship Id="rId37"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0" Type="http://schemas.openxmlformats.org/officeDocument/2006/relationships/hyperlink" Target="https://colorlib.com/preview/" TargetMode="External"/><Relationship Id="rId45" Type="http://schemas.openxmlformats.org/officeDocument/2006/relationships/hyperlink" Target="https://fr.freepik.com/search?dates=any&amp;format=search&amp;page=1&amp;query=history&amp;selection=1&amp;sort=popular&amp;type=icon" TargetMode="External"/><Relationship Id="rId53" Type="http://schemas.openxmlformats.org/officeDocument/2006/relationships/hyperlink" Target="https://bit.dev/valor-software/ngx-bootstrap/progressbar" TargetMode="External"/><Relationship Id="rId58" Type="http://schemas.openxmlformats.org/officeDocument/2006/relationships/hyperlink" Target="https://webaim.org/resources/contrastchecker/" TargetMode="External"/><Relationship Id="rId66" Type="http://schemas.openxmlformats.org/officeDocument/2006/relationships/hyperlink" Target="https://www.restapitutorial.com/httpstatuscodes.html" TargetMode="External"/><Relationship Id="rId5" Type="http://schemas.openxmlformats.org/officeDocument/2006/relationships/webSettings" Target="webSettings.xml"/><Relationship Id="rId61" Type="http://schemas.openxmlformats.org/officeDocument/2006/relationships/hyperlink" Target="https://medium.com/refactoring-ui/7-practical-tips-for-cheating-at-design-40c736799886" TargetMode="External"/><Relationship Id="rId19" Type="http://schemas.openxmlformats.org/officeDocument/2006/relationships/image" Target="media/image8.png"/><Relationship Id="rId14" Type="http://schemas.openxmlformats.org/officeDocument/2006/relationships/hyperlink" Target="mailto:loic.viret@cpnv.ch"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unsplash.com/s/photos/board-game" TargetMode="External"/><Relationship Id="rId43" Type="http://schemas.openxmlformats.org/officeDocument/2006/relationships/hyperlink" Target="https://github.com/mysqljs/mysql" TargetMode="External"/><Relationship Id="rId48" Type="http://schemas.openxmlformats.org/officeDocument/2006/relationships/hyperlink" Target="https://github.com/mhevery/jasmine-node" TargetMode="External"/><Relationship Id="rId56" Type="http://schemas.openxmlformats.org/officeDocument/2006/relationships/hyperlink" Target="https://blog.angular-university.io/angular-viewchild/" TargetMode="External"/><Relationship Id="rId64" Type="http://schemas.openxmlformats.org/officeDocument/2006/relationships/hyperlink" Target="https://www.credera.com/blog/technology-solutions/using-rxjs-switchmap-angular-7-reactive-forms-cancel-pending-requests/"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keycdn.com/support/put-vs-post" TargetMode="External"/><Relationship Id="rId3" Type="http://schemas.openxmlformats.org/officeDocument/2006/relationships/styles" Target="styles.xml"/><Relationship Id="rId12" Type="http://schemas.openxmlformats.org/officeDocument/2006/relationships/hyperlink" Target="mailto:bastian.chollet@cpnv.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websitedesign.welovebrisbane.com.au/the-ultimate-guide-to-flat-design/" TargetMode="External"/><Relationship Id="rId38" Type="http://schemas.openxmlformats.org/officeDocument/2006/relationships/hyperlink" Target="https://devtobecurious.com/comment-livrer-en-production-notre-application-angular/" TargetMode="External"/><Relationship Id="rId46" Type="http://schemas.openxmlformats.org/officeDocument/2006/relationships/hyperlink" Target="https://unsplash.com/s/photos/board-game" TargetMode="External"/><Relationship Id="rId59" Type="http://schemas.openxmlformats.org/officeDocument/2006/relationships/hyperlink" Target="https://www.cssmatic.com/box-shadow"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colorlib.com/wp/bootstrap-tables/" TargetMode="External"/><Relationship Id="rId54" Type="http://schemas.openxmlformats.org/officeDocument/2006/relationships/hyperlink" Target="https://stackoverflow.com/questions/51769518/child-parent-communication-best-practices-in-angular" TargetMode="External"/><Relationship Id="rId62" Type="http://schemas.openxmlformats.org/officeDocument/2006/relationships/hyperlink" Target="https://medium.com/@erikdkennedy/7-rules-for-creating-gorgeous-ui-part-1-559d4e805cd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mhevery/jasmine-node" TargetMode="External"/><Relationship Id="rId49" Type="http://schemas.openxmlformats.org/officeDocument/2006/relationships/hyperlink" Target="https://www.thepolyglotdeveloper.com/2017/08/unit-testing-node-js-application-jasmine-testing-framework/" TargetMode="External"/><Relationship Id="rId57" Type="http://schemas.openxmlformats.org/officeDocument/2006/relationships/hyperlink" Target="https://dyma.fr/flutter?gclid=CjwKCAiAvonyBRB7EiwAadauqWiKvmIXjy5AzrvASUyQmLqD8yPZzwjtitA9pH2wsCAbhYeafXm5SxoC3cEQAvD_BwE" TargetMode="External"/><Relationship Id="rId10" Type="http://schemas.openxmlformats.org/officeDocument/2006/relationships/image" Target="media/image3.jpeg"/><Relationship Id="rId31" Type="http://schemas.openxmlformats.org/officeDocument/2006/relationships/hyperlink" Target="https://devtobecurious.com/comment-livrer-en-production-notre-application-angular/" TargetMode="External"/><Relationship Id="rId44" Type="http://schemas.openxmlformats.org/officeDocument/2006/relationships/hyperlink" Target="https://medium.com/netscape/testing-with-the-angular-httpclient-api-648203820712" TargetMode="External"/><Relationship Id="rId52" Type="http://schemas.openxmlformats.org/officeDocument/2006/relationships/hyperlink" Target="https://blog.bitsrc.io/11-javascript-animation-libraries-for-2018-9d7ac93a2c59" TargetMode="External"/><Relationship Id="rId60" Type="http://schemas.openxmlformats.org/officeDocument/2006/relationships/hyperlink" Target="https://www.mockplus.com/blog/post/search-bar-design" TargetMode="External"/><Relationship Id="rId65" Type="http://schemas.openxmlformats.org/officeDocument/2006/relationships/hyperlink" Target="https://loading.io/cs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Frederique.ANDOLFATTO@cpnv.ch" TargetMode="External"/><Relationship Id="rId18" Type="http://schemas.openxmlformats.org/officeDocument/2006/relationships/image" Target="media/image7.png"/><Relationship Id="rId39" Type="http://schemas.openxmlformats.org/officeDocument/2006/relationships/hyperlink" Target="https://boardgamegeek.com/boardgame/113924/zombicide" TargetMode="External"/><Relationship Id="rId34" Type="http://schemas.openxmlformats.org/officeDocument/2006/relationships/hyperlink" Target="https://fr.freepik.com/search?dates=any&amp;format=search&amp;page=1&amp;query=history&amp;selection=1&amp;sort=popular&amp;type=icon" TargetMode="External"/><Relationship Id="rId50" Type="http://schemas.openxmlformats.org/officeDocument/2006/relationships/hyperlink" Target="https://www.restapitutorial.com/httpstatuscodes.html" TargetMode="External"/><Relationship Id="rId55" Type="http://schemas.openxmlformats.org/officeDocument/2006/relationships/hyperlink" Target="https://angular.io/guide/component-intera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Goo20</b:Tag>
    <b:SourceType>InternetSite</b:SourceType>
    <b:Guid>{0A6FAD71-16E7-46DF-91AC-B762E8E6904E}</b:Guid>
    <b:Title>Mon Petit Ponney</b:Title>
    <b:Year>2020</b:Year>
    <b:Author>
      <b:Author>
        <b:Corporate>Google</b:Corporate>
      </b:Author>
    </b:Author>
    <b:InternetSiteTitle>Google</b:InternetSiteTitle>
    <b:Month>3</b:Month>
    <b:Day>1</b:Day>
    <b:URL>google.ch/monpetitponey</b:URL>
    <b:RefOrder>1</b:RefOrder>
  </b:Source>
</b:Sources>
</file>

<file path=customXml/itemProps1.xml><?xml version="1.0" encoding="utf-8"?>
<ds:datastoreItem xmlns:ds="http://schemas.openxmlformats.org/officeDocument/2006/customXml" ds:itemID="{79C6625F-7C9D-460A-8656-4299906B7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 de projet CPNV v9.dotx</Template>
  <TotalTime>2319</TotalTime>
  <Pages>32</Pages>
  <Words>5535</Words>
  <Characters>30443</Characters>
  <Application>Microsoft Office Word</Application>
  <DocSecurity>0</DocSecurity>
  <Lines>253</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35907</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192</cp:revision>
  <cp:lastPrinted>2004-09-01T12:58:00Z</cp:lastPrinted>
  <dcterms:created xsi:type="dcterms:W3CDTF">2020-02-11T17:55:00Z</dcterms:created>
  <dcterms:modified xsi:type="dcterms:W3CDTF">2020-04-03T11:04:00Z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