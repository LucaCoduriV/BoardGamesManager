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602FD3">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602FD3">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602FD3">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602FD3">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602FD3">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602FD3">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602FD3">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602FD3">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602FD3">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602FD3">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602FD3">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602FD3">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602FD3">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602FD3">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602FD3">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602FD3">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602FD3">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602FD3">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602FD3">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602FD3">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602FD3">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602FD3">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602FD3">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602FD3">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602FD3">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602FD3">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602FD3">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602FD3">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513098"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513098"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A615D6">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54818FDD" w:rsidR="00F837FE" w:rsidRPr="00F53D52" w:rsidRDefault="00F837FE" w:rsidP="00F837FE">
      <w:pPr>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544ACA6D" w:rsidR="00F53D52" w:rsidRDefault="00F53D52" w:rsidP="00A615D6">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A615D6">
      <w:r>
        <w:t>Lors du développement J’ai donc fait mes tests à l’aide de console.log() à chaque fois que quelque chose ne fonctionnait pas comme prévu.</w:t>
      </w:r>
    </w:p>
    <w:p w14:paraId="6126D0FC" w14:textId="5879F9B3" w:rsidR="00D8424D" w:rsidRDefault="00D8424D" w:rsidP="00A615D6">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lastRenderedPageBreak/>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76144373" w:rsidR="00797537" w:rsidRPr="00797537" w:rsidRDefault="004D53C5" w:rsidP="004D53C5">
      <w:r>
        <w:rPr>
          <w:noProof/>
        </w:rPr>
        <w:lastRenderedPageBreak/>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543175"/>
                    </a:xfrm>
                    <a:prstGeom prst="rect">
                      <a:avLst/>
                    </a:prstGeom>
                  </pic:spPr>
                </pic:pic>
              </a:graphicData>
            </a:graphic>
          </wp:inline>
        </w:drawing>
      </w:r>
    </w:p>
    <w:p w14:paraId="599C9FF2" w14:textId="586EEDCD" w:rsidR="00E42F56" w:rsidRDefault="00E42F56" w:rsidP="00E42F56">
      <w:pPr>
        <w:pStyle w:val="Heading2"/>
        <w:rPr>
          <w:iCs/>
        </w:rPr>
      </w:pPr>
      <w:bookmarkStart w:id="22" w:name="_Toc2333863"/>
      <w:r>
        <w:rPr>
          <w:iCs/>
        </w:rPr>
        <w:t>Modèle Logique de données</w:t>
      </w:r>
      <w:bookmarkEnd w:id="22"/>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CF4003">
      <w:r>
        <w:t>Voici une petite documentation expliquant comment utiliser les différentes routes de notre API.</w:t>
      </w:r>
    </w:p>
    <w:p w14:paraId="7854BE82" w14:textId="0AF67A7A" w:rsidR="00CF4003" w:rsidRDefault="00CF4003" w:rsidP="00CF4003">
      <w:r>
        <w:t>Bastian et moi avons créer deux types de route : les publi</w:t>
      </w:r>
      <w:r w:rsidR="000F4D37">
        <w:t>que</w:t>
      </w:r>
      <w:r>
        <w:t xml:space="preserve">s et les privées. Pour pouvoir accéder aux routes privées il faut fournir un token dans le header de la requête. Ce token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Pr="00513098" w:rsidRDefault="000F4D37" w:rsidP="00C14570">
      <w:pPr>
        <w:pStyle w:val="Heading5"/>
        <w:rPr>
          <w:lang w:val="fr-CH"/>
        </w:rPr>
      </w:pPr>
      <w:r w:rsidRPr="00513098">
        <w:rPr>
          <w:lang w:val="fr-CH"/>
        </w:rPr>
        <w:t>Post "/users"</w:t>
      </w:r>
      <w:r w:rsidR="00457C80" w:rsidRPr="00513098">
        <w:rPr>
          <w:lang w:val="fr-CH"/>
        </w:rPr>
        <w:t>:</w:t>
      </w:r>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Données attendues</w:t>
      </w:r>
      <w:r w:rsidR="00457C80" w:rsidRPr="00457C80">
        <w:rPr>
          <w:lang w:val="fr-CH"/>
        </w:rPr>
        <w:t xml:space="preserve"> dans le body</w:t>
      </w:r>
      <w:r w:rsidRPr="00457C80">
        <w:rPr>
          <w:lang w:val="fr-CH"/>
        </w:rPr>
        <w:t>:</w:t>
      </w:r>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Pr="00513098" w:rsidRDefault="000F4D37" w:rsidP="000F4D37">
      <w:pPr>
        <w:rPr>
          <w:lang w:val="fr-CH"/>
        </w:rPr>
      </w:pPr>
    </w:p>
    <w:p w14:paraId="3CCA5D57" w14:textId="38974A9E" w:rsidR="00457C80" w:rsidRPr="00513098" w:rsidRDefault="00457C80" w:rsidP="000F4D37">
      <w:pPr>
        <w:rPr>
          <w:lang w:val="fr-CH"/>
        </w:rPr>
      </w:pPr>
      <w:r w:rsidRPr="00513098">
        <w:rPr>
          <w:lang w:val="fr-CH"/>
        </w:rPr>
        <w:t>Réponse:</w:t>
      </w:r>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Post "/login"</w:t>
      </w:r>
    </w:p>
    <w:p w14:paraId="650D2982" w14:textId="4AC44C60" w:rsidR="00457C80" w:rsidRPr="00457C80" w:rsidRDefault="00457C80" w:rsidP="00457C80">
      <w:pPr>
        <w:rPr>
          <w:lang w:val="fr-CH"/>
        </w:rPr>
      </w:pPr>
      <w:r w:rsidRPr="00457C80">
        <w:rPr>
          <w:lang w:val="fr-CH"/>
        </w:rPr>
        <w:t>Permet de récupérer un t</w:t>
      </w:r>
      <w:r>
        <w:rPr>
          <w:lang w:val="fr-CH"/>
        </w:rPr>
        <w:t>oken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lastRenderedPageBreak/>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513098" w:rsidRDefault="00457C80" w:rsidP="000F4D37">
      <w:pPr>
        <w:rPr>
          <w:b/>
          <w:bCs/>
          <w:lang w:val="fr-CH"/>
        </w:rPr>
      </w:pPr>
    </w:p>
    <w:p w14:paraId="25562331" w14:textId="54DD02E2" w:rsidR="000F4D37" w:rsidRPr="00513098" w:rsidRDefault="000F4D37" w:rsidP="00C14570">
      <w:pPr>
        <w:pStyle w:val="Heading5"/>
        <w:rPr>
          <w:lang w:val="fr-CH"/>
        </w:rPr>
      </w:pPr>
      <w:r w:rsidRPr="00513098">
        <w:rPr>
          <w:lang w:val="fr-CH"/>
        </w:rPr>
        <w:t>Get "/BGG/games/:name"</w:t>
      </w:r>
    </w:p>
    <w:p w14:paraId="3DC47144" w14:textId="4A35210A" w:rsidR="00457C80" w:rsidRPr="00457C80" w:rsidRDefault="00457C80" w:rsidP="00457C80">
      <w:pPr>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0F4D37">
      <w:pPr>
        <w:rPr>
          <w:lang w:val="fr-CH"/>
        </w:rPr>
      </w:pPr>
      <w:r w:rsidRPr="00457C80">
        <w:rPr>
          <w:lang w:val="fr-CH"/>
        </w:rPr>
        <w:t xml:space="preserve">Données </w:t>
      </w:r>
      <w:r w:rsidR="00C14570" w:rsidRPr="00457C80">
        <w:rPr>
          <w:lang w:val="fr-CH"/>
        </w:rPr>
        <w:t>attendues :</w:t>
      </w:r>
    </w:p>
    <w:p w14:paraId="327CB427" w14:textId="32DF8BEF" w:rsidR="00457C80" w:rsidRDefault="00457C80" w:rsidP="000F4D37">
      <w:pPr>
        <w:rPr>
          <w:lang w:val="fr-CH"/>
        </w:rPr>
      </w:pPr>
      <w:r w:rsidRPr="00457C80">
        <w:rPr>
          <w:lang w:val="fr-CH"/>
        </w:rPr>
        <w:t>Indiquer le nom du j</w:t>
      </w:r>
      <w:r>
        <w:rPr>
          <w:lang w:val="fr-CH"/>
        </w:rPr>
        <w:t>eu dans le lien à la place de </w:t>
      </w:r>
      <w:r w:rsidRPr="00C14570">
        <w:rPr>
          <w:i/>
          <w:iCs/>
          <w:lang w:val="fr-CH"/>
        </w:rPr>
        <w:t>:name</w:t>
      </w:r>
    </w:p>
    <w:p w14:paraId="45082564" w14:textId="7509EE36" w:rsidR="00457C80" w:rsidRDefault="00457C80" w:rsidP="000F4D37">
      <w:pPr>
        <w:rPr>
          <w:lang w:val="fr-CH"/>
        </w:rPr>
      </w:pPr>
      <w:r>
        <w:rPr>
          <w:lang w:val="fr-CH"/>
        </w:rPr>
        <w:t>Réponse :</w:t>
      </w:r>
    </w:p>
    <w:p w14:paraId="19047BD7" w14:textId="793E06B5" w:rsidR="00457C80" w:rsidRDefault="00457C80" w:rsidP="000F4D37">
      <w:pPr>
        <w:rPr>
          <w:lang w:val="fr-CH"/>
        </w:rPr>
      </w:pPr>
      <w:r>
        <w:rPr>
          <w:lang w:val="fr-CH"/>
        </w:rPr>
        <w:t>Un tableau JSON contenant les ID et les nom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Get "/BGG/games/:idGame/details"</w:t>
      </w:r>
    </w:p>
    <w:p w14:paraId="404106E3" w14:textId="4DABC2E5" w:rsidR="00C14570" w:rsidRDefault="00C14570" w:rsidP="00C92CFC">
      <w:pPr>
        <w:rPr>
          <w:lang w:val="fr-CH"/>
        </w:rPr>
      </w:pPr>
      <w:r w:rsidRPr="00C14570">
        <w:rPr>
          <w:lang w:val="fr-CH"/>
        </w:rPr>
        <w:t>Permet d’avoir les détails d</w:t>
      </w:r>
      <w:r>
        <w:rPr>
          <w:lang w:val="fr-CH"/>
        </w:rPr>
        <w:t>’un jeu</w:t>
      </w:r>
    </w:p>
    <w:p w14:paraId="26EBB943" w14:textId="77777777" w:rsidR="00D63A72" w:rsidRPr="00457C80" w:rsidRDefault="00D63A72" w:rsidP="00C92CFC">
      <w:pPr>
        <w:rPr>
          <w:lang w:val="fr-CH"/>
        </w:rPr>
      </w:pPr>
      <w:r w:rsidRPr="00457C80">
        <w:rPr>
          <w:lang w:val="fr-CH"/>
        </w:rPr>
        <w:t>Données attendues :</w:t>
      </w:r>
    </w:p>
    <w:p w14:paraId="76594DC9" w14:textId="3C2F09AB" w:rsidR="00C14570" w:rsidRDefault="00D63A72" w:rsidP="00C92CFC">
      <w:pPr>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 </w:t>
      </w:r>
      <w:r w:rsidRPr="00D63A72">
        <w:rPr>
          <w:i/>
          <w:iCs/>
          <w:lang w:val="fr-CH"/>
        </w:rPr>
        <w:t>:idGame</w:t>
      </w:r>
    </w:p>
    <w:p w14:paraId="7392C627" w14:textId="2F224BEC" w:rsidR="00D63A72" w:rsidRDefault="00D63A72" w:rsidP="00C92CFC">
      <w:pPr>
        <w:rPr>
          <w:lang w:val="fr-CH"/>
        </w:rPr>
      </w:pPr>
      <w:r>
        <w:rPr>
          <w:lang w:val="fr-CH"/>
        </w:rPr>
        <w:t>Réponse :</w:t>
      </w:r>
    </w:p>
    <w:p w14:paraId="51C76663" w14:textId="70F6EDA9" w:rsidR="00D63A72" w:rsidRDefault="00D63A72" w:rsidP="00C92CFC">
      <w:pPr>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Pr="00513098" w:rsidRDefault="000F4D37" w:rsidP="00C14570">
      <w:pPr>
        <w:pStyle w:val="Heading5"/>
        <w:rPr>
          <w:lang w:val="fr-CH"/>
        </w:rPr>
      </w:pPr>
      <w:r w:rsidRPr="00513098">
        <w:rPr>
          <w:lang w:val="fr-CH"/>
        </w:rPr>
        <w:t>Post "/users/:idUser/surveys/:idSurvey/candidates/:idCandidate/vote”</w:t>
      </w:r>
    </w:p>
    <w:p w14:paraId="18448EBC" w14:textId="78DCEEE1" w:rsidR="00D63A72" w:rsidRDefault="00D63A72" w:rsidP="00D63A72">
      <w:pPr>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63A72">
      <w:pPr>
        <w:rPr>
          <w:lang w:val="fr-CH"/>
        </w:rPr>
      </w:pPr>
      <w:r w:rsidRPr="00457C80">
        <w:rPr>
          <w:lang w:val="fr-CH"/>
        </w:rPr>
        <w:t>Données attendues :</w:t>
      </w:r>
      <w:r w:rsidR="00153DE0">
        <w:rPr>
          <w:lang w:val="fr-CH"/>
        </w:rPr>
        <w:t xml:space="preserve"> il faut fournir l’id du sondage à la place de :idSurvey ainsi que l’id du candidat à la place de :idCandidate.</w:t>
      </w:r>
    </w:p>
    <w:p w14:paraId="1D39B9BF" w14:textId="28080EBB" w:rsidR="00D63A72" w:rsidRDefault="00D63A72" w:rsidP="00D63A72">
      <w:pPr>
        <w:rPr>
          <w:lang w:val="fr-CH"/>
        </w:rPr>
      </w:pPr>
      <w:r>
        <w:rPr>
          <w:lang w:val="fr-CH"/>
        </w:rPr>
        <w:t>Réponse :</w:t>
      </w:r>
      <w:r w:rsidR="00497DCA">
        <w:rPr>
          <w:lang w:val="fr-CH"/>
        </w:rPr>
        <w:t xml:space="preserve"> Une confirmation que la requête à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r w:rsidRPr="00D63A72">
        <w:rPr>
          <w:lang w:val="fr-CH"/>
        </w:rPr>
        <w:t>Get "/users/surveys/:shareCode"</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 :shareCode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r w:rsidRPr="00D63A72">
        <w:rPr>
          <w:lang w:val="fr-CH"/>
        </w:rPr>
        <w:t>Get "/users/:idUser/surveys"</w:t>
      </w:r>
    </w:p>
    <w:p w14:paraId="469BA70A" w14:textId="4C4743C3" w:rsidR="002C264C" w:rsidRPr="002C264C" w:rsidRDefault="002C264C" w:rsidP="002C264C">
      <w:pPr>
        <w:rPr>
          <w:lang w:val="fr-CH"/>
        </w:rPr>
      </w:pPr>
      <w:r>
        <w:rPr>
          <w:lang w:val="fr-CH"/>
        </w:rPr>
        <w:t>Permet de récupérer les sondages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Il faut fournir l’id de l’utilisateur à la place de :idUser.</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r w:rsidRPr="002C264C">
        <w:rPr>
          <w:lang w:val="fr-CH"/>
        </w:rPr>
        <w:t>Get "/users/surveys"</w:t>
      </w:r>
    </w:p>
    <w:p w14:paraId="2E7B9D7D" w14:textId="6A26BCA2" w:rsidR="008E335A" w:rsidRPr="008E335A" w:rsidRDefault="008E335A" w:rsidP="008E335A">
      <w:pPr>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63A72">
      <w:pPr>
        <w:rPr>
          <w:lang w:val="fr-CH"/>
        </w:rPr>
      </w:pPr>
      <w:r w:rsidRPr="00457C80">
        <w:rPr>
          <w:lang w:val="fr-CH"/>
        </w:rPr>
        <w:t>Données attendues :</w:t>
      </w:r>
      <w:r w:rsidR="008E335A">
        <w:rPr>
          <w:lang w:val="fr-CH"/>
        </w:rPr>
        <w:t xml:space="preserve"> aucune</w:t>
      </w:r>
    </w:p>
    <w:p w14:paraId="0EDE40F9" w14:textId="0D7A5259" w:rsidR="00D63A72" w:rsidRDefault="00D63A72" w:rsidP="00D63A72">
      <w:pPr>
        <w:rPr>
          <w:lang w:val="fr-CH"/>
        </w:rPr>
      </w:pPr>
      <w:r>
        <w:rPr>
          <w:lang w:val="fr-CH"/>
        </w:rPr>
        <w:t>Réponse :</w:t>
      </w:r>
    </w:p>
    <w:p w14:paraId="28B5C653" w14:textId="652C1322" w:rsidR="008E335A" w:rsidRDefault="008E335A" w:rsidP="00D63A72">
      <w:pPr>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Get "/users/surveys/:idSurvey/candidates"</w:t>
      </w:r>
    </w:p>
    <w:p w14:paraId="7059711B" w14:textId="0AA5E68C" w:rsidR="007138CE" w:rsidRPr="007138CE" w:rsidRDefault="007138CE" w:rsidP="007138CE">
      <w:pPr>
        <w:rPr>
          <w:lang w:val="fr-CH"/>
        </w:rPr>
      </w:pPr>
      <w:r w:rsidRPr="007138CE">
        <w:rPr>
          <w:lang w:val="fr-CH"/>
        </w:rPr>
        <w:t>Permet d</w:t>
      </w:r>
      <w:r>
        <w:rPr>
          <w:lang w:val="fr-CH"/>
        </w:rPr>
        <w:t>e récupérer les candidats d’un sondage</w:t>
      </w:r>
    </w:p>
    <w:p w14:paraId="770B968F" w14:textId="13F939CA" w:rsidR="00D63A72" w:rsidRPr="00457C80" w:rsidRDefault="00D63A72" w:rsidP="00D63A72">
      <w:pPr>
        <w:rPr>
          <w:lang w:val="fr-CH"/>
        </w:rPr>
      </w:pPr>
      <w:r w:rsidRPr="00457C80">
        <w:rPr>
          <w:lang w:val="fr-CH"/>
        </w:rPr>
        <w:t>Données attendues :</w:t>
      </w:r>
      <w:r w:rsidR="007138CE">
        <w:rPr>
          <w:lang w:val="fr-CH"/>
        </w:rPr>
        <w:t xml:space="preserve"> Indique l’id du sondage à la place de :idSurvey dans le lien</w:t>
      </w:r>
    </w:p>
    <w:p w14:paraId="129BD8AC" w14:textId="09B81186" w:rsidR="00D63A72" w:rsidRDefault="00D63A72" w:rsidP="00D63A72">
      <w:pPr>
        <w:rPr>
          <w:lang w:val="fr-CH"/>
        </w:rPr>
      </w:pPr>
      <w:r>
        <w:rPr>
          <w:lang w:val="fr-CH"/>
        </w:rPr>
        <w:t>Réponse :</w:t>
      </w:r>
    </w:p>
    <w:p w14:paraId="6DF922C7" w14:textId="539F90CF" w:rsidR="00F62D54" w:rsidRDefault="00F62D54" w:rsidP="00D63A72">
      <w:pPr>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Pr="00513098" w:rsidRDefault="000F4D37" w:rsidP="00C6487B">
      <w:pPr>
        <w:pStyle w:val="Heading5"/>
        <w:rPr>
          <w:lang w:val="fr-CH"/>
        </w:rPr>
      </w:pPr>
      <w:r w:rsidRPr="00513098">
        <w:rPr>
          <w:lang w:val="fr-CH"/>
        </w:rPr>
        <w:t>Get "/surveys/:idSurvey/hasVoted"</w:t>
      </w:r>
    </w:p>
    <w:p w14:paraId="31186875" w14:textId="3052F009" w:rsidR="00C6487B" w:rsidRPr="00C6487B" w:rsidRDefault="00C6487B" w:rsidP="00C6487B">
      <w:pPr>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63A72">
      <w:pPr>
        <w:rPr>
          <w:lang w:val="fr-CH"/>
        </w:rPr>
      </w:pPr>
      <w:r w:rsidRPr="00457C80">
        <w:rPr>
          <w:lang w:val="fr-CH"/>
        </w:rPr>
        <w:t>Données attendues :</w:t>
      </w:r>
    </w:p>
    <w:p w14:paraId="426870E7" w14:textId="6A7DE67A" w:rsidR="00C6487B" w:rsidRPr="00457C80" w:rsidRDefault="00C6487B" w:rsidP="00D63A72">
      <w:pPr>
        <w:rPr>
          <w:lang w:val="fr-CH"/>
        </w:rPr>
      </w:pPr>
      <w:r>
        <w:rPr>
          <w:lang w:val="fr-CH"/>
        </w:rPr>
        <w:t>L’ID du sondage à la place de :idSurvey dans le lien.</w:t>
      </w:r>
    </w:p>
    <w:p w14:paraId="15FB1F8C" w14:textId="7AFFBFF7" w:rsidR="00D63A72" w:rsidRDefault="00D63A72" w:rsidP="00D63A72">
      <w:pPr>
        <w:rPr>
          <w:lang w:val="fr-CH"/>
        </w:rPr>
      </w:pPr>
      <w:r>
        <w:rPr>
          <w:lang w:val="fr-CH"/>
        </w:rPr>
        <w:t>Réponse :</w:t>
      </w:r>
    </w:p>
    <w:p w14:paraId="40746B47" w14:textId="00C3409F" w:rsidR="00C6487B" w:rsidRDefault="00C6487B" w:rsidP="00D63A72">
      <w:pPr>
        <w:rPr>
          <w:lang w:val="fr-CH"/>
        </w:rPr>
      </w:pPr>
      <w:r>
        <w:rPr>
          <w:lang w:val="fr-CH"/>
        </w:rPr>
        <w:t>Une réponse Boolean en JSON.</w:t>
      </w:r>
    </w:p>
    <w:p w14:paraId="043216CC" w14:textId="77777777" w:rsidR="00D63A72" w:rsidRPr="00C6487B" w:rsidRDefault="00D63A72" w:rsidP="00D63A72">
      <w:pPr>
        <w:rPr>
          <w:lang w:val="fr-CH"/>
        </w:rPr>
      </w:pPr>
    </w:p>
    <w:p w14:paraId="672B1286" w14:textId="73752F27" w:rsidR="00A71B46" w:rsidRDefault="00A71B46" w:rsidP="00291126">
      <w:pPr>
        <w:pStyle w:val="Heading4"/>
        <w:rPr>
          <w:lang w:val="fr-CH"/>
        </w:rPr>
      </w:pPr>
      <w:r>
        <w:rPr>
          <w:lang w:val="fr-CH"/>
        </w:rPr>
        <w:t>Routes privées :</w:t>
      </w:r>
    </w:p>
    <w:p w14:paraId="719EE992" w14:textId="77777777" w:rsidR="00291126" w:rsidRPr="00291126" w:rsidRDefault="00291126" w:rsidP="00291126">
      <w:pPr>
        <w:rPr>
          <w:lang w:val="fr-CH"/>
        </w:rPr>
      </w:pPr>
    </w:p>
    <w:p w14:paraId="7A7282EE" w14:textId="022A1F57"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"/users/:idUser/games"</w:t>
      </w:r>
    </w:p>
    <w:p w14:paraId="25010361" w14:textId="0F99EC79" w:rsidR="00513098" w:rsidRPr="00513098" w:rsidRDefault="00513098" w:rsidP="00513098">
      <w:pPr>
        <w:rPr>
          <w:lang w:val="fr-CH"/>
        </w:rPr>
      </w:pPr>
      <w:r>
        <w:rPr>
          <w:lang w:val="fr-CH"/>
        </w:rPr>
        <w:t>Permet de récupérer ses propre jeux</w:t>
      </w:r>
    </w:p>
    <w:p w14:paraId="4ED6D235" w14:textId="79BD1C76" w:rsidR="00291126" w:rsidRDefault="00291126" w:rsidP="00291126">
      <w:pPr>
        <w:rPr>
          <w:lang w:val="fr-CH"/>
        </w:rPr>
      </w:pPr>
      <w:r w:rsidRPr="00457C80">
        <w:rPr>
          <w:lang w:val="fr-CH"/>
        </w:rPr>
        <w:t>Données attendues :</w:t>
      </w:r>
    </w:p>
    <w:p w14:paraId="66F9CC02" w14:textId="3A965D75" w:rsidR="00513098" w:rsidRDefault="00513098" w:rsidP="00291126">
      <w:pPr>
        <w:rPr>
          <w:lang w:val="fr-CH"/>
        </w:rPr>
      </w:pPr>
      <w:r>
        <w:rPr>
          <w:lang w:val="fr-CH"/>
        </w:rPr>
        <w:t>L’ID de l’utilisateur à la place de :idUser dans le lien.</w:t>
      </w:r>
    </w:p>
    <w:p w14:paraId="36E4FAD6" w14:textId="0C89987D" w:rsidR="00291126" w:rsidRPr="00513098" w:rsidRDefault="00291126" w:rsidP="00291126">
      <w:pPr>
        <w:rPr>
          <w:lang w:val="fr-CH"/>
        </w:rPr>
      </w:pPr>
      <w:r w:rsidRPr="00513098">
        <w:rPr>
          <w:lang w:val="fr-CH"/>
        </w:rPr>
        <w:t>Réponse :</w:t>
      </w:r>
    </w:p>
    <w:p w14:paraId="15ABAA1C" w14:textId="13C14D3F" w:rsidR="00513098" w:rsidRPr="00513098" w:rsidRDefault="00513098" w:rsidP="00291126">
      <w:pPr>
        <w:rPr>
          <w:lang w:val="fr-CH"/>
        </w:rPr>
      </w:pPr>
      <w:r w:rsidRPr="00513098">
        <w:rPr>
          <w:lang w:val="fr-CH"/>
        </w:rPr>
        <w:t>Tableau contenant l</w:t>
      </w:r>
      <w:r>
        <w:rPr>
          <w:lang w:val="fr-CH"/>
        </w:rPr>
        <w:t>’ID et le nom de ses jeux</w:t>
      </w:r>
    </w:p>
    <w:p w14:paraId="3E25E534" w14:textId="77777777" w:rsidR="00291126" w:rsidRPr="00513098" w:rsidRDefault="00291126" w:rsidP="00A71B46">
      <w:pPr>
        <w:rPr>
          <w:lang w:val="fr-CH"/>
        </w:rPr>
      </w:pPr>
    </w:p>
    <w:p w14:paraId="1615E604" w14:textId="7B6A1DCD" w:rsidR="00A71B46" w:rsidRDefault="00291126" w:rsidP="00513098">
      <w:pPr>
        <w:pStyle w:val="Heading5"/>
        <w:rPr>
          <w:lang w:val="en-US"/>
        </w:rPr>
      </w:pPr>
      <w:r w:rsidRPr="00513098">
        <w:rPr>
          <w:lang w:val="en-US"/>
        </w:rPr>
        <w:t>G</w:t>
      </w:r>
      <w:r w:rsidR="00A71B46" w:rsidRPr="00513098">
        <w:rPr>
          <w:lang w:val="en-US"/>
        </w:rPr>
        <w:t>et</w:t>
      </w:r>
      <w:r w:rsidRPr="00513098">
        <w:rPr>
          <w:lang w:val="en-US"/>
        </w:rPr>
        <w:t xml:space="preserve"> </w:t>
      </w:r>
      <w:r w:rsidR="00A71B46" w:rsidRPr="00513098">
        <w:rPr>
          <w:lang w:val="en-US"/>
        </w:rPr>
        <w:t>"/users/:idUser/games/:idGames"</w:t>
      </w:r>
    </w:p>
    <w:p w14:paraId="31063277" w14:textId="6CF93901" w:rsidR="00513098" w:rsidRPr="00513098" w:rsidRDefault="00513098" w:rsidP="00513098">
      <w:pPr>
        <w:rPr>
          <w:lang w:val="fr-CH"/>
        </w:rPr>
      </w:pPr>
      <w:r w:rsidRPr="00513098">
        <w:rPr>
          <w:lang w:val="fr-CH"/>
        </w:rPr>
        <w:t>Permet de récupérer les i</w:t>
      </w:r>
      <w:r>
        <w:rPr>
          <w:lang w:val="fr-CH"/>
        </w:rPr>
        <w:t>nfos d’un jeu.</w:t>
      </w:r>
    </w:p>
    <w:p w14:paraId="61CD903F" w14:textId="358C195C" w:rsidR="00291126" w:rsidRDefault="00291126" w:rsidP="00291126">
      <w:pPr>
        <w:rPr>
          <w:lang w:val="fr-CH"/>
        </w:rPr>
      </w:pPr>
      <w:r w:rsidRPr="00457C80">
        <w:rPr>
          <w:lang w:val="fr-CH"/>
        </w:rPr>
        <w:t>Données attendues :</w:t>
      </w:r>
    </w:p>
    <w:p w14:paraId="5AB5BFAD" w14:textId="467FF088" w:rsidR="00513098" w:rsidRDefault="00B4439C" w:rsidP="00291126">
      <w:pPr>
        <w:rPr>
          <w:lang w:val="fr-CH"/>
        </w:rPr>
      </w:pPr>
      <w:r>
        <w:rPr>
          <w:lang w:val="fr-CH"/>
        </w:rPr>
        <w:t>L’ID de</w:t>
      </w:r>
      <w:r w:rsidR="00513098">
        <w:rPr>
          <w:lang w:val="fr-CH"/>
        </w:rPr>
        <w:t xml:space="preserve"> l’utilisateur ainsi que le l’ID du jeu dans le lien.</w:t>
      </w:r>
    </w:p>
    <w:p w14:paraId="2623AB5D" w14:textId="2ACDB169" w:rsidR="00291126" w:rsidRDefault="00291126" w:rsidP="00291126">
      <w:pPr>
        <w:rPr>
          <w:lang w:val="fr-CH"/>
        </w:rPr>
      </w:pPr>
      <w:r>
        <w:rPr>
          <w:lang w:val="fr-CH"/>
        </w:rPr>
        <w:t>Réponse :</w:t>
      </w:r>
      <w:r w:rsidR="00B4439C">
        <w:rPr>
          <w:lang w:val="fr-CH"/>
        </w:rPr>
        <w:t xml:space="preserve"> Un objet JSON contenant toutes les infos du jeu.</w:t>
      </w:r>
    </w:p>
    <w:p w14:paraId="6125DD2D" w14:textId="77777777" w:rsidR="00A71B46" w:rsidRPr="00291126" w:rsidRDefault="00A71B46" w:rsidP="00A71B46">
      <w:pPr>
        <w:rPr>
          <w:lang w:val="fr-CH"/>
        </w:rPr>
      </w:pPr>
    </w:p>
    <w:p w14:paraId="04A2EA42" w14:textId="62C338C2"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"/users/:idUser/games"</w:t>
      </w:r>
    </w:p>
    <w:p w14:paraId="76654789" w14:textId="350697D5" w:rsidR="00360FEB" w:rsidRPr="00360FEB" w:rsidRDefault="00360FEB" w:rsidP="00360FEB">
      <w:pPr>
        <w:rPr>
          <w:lang w:val="fr-CH"/>
        </w:rPr>
      </w:pPr>
      <w:r>
        <w:rPr>
          <w:lang w:val="fr-CH"/>
        </w:rPr>
        <w:t>Permet d’ajouter un jeu à sa collection.</w:t>
      </w:r>
    </w:p>
    <w:p w14:paraId="7A613A77" w14:textId="0D671289" w:rsidR="00291126" w:rsidRDefault="00291126" w:rsidP="00291126">
      <w:pPr>
        <w:rPr>
          <w:lang w:val="fr-CH"/>
        </w:rPr>
      </w:pPr>
      <w:r w:rsidRPr="00457C80">
        <w:rPr>
          <w:lang w:val="fr-CH"/>
        </w:rPr>
        <w:t>Données attendues :</w:t>
      </w:r>
    </w:p>
    <w:p w14:paraId="6F13CB3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5683C58" w14:textId="1361EDD1" w:rsidR="00360FEB" w:rsidRPr="000F4D37" w:rsidRDefault="000B692A" w:rsidP="00360FEB">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00360FEB" w:rsidRPr="000F4D37">
        <w:rPr>
          <w:rFonts w:ascii="Consolas" w:eastAsia="Times New Roman" w:hAnsi="Consolas" w:cs="Times New Roman"/>
          <w:color w:val="D4D4D4"/>
          <w:lang w:val="fr-CH" w:eastAsia="fr-CH"/>
        </w:rPr>
        <w:t>: </w:t>
      </w:r>
      <w:r w:rsidR="00360FEB" w:rsidRPr="000F4D37">
        <w:rPr>
          <w:rFonts w:ascii="Consolas" w:eastAsia="Times New Roman" w:hAnsi="Consolas" w:cs="Times New Roman"/>
          <w:color w:val="CE9178"/>
          <w:lang w:val="fr-CH" w:eastAsia="fr-CH"/>
        </w:rPr>
        <w:t>"nom"</w:t>
      </w:r>
      <w:r w:rsidR="00360FEB" w:rsidRPr="000F4D37">
        <w:rPr>
          <w:rFonts w:ascii="Consolas" w:eastAsia="Times New Roman" w:hAnsi="Consolas" w:cs="Times New Roman"/>
          <w:color w:val="D4D4D4"/>
          <w:lang w:val="fr-CH" w:eastAsia="fr-CH"/>
        </w:rPr>
        <w:t>,</w:t>
      </w:r>
    </w:p>
    <w:p w14:paraId="6ADFF8DF" w14:textId="25296FB1" w:rsidR="00360FEB" w:rsidRDefault="00360FEB" w:rsidP="00360FEB">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000B692A"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w:t>
      </w:r>
    </w:p>
    <w:p w14:paraId="282E02B4" w14:textId="7426A9EF"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minAge</w:t>
      </w:r>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E8C895" w14:textId="4223D28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r w:rsidRPr="000B692A">
        <w:rPr>
          <w:rFonts w:ascii="Consolas" w:eastAsia="Times New Roman" w:hAnsi="Consolas" w:cs="Times New Roman"/>
          <w:color w:val="9CDCFE"/>
          <w:lang w:val="fr-CH" w:eastAsia="fr-CH"/>
        </w:rPr>
        <w:t>minNbPlayer</w:t>
      </w:r>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1AAA6B9" w14:textId="27E781D9"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r w:rsidRPr="000B692A">
        <w:rPr>
          <w:rFonts w:ascii="Consolas" w:eastAsia="Times New Roman" w:hAnsi="Consolas" w:cs="Times New Roman"/>
          <w:color w:val="9CDCFE"/>
          <w:lang w:val="fr-CH" w:eastAsia="fr-CH"/>
        </w:rPr>
        <w:t>maxNbPlayer</w:t>
      </w:r>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798CC88" w14:textId="44B47E6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r w:rsidRPr="000B692A">
        <w:rPr>
          <w:rFonts w:ascii="Consolas" w:eastAsia="Times New Roman" w:hAnsi="Consolas" w:cs="Times New Roman"/>
          <w:color w:val="9CDCFE"/>
          <w:lang w:val="fr-CH" w:eastAsia="fr-CH"/>
        </w:rPr>
        <w:t>duration</w:t>
      </w:r>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7AD035" w14:textId="0BE21765"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r w:rsidRPr="000B692A">
        <w:rPr>
          <w:rFonts w:ascii="Consolas" w:eastAsia="Times New Roman" w:hAnsi="Consolas" w:cs="Times New Roman"/>
          <w:color w:val="9CDCFE"/>
          <w:lang w:val="fr-CH" w:eastAsia="fr-CH"/>
        </w:rPr>
        <w:t>creationDate</w:t>
      </w:r>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DD31D9" w14:textId="5226728C"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D5B7B5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BF5DC78" w14:textId="77777777" w:rsidR="000B692A" w:rsidRDefault="000B692A" w:rsidP="00291126">
      <w:pPr>
        <w:rPr>
          <w:lang w:val="fr-CH"/>
        </w:rPr>
      </w:pPr>
    </w:p>
    <w:p w14:paraId="7F0CD06D" w14:textId="2997D462" w:rsidR="00291126" w:rsidRDefault="00291126" w:rsidP="00291126">
      <w:pPr>
        <w:rPr>
          <w:lang w:val="fr-CH"/>
        </w:rPr>
      </w:pPr>
      <w:r>
        <w:rPr>
          <w:lang w:val="fr-CH"/>
        </w:rPr>
        <w:t>Réponse :</w:t>
      </w:r>
    </w:p>
    <w:p w14:paraId="40BB7F48" w14:textId="017154A6" w:rsidR="00360FEB" w:rsidRDefault="00360FEB" w:rsidP="00291126">
      <w:pPr>
        <w:rPr>
          <w:lang w:val="fr-CH"/>
        </w:rPr>
      </w:pPr>
      <w:r>
        <w:rPr>
          <w:lang w:val="fr-CH"/>
        </w:rPr>
        <w:t>Une confirmation que le jeu à été ajouté à la collection.</w:t>
      </w:r>
    </w:p>
    <w:p w14:paraId="29A4F23D" w14:textId="77777777" w:rsidR="00291126" w:rsidRPr="00291126" w:rsidRDefault="00291126" w:rsidP="00291126">
      <w:pPr>
        <w:rPr>
          <w:lang w:val="fr-CH"/>
        </w:rPr>
      </w:pPr>
    </w:p>
    <w:p w14:paraId="013C1E40" w14:textId="77777777" w:rsidR="00291126" w:rsidRPr="00513098" w:rsidRDefault="00291126" w:rsidP="00A71B46">
      <w:pPr>
        <w:rPr>
          <w:lang w:val="fr-CH"/>
        </w:rPr>
      </w:pPr>
    </w:p>
    <w:p w14:paraId="79019075" w14:textId="15495A43" w:rsidR="00A71B46" w:rsidRDefault="00291126" w:rsidP="00513098">
      <w:pPr>
        <w:pStyle w:val="Heading5"/>
        <w:rPr>
          <w:lang w:val="fr-CH"/>
        </w:rPr>
      </w:pPr>
      <w:r w:rsidRPr="00513098">
        <w:rPr>
          <w:lang w:val="fr-CH"/>
        </w:rPr>
        <w:t>P</w:t>
      </w:r>
      <w:r w:rsidR="00A71B46" w:rsidRPr="00513098">
        <w:rPr>
          <w:lang w:val="fr-CH"/>
        </w:rPr>
        <w:t>ut</w:t>
      </w:r>
      <w:r w:rsidRPr="00513098">
        <w:rPr>
          <w:lang w:val="fr-CH"/>
        </w:rPr>
        <w:t xml:space="preserve"> </w:t>
      </w:r>
      <w:r w:rsidR="00A71B46" w:rsidRPr="00513098">
        <w:rPr>
          <w:lang w:val="fr-CH"/>
        </w:rPr>
        <w:t>"/users/:idUser/games/:idGame</w:t>
      </w:r>
      <w:r w:rsidRPr="00513098">
        <w:rPr>
          <w:lang w:val="fr-CH"/>
        </w:rPr>
        <w:t>”</w:t>
      </w:r>
    </w:p>
    <w:p w14:paraId="3A188BD7" w14:textId="110AAB6E" w:rsidR="00361DEF" w:rsidRPr="00361DEF" w:rsidRDefault="00361DEF" w:rsidP="00361DEF">
      <w:pPr>
        <w:rPr>
          <w:lang w:val="fr-CH"/>
        </w:rPr>
      </w:pPr>
      <w:r>
        <w:rPr>
          <w:lang w:val="fr-CH"/>
        </w:rPr>
        <w:t>Permet de modifier les infos à propos d’un jeu qui se trouve dans sa propre collection.</w:t>
      </w:r>
    </w:p>
    <w:p w14:paraId="0FA74C28" w14:textId="4B6F2E36" w:rsidR="00291126" w:rsidRDefault="00291126" w:rsidP="00291126">
      <w:pPr>
        <w:rPr>
          <w:lang w:val="fr-CH"/>
        </w:rPr>
      </w:pPr>
      <w:r w:rsidRPr="00457C80">
        <w:rPr>
          <w:lang w:val="fr-CH"/>
        </w:rPr>
        <w:t>Données attendues :</w:t>
      </w:r>
    </w:p>
    <w:p w14:paraId="67559CC0"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A6B50C2" w14:textId="77777777" w:rsidR="000B692A" w:rsidRPr="000F4D37" w:rsidRDefault="000B692A" w:rsidP="000B692A">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206089A" w14:textId="77777777" w:rsidR="000B692A" w:rsidRDefault="000B692A" w:rsidP="000B692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C84EBE4"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5A4B8B"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D10D26F"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65DC58"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3C2E4A5"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6CA957D"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4D5A683"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34C9DCB" w14:textId="77777777" w:rsidR="00A96628" w:rsidRDefault="00A96628" w:rsidP="00291126">
      <w:pPr>
        <w:rPr>
          <w:lang w:val="fr-CH"/>
        </w:rPr>
      </w:pPr>
    </w:p>
    <w:p w14:paraId="20215D85" w14:textId="7FBC2DD2" w:rsidR="00291126" w:rsidRDefault="00291126" w:rsidP="00291126">
      <w:pPr>
        <w:rPr>
          <w:lang w:val="fr-CH"/>
        </w:rPr>
      </w:pPr>
      <w:r>
        <w:rPr>
          <w:lang w:val="fr-CH"/>
        </w:rPr>
        <w:t>Réponse :</w:t>
      </w:r>
    </w:p>
    <w:p w14:paraId="7136CCFE" w14:textId="0191A6F4" w:rsidR="00A96628" w:rsidRDefault="00A96628" w:rsidP="00291126">
      <w:pPr>
        <w:rPr>
          <w:lang w:val="fr-CH"/>
        </w:rPr>
      </w:pPr>
      <w:r>
        <w:rPr>
          <w:lang w:val="fr-CH"/>
        </w:rPr>
        <w:t xml:space="preserve">Une confirmation que le jeu </w:t>
      </w:r>
      <w:r w:rsidR="00C87003">
        <w:rPr>
          <w:lang w:val="fr-CH"/>
        </w:rPr>
        <w:t>a</w:t>
      </w:r>
      <w:r>
        <w:rPr>
          <w:lang w:val="fr-CH"/>
        </w:rPr>
        <w:t xml:space="preserve"> été modifié.</w:t>
      </w:r>
    </w:p>
    <w:p w14:paraId="3C93DD8D" w14:textId="77777777" w:rsidR="00291126" w:rsidRPr="00513098" w:rsidRDefault="00291126" w:rsidP="00A71B46">
      <w:pPr>
        <w:rPr>
          <w:lang w:val="fr-CH"/>
        </w:rPr>
      </w:pPr>
    </w:p>
    <w:p w14:paraId="4C0FD855" w14:textId="4BBE981C"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"/users/:idUser/games/:idGame"</w:t>
      </w:r>
    </w:p>
    <w:p w14:paraId="69DE5039" w14:textId="4F6270E0" w:rsidR="00C87003" w:rsidRPr="00C87003" w:rsidRDefault="00C87003" w:rsidP="00C87003">
      <w:pPr>
        <w:rPr>
          <w:lang w:val="fr-CH"/>
        </w:rPr>
      </w:pPr>
      <w:r>
        <w:rPr>
          <w:lang w:val="fr-CH"/>
        </w:rPr>
        <w:t>Permet de supprimer un jeu de sa collection.</w:t>
      </w:r>
    </w:p>
    <w:p w14:paraId="70E1D23C" w14:textId="3B38CF37" w:rsidR="00C87003" w:rsidRDefault="00291126" w:rsidP="00291126">
      <w:pPr>
        <w:rPr>
          <w:lang w:val="fr-CH"/>
        </w:rPr>
      </w:pPr>
      <w:r w:rsidRPr="00457C80">
        <w:rPr>
          <w:lang w:val="fr-CH"/>
        </w:rPr>
        <w:t>Données attendues :</w:t>
      </w:r>
    </w:p>
    <w:p w14:paraId="0D724AE6" w14:textId="05D17B56" w:rsidR="00C87003" w:rsidRDefault="00C87003" w:rsidP="00291126">
      <w:pPr>
        <w:rPr>
          <w:lang w:val="fr-CH"/>
        </w:rPr>
      </w:pPr>
      <w:r>
        <w:rPr>
          <w:lang w:val="fr-CH"/>
        </w:rPr>
        <w:t>L’ID de l’utilisateur ainsi que l’ID du jeu à supprimer.</w:t>
      </w:r>
    </w:p>
    <w:p w14:paraId="7E72EBF5" w14:textId="5075335C" w:rsidR="00291126" w:rsidRDefault="00291126" w:rsidP="00A71B46">
      <w:pPr>
        <w:rPr>
          <w:lang w:val="fr-CH"/>
        </w:rPr>
      </w:pPr>
      <w:r>
        <w:rPr>
          <w:lang w:val="fr-CH"/>
        </w:rPr>
        <w:lastRenderedPageBreak/>
        <w:t>Réponse :</w:t>
      </w:r>
    </w:p>
    <w:p w14:paraId="3B403533" w14:textId="654D2278" w:rsidR="00C87003" w:rsidRPr="00291126" w:rsidRDefault="00C87003" w:rsidP="00A71B46">
      <w:pPr>
        <w:rPr>
          <w:lang w:val="fr-CH"/>
        </w:rPr>
      </w:pPr>
      <w:r>
        <w:rPr>
          <w:lang w:val="fr-CH"/>
        </w:rPr>
        <w:t>Une confirmation que le jeu à été supprimé.</w:t>
      </w:r>
    </w:p>
    <w:p w14:paraId="190821E8" w14:textId="77777777" w:rsidR="00A71B46" w:rsidRPr="00513098" w:rsidRDefault="00A71B46" w:rsidP="00A71B46">
      <w:pPr>
        <w:rPr>
          <w:lang w:val="fr-CH"/>
        </w:rPr>
      </w:pPr>
    </w:p>
    <w:p w14:paraId="68097907" w14:textId="65C2BB00"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"/users/:idUser/surveys"</w:t>
      </w:r>
    </w:p>
    <w:p w14:paraId="7A8CDF64" w14:textId="13BC507C" w:rsidR="008204A5" w:rsidRPr="008204A5" w:rsidRDefault="008204A5" w:rsidP="008204A5">
      <w:pPr>
        <w:rPr>
          <w:lang w:val="fr-CH"/>
        </w:rPr>
      </w:pPr>
      <w:r>
        <w:rPr>
          <w:lang w:val="fr-CH"/>
        </w:rPr>
        <w:t>Permet de créer un sondage.</w:t>
      </w:r>
    </w:p>
    <w:p w14:paraId="7E420F63" w14:textId="3A686796" w:rsidR="00291126" w:rsidRDefault="00291126" w:rsidP="00291126">
      <w:pPr>
        <w:rPr>
          <w:lang w:val="fr-CH"/>
        </w:rPr>
      </w:pPr>
      <w:r w:rsidRPr="00457C80">
        <w:rPr>
          <w:lang w:val="fr-CH"/>
        </w:rPr>
        <w:t>Données attendues :</w:t>
      </w:r>
    </w:p>
    <w:p w14:paraId="572644C4" w14:textId="77777777" w:rsidR="008204A5" w:rsidRPr="000F4D37"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BEF1AD" w14:textId="77777777"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sidRPr="00D5296F">
        <w:rPr>
          <w:rFonts w:ascii="Consolas" w:eastAsia="Times New Roman" w:hAnsi="Consolas" w:cs="Times New Roman"/>
          <w:color w:val="9CDCFE"/>
          <w:lang w:val="fr-CH" w:eastAsia="fr-CH"/>
        </w:rPr>
        <w:t>candidates</w:t>
      </w:r>
      <w:r w:rsidR="008204A5"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59ECAA74" w14:textId="7A84E5E1"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6BFF6C9" w14:textId="1786D3A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idAPI</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idAPI</w:t>
      </w:r>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5773E1E5" w14:textId="208EC39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idGame</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idGame</w:t>
      </w:r>
      <w:r w:rsidRPr="000F4D37">
        <w:rPr>
          <w:rFonts w:ascii="Consolas" w:eastAsia="Times New Roman" w:hAnsi="Consolas" w:cs="Times New Roman"/>
          <w:color w:val="CE9178"/>
          <w:lang w:val="fr-CH" w:eastAsia="fr-CH"/>
        </w:rPr>
        <w:t>"</w:t>
      </w:r>
    </w:p>
    <w:p w14:paraId="6F209DDA" w14:textId="36692388"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9A9F32F" w14:textId="15C75D3F" w:rsidR="008204A5" w:rsidRPr="000F4D37" w:rsidRDefault="00D5296F" w:rsidP="00D5296F">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525AB2B9" w14:textId="5E38A2C9" w:rsidR="008204A5" w:rsidRPr="008204A5"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A2718A7" w14:textId="68E96C60" w:rsidR="009E6E4E" w:rsidRDefault="009E6E4E" w:rsidP="00291126">
      <w:pPr>
        <w:rPr>
          <w:lang w:val="fr-CH"/>
        </w:rPr>
      </w:pPr>
    </w:p>
    <w:p w14:paraId="5DEF8813" w14:textId="77FC256E" w:rsidR="009E6E4E" w:rsidRDefault="009E6E4E" w:rsidP="00291126">
      <w:pPr>
        <w:rPr>
          <w:lang w:val="fr-CH"/>
        </w:rPr>
      </w:pPr>
      <w:r>
        <w:rPr>
          <w:lang w:val="fr-CH"/>
        </w:rPr>
        <w:t>L’ID de l’utilisateur est à définir dans le lien.</w:t>
      </w:r>
      <w:bookmarkStart w:id="24" w:name="_GoBack"/>
      <w:bookmarkEnd w:id="24"/>
    </w:p>
    <w:p w14:paraId="47553DB4" w14:textId="0283ECFB" w:rsidR="00291126" w:rsidRDefault="00291126" w:rsidP="00291126">
      <w:pPr>
        <w:rPr>
          <w:lang w:val="fr-CH"/>
        </w:rPr>
      </w:pPr>
      <w:r>
        <w:rPr>
          <w:lang w:val="fr-CH"/>
        </w:rPr>
        <w:t>Réponse :</w:t>
      </w:r>
    </w:p>
    <w:p w14:paraId="057F7302" w14:textId="04E33310" w:rsidR="008204A5" w:rsidRDefault="008204A5" w:rsidP="00291126">
      <w:pPr>
        <w:rPr>
          <w:lang w:val="fr-CH"/>
        </w:rPr>
      </w:pPr>
      <w:r>
        <w:rPr>
          <w:lang w:val="fr-CH"/>
        </w:rPr>
        <w:t>L’ID du sondage créé est retourné.</w:t>
      </w:r>
    </w:p>
    <w:p w14:paraId="1DDE8FDF" w14:textId="77777777" w:rsidR="00291126" w:rsidRPr="00513098" w:rsidRDefault="00291126" w:rsidP="00A71B46">
      <w:pPr>
        <w:rPr>
          <w:lang w:val="fr-CH"/>
        </w:rPr>
      </w:pPr>
    </w:p>
    <w:p w14:paraId="4E74E0C7" w14:textId="2485FEDD"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"/users/:idUser/surveys/:idSurvey"</w:t>
      </w:r>
    </w:p>
    <w:p w14:paraId="438F179D" w14:textId="023D6F87" w:rsidR="008204A5" w:rsidRPr="008204A5" w:rsidRDefault="008204A5" w:rsidP="008204A5">
      <w:pPr>
        <w:rPr>
          <w:lang w:val="fr-CH"/>
        </w:rPr>
      </w:pPr>
      <w:r>
        <w:rPr>
          <w:lang w:val="fr-CH"/>
        </w:rPr>
        <w:t>Permet de supprimer un sondage</w:t>
      </w:r>
    </w:p>
    <w:p w14:paraId="4ED53739" w14:textId="597BFEEC" w:rsidR="008204A5" w:rsidRDefault="00291126" w:rsidP="00291126">
      <w:pPr>
        <w:rPr>
          <w:lang w:val="fr-CH"/>
        </w:rPr>
      </w:pPr>
      <w:r w:rsidRPr="00457C80">
        <w:rPr>
          <w:lang w:val="fr-CH"/>
        </w:rPr>
        <w:t>Données attendues :</w:t>
      </w:r>
    </w:p>
    <w:p w14:paraId="04EF982D" w14:textId="75E1693B" w:rsidR="008204A5" w:rsidRDefault="008204A5" w:rsidP="00291126">
      <w:pPr>
        <w:rPr>
          <w:lang w:val="fr-CH"/>
        </w:rPr>
      </w:pPr>
      <w:r>
        <w:rPr>
          <w:lang w:val="fr-CH"/>
        </w:rPr>
        <w:t>L’ID du sondage dans le lien.</w:t>
      </w:r>
    </w:p>
    <w:p w14:paraId="12632633" w14:textId="09EC45F1" w:rsidR="00291126" w:rsidRDefault="00291126" w:rsidP="00A71B46">
      <w:pPr>
        <w:rPr>
          <w:lang w:val="fr-CH"/>
        </w:rPr>
      </w:pPr>
      <w:r>
        <w:rPr>
          <w:lang w:val="fr-CH"/>
        </w:rPr>
        <w:t>Réponse :</w:t>
      </w:r>
    </w:p>
    <w:p w14:paraId="0116A331" w14:textId="175E0D69" w:rsidR="00A71B46" w:rsidRDefault="008204A5" w:rsidP="00A71B46">
      <w:pPr>
        <w:rPr>
          <w:lang w:val="fr-CH"/>
        </w:rPr>
      </w:pPr>
      <w:r>
        <w:rPr>
          <w:lang w:val="fr-CH"/>
        </w:rPr>
        <w:t>Confirmation que le sondage a été supprimé.</w:t>
      </w:r>
    </w:p>
    <w:p w14:paraId="0E353F67" w14:textId="77777777" w:rsidR="00AE3CC9" w:rsidRPr="00513098" w:rsidRDefault="00AE3CC9" w:rsidP="00A71B46">
      <w:pPr>
        <w:rPr>
          <w:lang w:val="fr-CH"/>
        </w:rPr>
      </w:pPr>
    </w:p>
    <w:p w14:paraId="1A4C41E4" w14:textId="7CE10EF3"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w:t>
      </w:r>
    </w:p>
    <w:p w14:paraId="610787BF" w14:textId="0877389F" w:rsidR="005D4716" w:rsidRPr="005D4716" w:rsidRDefault="005D4716" w:rsidP="005D4716">
      <w:pPr>
        <w:rPr>
          <w:lang w:val="fr-CH"/>
        </w:rPr>
      </w:pPr>
      <w:r>
        <w:rPr>
          <w:lang w:val="fr-CH"/>
        </w:rPr>
        <w:t>Permet de récupérer la liste des utilisateurs.</w:t>
      </w:r>
    </w:p>
    <w:p w14:paraId="40DB2BD7" w14:textId="60C3DDBD" w:rsidR="005D4716" w:rsidRDefault="00291126" w:rsidP="00291126">
      <w:pPr>
        <w:rPr>
          <w:lang w:val="fr-CH"/>
        </w:rPr>
      </w:pPr>
      <w:r w:rsidRPr="00457C80">
        <w:rPr>
          <w:lang w:val="fr-CH"/>
        </w:rPr>
        <w:t>Données attendues :</w:t>
      </w:r>
    </w:p>
    <w:p w14:paraId="551E7B6B" w14:textId="2588ADD5" w:rsidR="005D4716" w:rsidRDefault="005D4716" w:rsidP="00291126">
      <w:pPr>
        <w:rPr>
          <w:lang w:val="fr-CH"/>
        </w:rPr>
      </w:pPr>
      <w:r>
        <w:rPr>
          <w:lang w:val="fr-CH"/>
        </w:rPr>
        <w:t>Aucune.</w:t>
      </w:r>
    </w:p>
    <w:p w14:paraId="558CD0F7" w14:textId="078193F5" w:rsidR="00291126" w:rsidRDefault="00291126" w:rsidP="00291126">
      <w:pPr>
        <w:rPr>
          <w:lang w:val="fr-CH"/>
        </w:rPr>
      </w:pPr>
      <w:r>
        <w:rPr>
          <w:lang w:val="fr-CH"/>
        </w:rPr>
        <w:t>Réponse :</w:t>
      </w:r>
    </w:p>
    <w:p w14:paraId="1115CDBD" w14:textId="66FE203C" w:rsidR="005D4716" w:rsidRDefault="005D4716" w:rsidP="00291126">
      <w:pPr>
        <w:rPr>
          <w:lang w:val="fr-CH"/>
        </w:rPr>
      </w:pPr>
      <w:r>
        <w:rPr>
          <w:lang w:val="fr-CH"/>
        </w:rPr>
        <w:t>Un tableau contenant tous les utilisateurs.</w:t>
      </w:r>
    </w:p>
    <w:p w14:paraId="47C0A25C" w14:textId="77777777" w:rsidR="00291126" w:rsidRPr="00513098" w:rsidRDefault="00291126" w:rsidP="00A71B46">
      <w:pPr>
        <w:rPr>
          <w:lang w:val="fr-CH"/>
        </w:rPr>
      </w:pPr>
    </w:p>
    <w:p w14:paraId="7C2ED00D" w14:textId="3E278CEA"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w:t>
      </w:r>
    </w:p>
    <w:p w14:paraId="0E55D529" w14:textId="4BDFD5C7" w:rsidR="005D4716" w:rsidRPr="005D4716" w:rsidRDefault="005D4716" w:rsidP="005D4716">
      <w:pPr>
        <w:rPr>
          <w:lang w:val="fr-CH"/>
        </w:rPr>
      </w:pPr>
      <w:r>
        <w:rPr>
          <w:lang w:val="fr-CH"/>
        </w:rPr>
        <w:t>Permet de supprimer un utilisateur. Pour pouvoir l’utiliser il faut être superadmin.</w:t>
      </w:r>
    </w:p>
    <w:p w14:paraId="04CEA289" w14:textId="65190018" w:rsidR="00291126" w:rsidRDefault="00291126" w:rsidP="00291126">
      <w:pPr>
        <w:rPr>
          <w:lang w:val="fr-CH"/>
        </w:rPr>
      </w:pPr>
      <w:r w:rsidRPr="00457C80">
        <w:rPr>
          <w:lang w:val="fr-CH"/>
        </w:rPr>
        <w:t>Données attendues :</w:t>
      </w:r>
    </w:p>
    <w:p w14:paraId="0B257988" w14:textId="65EB6EDC" w:rsidR="005D4716" w:rsidRDefault="005D4716" w:rsidP="00291126">
      <w:pPr>
        <w:rPr>
          <w:lang w:val="fr-CH"/>
        </w:rPr>
      </w:pPr>
      <w:r>
        <w:rPr>
          <w:lang w:val="fr-CH"/>
        </w:rPr>
        <w:t>L’ID de l’utilisateur dans le lien.</w:t>
      </w:r>
    </w:p>
    <w:p w14:paraId="063E0BBC" w14:textId="1408EBBB" w:rsidR="00291126" w:rsidRDefault="00291126" w:rsidP="00291126">
      <w:pPr>
        <w:rPr>
          <w:lang w:val="fr-CH"/>
        </w:rPr>
      </w:pPr>
      <w:r>
        <w:rPr>
          <w:lang w:val="fr-CH"/>
        </w:rPr>
        <w:lastRenderedPageBreak/>
        <w:t>Réponse :</w:t>
      </w:r>
    </w:p>
    <w:p w14:paraId="35481770" w14:textId="0FB6166B" w:rsidR="005D4716" w:rsidRDefault="005D4716" w:rsidP="00291126">
      <w:pPr>
        <w:rPr>
          <w:lang w:val="fr-CH"/>
        </w:rPr>
      </w:pPr>
      <w:r>
        <w:rPr>
          <w:lang w:val="fr-CH"/>
        </w:rPr>
        <w:t>Une confirmation que l’utilisateur est supprimé est retourné.</w:t>
      </w:r>
    </w:p>
    <w:p w14:paraId="4E53ED97" w14:textId="77777777" w:rsidR="00291126" w:rsidRPr="00513098" w:rsidRDefault="00291126" w:rsidP="00A71B46">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5" w:name="_Toc2333865"/>
      <w:r>
        <w:t>Point 1</w:t>
      </w:r>
      <w:bookmarkEnd w:id="25"/>
    </w:p>
    <w:p w14:paraId="2E0A127C" w14:textId="77777777" w:rsidR="009319BC" w:rsidRDefault="009319BC" w:rsidP="009319BC">
      <w:pPr>
        <w:pStyle w:val="Heading3"/>
      </w:pPr>
      <w:bookmarkStart w:id="26" w:name="_Toc2333866"/>
      <w:r>
        <w:t>Point 2</w:t>
      </w:r>
      <w:bookmarkEnd w:id="26"/>
    </w:p>
    <w:p w14:paraId="5373EB8C" w14:textId="77777777" w:rsidR="009319BC" w:rsidRPr="009319BC" w:rsidRDefault="009319BC" w:rsidP="009319BC">
      <w:pPr>
        <w:pStyle w:val="Heading3"/>
      </w:pPr>
      <w:bookmarkStart w:id="27" w:name="_Toc2333867"/>
      <w:r>
        <w:t>Point …</w:t>
      </w:r>
      <w:bookmarkEnd w:id="27"/>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8" w:name="_Toc2333868"/>
      <w:r>
        <w:rPr>
          <w:iCs/>
        </w:rPr>
        <w:t>Livraisons</w:t>
      </w:r>
      <w:bookmarkEnd w:id="28"/>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9" w:name="_Toc2333869"/>
      <w:bookmarkStart w:id="30" w:name="_Toc25553321"/>
      <w:bookmarkStart w:id="31" w:name="_Toc71691025"/>
      <w:r>
        <w:t>Tests</w:t>
      </w:r>
      <w:bookmarkEnd w:id="29"/>
    </w:p>
    <w:p w14:paraId="469DE80D" w14:textId="67CFE005" w:rsidR="00F12800" w:rsidRDefault="004D2F9B" w:rsidP="00F12800">
      <w:pPr>
        <w:pStyle w:val="Heading2"/>
        <w:rPr>
          <w:iCs/>
        </w:rPr>
      </w:pPr>
      <w:bookmarkStart w:id="32" w:name="_Toc2333870"/>
      <w:r>
        <w:rPr>
          <w:iCs/>
        </w:rPr>
        <w:t>T</w:t>
      </w:r>
      <w:r w:rsidR="0049659A" w:rsidRPr="00791020">
        <w:rPr>
          <w:iCs/>
        </w:rPr>
        <w:t>est</w:t>
      </w:r>
      <w:bookmarkEnd w:id="30"/>
      <w:r w:rsidR="0049659A" w:rsidRPr="00791020">
        <w:rPr>
          <w:iCs/>
        </w:rPr>
        <w:t>s effectués</w:t>
      </w:r>
      <w:bookmarkStart w:id="33" w:name="_Toc25553322"/>
      <w:bookmarkStart w:id="34" w:name="_Toc71691026"/>
      <w:bookmarkStart w:id="35" w:name="_Toc2333871"/>
      <w:bookmarkEnd w:id="31"/>
      <w:bookmarkEnd w:id="32"/>
    </w:p>
    <w:p w14:paraId="2CD1FF80" w14:textId="1370BB19" w:rsidR="00D54252" w:rsidRDefault="00D54252" w:rsidP="00D54252">
      <w:pPr>
        <w:pStyle w:val="Heading3"/>
      </w:pPr>
      <w:r>
        <w:t>Back-end</w:t>
      </w:r>
    </w:p>
    <w:p w14:paraId="3A860CCC" w14:textId="1522AAD4" w:rsidR="000E636F" w:rsidRDefault="000E636F" w:rsidP="00D54252">
      <w:r>
        <w:t>Pour le backend, j’ai écrit quelques tests automatiques avec Jasmine</w:t>
      </w:r>
      <w:r w:rsidR="00D8424D">
        <w:t>:</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/users retourne 201</w:t>
      </w:r>
    </w:p>
    <w:p w14:paraId="51D654A9" w14:textId="6981FCDE" w:rsidR="000E636F" w:rsidRDefault="000E636F" w:rsidP="000E636F">
      <w:pPr>
        <w:pStyle w:val="ListParagraph"/>
        <w:numPr>
          <w:ilvl w:val="0"/>
          <w:numId w:val="31"/>
        </w:numPr>
      </w:pPr>
      <w:r>
        <w:t>Route POST /users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58F242F5" w:rsidR="00034761" w:rsidRDefault="00034761" w:rsidP="00034761">
      <w:pPr>
        <w:pStyle w:val="ListParagraph"/>
        <w:numPr>
          <w:ilvl w:val="0"/>
          <w:numId w:val="31"/>
        </w:numPr>
        <w:rPr>
          <w:lang w:val="fr-CH"/>
        </w:rPr>
      </w:pPr>
      <w:r w:rsidRPr="00034761">
        <w:rPr>
          <w:lang w:val="fr-CH"/>
        </w:rPr>
        <w:t>Route GET  /BGG/games/:name retourne un t</w:t>
      </w:r>
      <w:r>
        <w:rPr>
          <w:lang w:val="fr-CH"/>
        </w:rPr>
        <w:t>ableau de jeu</w:t>
      </w:r>
    </w:p>
    <w:p w14:paraId="60FF8DD7" w14:textId="6382D9B1" w:rsidR="00034761" w:rsidRDefault="00034761" w:rsidP="00034761">
      <w:pPr>
        <w:pStyle w:val="ListParagraph"/>
        <w:numPr>
          <w:ilvl w:val="0"/>
          <w:numId w:val="31"/>
        </w:numPr>
        <w:rPr>
          <w:lang w:val="fr-CH"/>
        </w:rPr>
      </w:pPr>
      <w:r w:rsidRPr="00034761">
        <w:rPr>
          <w:lang w:val="fr-CH"/>
        </w:rPr>
        <w:t>Route GET  /BGG/games/:name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/BGG/games/:idGame/details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/BGG/games/:idGame/details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/users/:idUser/surveys/:idSurvey/vote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/users/:idUser/games</w:t>
      </w:r>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lastRenderedPageBreak/>
        <w:t xml:space="preserve">Route POST </w:t>
      </w:r>
      <w:r w:rsidRPr="00F7039E">
        <w:rPr>
          <w:lang w:val="fr-CH"/>
        </w:rPr>
        <w:t>/users/:idUser/games</w:t>
      </w:r>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Route Delete /users/:idUser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Route Delete /users/:idUser retourne</w:t>
      </w:r>
      <w:r>
        <w:rPr>
          <w:lang w:val="fr-CH"/>
        </w:rPr>
        <w:t xml:space="preserve"> 400</w:t>
      </w:r>
    </w:p>
    <w:p w14:paraId="383018E1" w14:textId="46046112" w:rsidR="00AB5D92" w:rsidRDefault="00AB5D92" w:rsidP="00AB5D92">
      <w:pPr>
        <w:rPr>
          <w:lang w:val="fr-CH"/>
        </w:rPr>
      </w:pPr>
      <w:r>
        <w:rPr>
          <w:lang w:val="fr-CH"/>
        </w:rPr>
        <w:t>Je peux donc vérifier si ces routes fonctionnent comme prévu en exécutant la commande « npm test »</w:t>
      </w:r>
    </w:p>
    <w:p w14:paraId="310CC5B5" w14:textId="1392CCB1" w:rsidR="000B70BF" w:rsidRPr="00AB5D92" w:rsidRDefault="000B70BF" w:rsidP="00AB5D92">
      <w:pPr>
        <w:rPr>
          <w:lang w:val="fr-CH"/>
        </w:rPr>
      </w:pPr>
      <w:r>
        <w:rPr>
          <w:lang w:val="fr-CH"/>
        </w:rPr>
        <w:t>Pour les autres routes, les tests ont été fait avec postman.</w:t>
      </w:r>
    </w:p>
    <w:p w14:paraId="3BC775B4" w14:textId="00A3A126" w:rsidR="00D54252" w:rsidRPr="00D54252" w:rsidRDefault="00D54252" w:rsidP="00D54252">
      <w:pPr>
        <w:pStyle w:val="Heading3"/>
      </w:pPr>
      <w:r>
        <w:t>Front-end</w:t>
      </w:r>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6A7738E7" w:rsidR="00D54252" w:rsidRDefault="00D54252" w:rsidP="00D54252">
            <w:pPr>
              <w:pStyle w:val="Help"/>
              <w:jc w:val="center"/>
            </w:pPr>
            <w:r>
              <w:rPr>
                <w:i w:val="0"/>
                <w:iCs w:val="0"/>
                <w:color w:val="auto"/>
                <w:szCs w:val="20"/>
              </w:rPr>
              <w:t>Windows 10</w:t>
            </w:r>
            <w:r w:rsidR="00C02632">
              <w:rPr>
                <w:i w:val="0"/>
                <w:iCs w:val="0"/>
                <w:color w:val="auto"/>
                <w:szCs w:val="20"/>
              </w:rPr>
              <w:t xml:space="preserve"> - chrome</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0F57ED">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AEB5E8" w14:textId="2843E243" w:rsidR="00D54252" w:rsidRDefault="00C02632">
            <w:pPr>
              <w:jc w:val="center"/>
            </w:pPr>
            <w:r>
              <w:rPr>
                <w:i/>
                <w:iCs/>
              </w:rPr>
              <w:t>ok</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171FF219" w:rsidR="00CF39A8" w:rsidRDefault="0049659A" w:rsidP="0049659A">
      <w:pPr>
        <w:pStyle w:val="Heading2"/>
        <w:rPr>
          <w:iCs/>
        </w:rPr>
      </w:pPr>
      <w:r w:rsidRPr="00791020">
        <w:rPr>
          <w:iCs/>
        </w:rPr>
        <w:t xml:space="preserve">Erreurs </w:t>
      </w:r>
      <w:bookmarkEnd w:id="33"/>
      <w:r w:rsidRPr="00791020">
        <w:rPr>
          <w:iCs/>
        </w:rPr>
        <w:t>restantes</w:t>
      </w:r>
      <w:bookmarkEnd w:id="34"/>
      <w:bookmarkEnd w:id="35"/>
      <w:r w:rsidRPr="00791020">
        <w:rPr>
          <w:iCs/>
        </w:rPr>
        <w:t xml:space="preserve">  </w:t>
      </w:r>
    </w:p>
    <w:p w14:paraId="3F976493" w14:textId="5AB94C2A" w:rsidR="007D7477" w:rsidRDefault="007D7477" w:rsidP="007D7477">
      <w:r>
        <w:t>Il reste encore beaucoup d’erreur</w:t>
      </w:r>
      <w:r w:rsidR="000B70BF">
        <w:t>,</w:t>
      </w:r>
      <w:r>
        <w:t xml:space="preserve"> </w:t>
      </w:r>
      <w:r w:rsidR="000B70BF">
        <w:t>n</w:t>
      </w:r>
      <w:r>
        <w:t xml:space="preserve">otamment sur l’API. Avec Bastian Chollet nous aurions dû passer plus de temps sur l’API car c’est la base de nos projets. 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6E4E5EB3" w:rsidR="001A7319" w:rsidRDefault="001A7319" w:rsidP="007D7477">
      <w:r>
        <w:lastRenderedPageBreak/>
        <w:t xml:space="preserve">Sur la partie Frontend il y a aussi des erreurs, mais elles n’empêchent pas l’utilisation de l’application. Ce sont </w:t>
      </w:r>
      <w:r w:rsidR="00BA7917">
        <w:t xml:space="preserve">surtout </w:t>
      </w:r>
      <w:r>
        <w:t>des erreurs dû à de mauvaises manipulations.</w:t>
      </w:r>
    </w:p>
    <w:p w14:paraId="4F93F1E3" w14:textId="75720815" w:rsidR="00BA7917" w:rsidRPr="007D7477" w:rsidRDefault="00BA7917" w:rsidP="007D7477">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70C4D54A" w14:textId="77777777" w:rsidR="00C02632" w:rsidRDefault="00C02632">
      <w:pPr>
        <w:rPr>
          <w:rFonts w:asciiTheme="majorHAnsi" w:eastAsiaTheme="majorEastAsia" w:hAnsiTheme="majorHAnsi" w:cstheme="majorBidi"/>
          <w:color w:val="2F5496" w:themeColor="accent1" w:themeShade="BF"/>
          <w:sz w:val="36"/>
          <w:szCs w:val="36"/>
        </w:rPr>
      </w:pPr>
      <w:bookmarkStart w:id="39" w:name="_Toc71703264"/>
      <w:bookmarkStart w:id="40" w:name="_Toc2333873"/>
      <w:r>
        <w:br w:type="page"/>
      </w:r>
    </w:p>
    <w:p w14:paraId="2D406BD7" w14:textId="6C00AB9F" w:rsidR="00CF39A8" w:rsidRDefault="00AA0785" w:rsidP="00684B3D">
      <w:pPr>
        <w:pStyle w:val="Heading1"/>
        <w:tabs>
          <w:tab w:val="num" w:pos="360"/>
        </w:tabs>
      </w:pPr>
      <w:r w:rsidRPr="0049659A">
        <w:lastRenderedPageBreak/>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602FD3" w:rsidP="007F50D7">
      <w:hyperlink r:id="rId29" w:history="1">
        <w:r w:rsidR="007F50D7">
          <w:rPr>
            <w:rStyle w:val="Hyperlink"/>
          </w:rPr>
          <w:t>Comment livrer en production notre application Angular ? - Dev to be curious</w:t>
        </w:r>
      </w:hyperlink>
    </w:p>
    <w:p w14:paraId="6B760C7F" w14:textId="77777777" w:rsidR="007F50D7" w:rsidRDefault="00602FD3"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602FD3"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602FD3"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602FD3"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66246567" w:rsidR="007F50D7" w:rsidRDefault="00602FD3"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36EB48A5" w14:textId="77777777" w:rsidR="00300D96" w:rsidRPr="00513098" w:rsidRDefault="00602FD3" w:rsidP="00300D96">
      <w:pPr>
        <w:rPr>
          <w:rStyle w:val="Hyperlink"/>
          <w:lang w:val="en-US"/>
        </w:rPr>
      </w:pPr>
      <w:hyperlink r:id="rId35" w:anchor="imgrc=4CWA2WVPX_JbQM" w:history="1">
        <w:r w:rsidR="00300D96" w:rsidRPr="00513098">
          <w:rPr>
            <w:rStyle w:val="Hyperlink"/>
            <w:lang w:val="en-US"/>
          </w:rPr>
          <w:t>strawpoll – Recherche Google</w:t>
        </w:r>
      </w:hyperlink>
    </w:p>
    <w:p w14:paraId="7B4EC19F" w14:textId="77777777" w:rsidR="00300D96" w:rsidRPr="00EB38F0" w:rsidRDefault="00602FD3" w:rsidP="00300D96">
      <w:pPr>
        <w:rPr>
          <w:rStyle w:val="Hyperlink"/>
          <w:lang w:val="en-US"/>
        </w:rPr>
      </w:pPr>
      <w:hyperlink r:id="rId36" w:history="1">
        <w:r w:rsidR="00300D96" w:rsidRPr="00EB38F0">
          <w:rPr>
            <w:rStyle w:val="Hyperlink"/>
            <w:lang w:val="en-US"/>
          </w:rPr>
          <w:t>Comment livrer en production notre application Angular ? - Dev to be curious</w:t>
        </w:r>
      </w:hyperlink>
    </w:p>
    <w:p w14:paraId="1766EF3E" w14:textId="77777777" w:rsidR="00300D96" w:rsidRPr="00EB38F0" w:rsidRDefault="00602FD3" w:rsidP="00300D96">
      <w:pPr>
        <w:rPr>
          <w:rStyle w:val="Hyperlink"/>
          <w:lang w:val="en-US"/>
        </w:rPr>
      </w:pPr>
      <w:hyperlink r:id="rId37" w:history="1">
        <w:r w:rsidR="00300D96" w:rsidRPr="00EB38F0">
          <w:rPr>
            <w:rStyle w:val="Hyperlink"/>
            <w:lang w:val="en-US"/>
          </w:rPr>
          <w:t>Zombicide | Board Game | BoardGameGeek</w:t>
        </w:r>
      </w:hyperlink>
    </w:p>
    <w:p w14:paraId="62F4E860" w14:textId="77777777" w:rsidR="00300D96" w:rsidRPr="00EB38F0" w:rsidRDefault="00602FD3" w:rsidP="00300D96">
      <w:pPr>
        <w:rPr>
          <w:rStyle w:val="Hyperlink"/>
          <w:lang w:val="en-US"/>
        </w:rPr>
      </w:pPr>
      <w:hyperlink r:id="rId38" w:anchor="listingo" w:history="1">
        <w:r w:rsidR="00300D96" w:rsidRPr="00EB38F0">
          <w:rPr>
            <w:rStyle w:val="Hyperlink"/>
            <w:lang w:val="en-US"/>
          </w:rPr>
          <w:t>Colorlib | Free Bootstrap Website Template</w:t>
        </w:r>
      </w:hyperlink>
    </w:p>
    <w:p w14:paraId="68839652" w14:textId="77777777" w:rsidR="00300D96" w:rsidRPr="00EB38F0" w:rsidRDefault="00602FD3" w:rsidP="00300D96">
      <w:pPr>
        <w:rPr>
          <w:rStyle w:val="Hyperlink"/>
          <w:lang w:val="en-US"/>
        </w:rPr>
      </w:pPr>
      <w:hyperlink r:id="rId39" w:history="1">
        <w:r w:rsidR="00300D96" w:rsidRPr="00EB38F0">
          <w:rPr>
            <w:rStyle w:val="Hyperlink"/>
            <w:lang w:val="en-US"/>
          </w:rPr>
          <w:t>20 Functional Bootstrap Tables to Organize Data - Colorlib</w:t>
        </w:r>
      </w:hyperlink>
    </w:p>
    <w:p w14:paraId="1B2AB3C3" w14:textId="77777777" w:rsidR="00300D96" w:rsidRPr="00EB38F0" w:rsidRDefault="00602FD3"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602FD3" w:rsidP="00300D96">
      <w:pPr>
        <w:rPr>
          <w:rStyle w:val="Hyperlink"/>
          <w:lang w:val="en-US"/>
        </w:rPr>
      </w:pPr>
      <w:hyperlink r:id="rId41" w:anchor="pooling-connections" w:history="1">
        <w:r w:rsidR="00300D96" w:rsidRPr="00EB38F0">
          <w:rPr>
            <w:rStyle w:val="Hyperlink"/>
            <w:lang w:val="en-US"/>
          </w:rPr>
          <w:t>mysqljs/mysql: A pure node.js JavaScript Client implementing the MySQL protocol.</w:t>
        </w:r>
      </w:hyperlink>
    </w:p>
    <w:p w14:paraId="1E506AD4" w14:textId="77777777" w:rsidR="00300D96" w:rsidRPr="00EB38F0" w:rsidRDefault="00602FD3" w:rsidP="00300D96">
      <w:pPr>
        <w:rPr>
          <w:rStyle w:val="Hyperlink"/>
          <w:lang w:val="en-US"/>
        </w:rPr>
      </w:pPr>
      <w:hyperlink r:id="rId42" w:history="1">
        <w:r w:rsidR="00300D96" w:rsidRPr="00EB38F0">
          <w:rPr>
            <w:rStyle w:val="Hyperlink"/>
            <w:lang w:val="en-US"/>
          </w:rPr>
          <w:t>Testing with the Angular HttpClient API - Netscape - Medium</w:t>
        </w:r>
      </w:hyperlink>
    </w:p>
    <w:p w14:paraId="0E1EFCD1" w14:textId="77777777" w:rsidR="00300D96" w:rsidRPr="00EB38F0" w:rsidRDefault="00602FD3" w:rsidP="00300D96">
      <w:pPr>
        <w:rPr>
          <w:rStyle w:val="Hyperlink"/>
          <w:lang w:val="en-US"/>
        </w:rPr>
      </w:pPr>
      <w:hyperlink r:id="rId43" w:history="1">
        <w:r w:rsidR="00300D96" w:rsidRPr="00EB38F0">
          <w:rPr>
            <w:rStyle w:val="Hyperlink"/>
            <w:lang w:val="en-US"/>
          </w:rPr>
          <w:t>History | Vecteurs et Photos gratuites</w:t>
        </w:r>
      </w:hyperlink>
    </w:p>
    <w:p w14:paraId="55D5A16F" w14:textId="77777777" w:rsidR="00300D96" w:rsidRPr="00EB38F0" w:rsidRDefault="00602FD3" w:rsidP="00300D96">
      <w:pPr>
        <w:rPr>
          <w:rStyle w:val="Hyperlink"/>
          <w:lang w:val="en-US"/>
        </w:rPr>
      </w:pPr>
      <w:hyperlink r:id="rId44" w:history="1">
        <w:r w:rsidR="00300D96" w:rsidRPr="00EB38F0">
          <w:rPr>
            <w:rStyle w:val="Hyperlink"/>
            <w:lang w:val="en-US"/>
          </w:rPr>
          <w:t>27+ Board Game Pictures | Download Free Images on Unsplash</w:t>
        </w:r>
      </w:hyperlink>
    </w:p>
    <w:p w14:paraId="7F9F1269" w14:textId="77777777" w:rsidR="00300D96" w:rsidRPr="00EB38F0" w:rsidRDefault="00602FD3" w:rsidP="00300D96">
      <w:pPr>
        <w:rPr>
          <w:rStyle w:val="Hyperlink"/>
          <w:lang w:val="en-US"/>
        </w:rPr>
      </w:pPr>
      <w:hyperlink r:id="rId45" w:history="1">
        <w:r w:rsidR="00300D96" w:rsidRPr="00EB38F0">
          <w:rPr>
            <w:rStyle w:val="Hyperlink"/>
            <w:lang w:val="en-US"/>
          </w:rPr>
          <w:t xml:space="preserve">Adminca bootstrap 4 &amp; angular 5 admin template, </w:t>
        </w:r>
        <w:r w:rsidR="00300D96" w:rsidRPr="00300D96">
          <w:rPr>
            <w:rStyle w:val="Hyperlink"/>
          </w:rPr>
          <w:t>Шаблон</w:t>
        </w:r>
        <w:r w:rsidR="00300D96" w:rsidRPr="00EB38F0">
          <w:rPr>
            <w:rStyle w:val="Hyperlink"/>
            <w:lang w:val="en-US"/>
          </w:rPr>
          <w:t xml:space="preserve"> </w:t>
        </w:r>
        <w:r w:rsidR="00300D96" w:rsidRPr="00300D96">
          <w:rPr>
            <w:rStyle w:val="Hyperlink"/>
          </w:rPr>
          <w:t>админки</w:t>
        </w:r>
        <w:r w:rsidR="00300D96" w:rsidRPr="00EB38F0">
          <w:rPr>
            <w:rStyle w:val="Hyperlink"/>
            <w:lang w:val="en-US"/>
          </w:rPr>
          <w:t xml:space="preserve"> | Login</w:t>
        </w:r>
      </w:hyperlink>
    </w:p>
    <w:p w14:paraId="1492465A" w14:textId="77777777" w:rsidR="00300D96" w:rsidRPr="00EB38F0" w:rsidRDefault="00602FD3" w:rsidP="00300D96">
      <w:pPr>
        <w:rPr>
          <w:rStyle w:val="Hyperlink"/>
          <w:lang w:val="en-US"/>
        </w:rPr>
      </w:pPr>
      <w:hyperlink r:id="rId46" w:history="1">
        <w:r w:rsidR="00300D96" w:rsidRPr="00EB38F0">
          <w:rPr>
            <w:rStyle w:val="Hyperlink"/>
            <w:lang w:val="en-US"/>
          </w:rPr>
          <w:t>mhevery/jasmine-node: Integration of Jasmine Spec framework with Node.js</w:t>
        </w:r>
      </w:hyperlink>
    </w:p>
    <w:p w14:paraId="4AA19614" w14:textId="77777777" w:rsidR="00300D96" w:rsidRPr="00EB38F0" w:rsidRDefault="00602FD3"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602FD3"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602FD3" w:rsidP="00300D96">
      <w:pPr>
        <w:rPr>
          <w:rStyle w:val="Hyperlink"/>
          <w:lang w:val="en-US"/>
        </w:rPr>
      </w:pPr>
      <w:hyperlink r:id="rId49" w:history="1">
        <w:r w:rsidR="00300D96" w:rsidRPr="00EB38F0">
          <w:rPr>
            <w:rStyle w:val="Hyperlink"/>
            <w:lang w:val="en-US"/>
          </w:rPr>
          <w:t>PUT vs POST - Comparing HTTP Methods - KeyCDN Support</w:t>
        </w:r>
      </w:hyperlink>
    </w:p>
    <w:p w14:paraId="18F9DC90" w14:textId="77777777" w:rsidR="00300D96" w:rsidRPr="00EB38F0" w:rsidRDefault="00602FD3"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602FD3" w:rsidP="00300D96">
      <w:pPr>
        <w:rPr>
          <w:rStyle w:val="Hyperlink"/>
          <w:lang w:val="en-US"/>
        </w:rPr>
      </w:pPr>
      <w:hyperlink r:id="rId51" w:history="1">
        <w:r w:rsidR="00300D96" w:rsidRPr="00EB38F0">
          <w:rPr>
            <w:rStyle w:val="Hyperlink"/>
            <w:lang w:val="en-US"/>
          </w:rPr>
          <w:t>progressbar - ngx-bootstrap · Bit</w:t>
        </w:r>
      </w:hyperlink>
    </w:p>
    <w:p w14:paraId="47E779D8" w14:textId="77777777" w:rsidR="00300D96" w:rsidRPr="00EB38F0" w:rsidRDefault="00602FD3"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602FD3"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602FD3" w:rsidP="00300D96">
      <w:pPr>
        <w:rPr>
          <w:rStyle w:val="Hyperlink"/>
          <w:lang w:val="en-US"/>
        </w:rPr>
      </w:pPr>
      <w:hyperlink r:id="rId54" w:history="1">
        <w:r w:rsidR="00300D96" w:rsidRPr="00EB38F0">
          <w:rPr>
            <w:rStyle w:val="Hyperlink"/>
            <w:lang w:val="en-US"/>
          </w:rPr>
          <w:t>Angular @ViewChild: In-Depth Explanation (All Features Covered)</w:t>
        </w:r>
      </w:hyperlink>
    </w:p>
    <w:p w14:paraId="453F6BEE" w14:textId="77777777" w:rsidR="00300D96" w:rsidRPr="00EB38F0" w:rsidRDefault="00602FD3"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602FD3" w:rsidP="00300D96">
      <w:pPr>
        <w:rPr>
          <w:rStyle w:val="Hyperlink"/>
          <w:lang w:val="en-US"/>
        </w:rPr>
      </w:pPr>
      <w:hyperlink r:id="rId56" w:history="1">
        <w:r w:rsidR="00300D96" w:rsidRPr="00EB38F0">
          <w:rPr>
            <w:rStyle w:val="Hyperlink"/>
            <w:lang w:val="en-US"/>
          </w:rPr>
          <w:t>WebAIM: Contrast Checker</w:t>
        </w:r>
      </w:hyperlink>
    </w:p>
    <w:p w14:paraId="36876239" w14:textId="77777777" w:rsidR="00300D96" w:rsidRPr="00EB38F0" w:rsidRDefault="00602FD3" w:rsidP="00300D96">
      <w:pPr>
        <w:rPr>
          <w:rStyle w:val="Hyperlink"/>
          <w:lang w:val="en-US"/>
        </w:rPr>
      </w:pPr>
      <w:hyperlink r:id="rId57" w:history="1">
        <w:r w:rsidR="00300D96" w:rsidRPr="00EB38F0">
          <w:rPr>
            <w:rStyle w:val="Hyperlink"/>
            <w:lang w:val="en-US"/>
          </w:rPr>
          <w:t>Box Shadow CSS Generator | CSSmatic</w:t>
        </w:r>
      </w:hyperlink>
    </w:p>
    <w:p w14:paraId="02CFE573" w14:textId="77777777" w:rsidR="00300D96" w:rsidRPr="00EB38F0" w:rsidRDefault="00602FD3"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602FD3"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602FD3"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602FD3" w:rsidP="00300D96">
      <w:pPr>
        <w:rPr>
          <w:rStyle w:val="Hyperlink"/>
          <w:lang w:val="en-US"/>
        </w:rPr>
      </w:pPr>
      <w:hyperlink r:id="rId61" w:history="1">
        <w:r w:rsidR="00300D96" w:rsidRPr="00EB38F0">
          <w:rPr>
            <w:rStyle w:val="Hyperlink"/>
            <w:lang w:val="en-US"/>
          </w:rPr>
          <w:t>Angular Authentication: Using Route Guards - Ryan Chenkie - Medium</w:t>
        </w:r>
      </w:hyperlink>
    </w:p>
    <w:p w14:paraId="2A08F6A0" w14:textId="77777777" w:rsidR="00300D96" w:rsidRPr="00EB38F0" w:rsidRDefault="00602FD3" w:rsidP="00300D96">
      <w:pPr>
        <w:rPr>
          <w:rStyle w:val="Hyperlink"/>
          <w:lang w:val="en-US"/>
        </w:rPr>
      </w:pPr>
      <w:hyperlink r:id="rId62" w:history="1">
        <w:r w:rsidR="00300D96" w:rsidRPr="00EB38F0">
          <w:rPr>
            <w:rStyle w:val="Hyperlink"/>
            <w:lang w:val="en-US"/>
          </w:rPr>
          <w:t>Using RxJS switchMap With Angular 7 Reactive Forms to Cancel Pending Requests - Credera</w:t>
        </w:r>
      </w:hyperlink>
    </w:p>
    <w:p w14:paraId="1D530F2A" w14:textId="6FD72C93" w:rsidR="00300D96" w:rsidRPr="00300D96" w:rsidRDefault="00602FD3"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602FD3"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72EC3D82" w14:textId="77777777" w:rsidR="00C02632" w:rsidRDefault="00C02632">
      <w:pPr>
        <w:rPr>
          <w:rFonts w:asciiTheme="majorHAnsi" w:eastAsiaTheme="majorEastAsia" w:hAnsiTheme="majorHAnsi" w:cstheme="majorBidi"/>
          <w:iCs/>
          <w:color w:val="2F5496" w:themeColor="accent1" w:themeShade="BF"/>
          <w:sz w:val="28"/>
          <w:szCs w:val="28"/>
        </w:rPr>
      </w:pPr>
      <w:bookmarkStart w:id="43" w:name="_Toc25553330"/>
      <w:bookmarkStart w:id="44" w:name="_Toc71703266"/>
      <w:bookmarkStart w:id="45" w:name="_Toc2333875"/>
      <w:r>
        <w:rPr>
          <w:iCs/>
        </w:rPr>
        <w:br w:type="page"/>
      </w:r>
    </w:p>
    <w:p w14:paraId="4E362427" w14:textId="7897CEFA" w:rsidR="00AA0785" w:rsidRPr="00791020" w:rsidRDefault="00AA0785" w:rsidP="00AA0785">
      <w:pPr>
        <w:pStyle w:val="Heading2"/>
        <w:rPr>
          <w:i/>
          <w:iCs/>
        </w:rPr>
      </w:pPr>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0A791BAC" w:rsidR="0067580A" w:rsidRDefault="0067580A" w:rsidP="00F53ED8">
            <w:r>
              <w:t>1h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77777777" w:rsidR="0067580A" w:rsidRDefault="0067580A" w:rsidP="00896E05">
            <w:pPr>
              <w:tabs>
                <w:tab w:val="left" w:pos="735"/>
              </w:tabs>
            </w:pPr>
          </w:p>
        </w:tc>
        <w:tc>
          <w:tcPr>
            <w:tcW w:w="1041" w:type="dxa"/>
          </w:tcPr>
          <w:p w14:paraId="03C9CC91" w14:textId="77777777" w:rsidR="0067580A" w:rsidRDefault="0067580A" w:rsidP="00F53ED8"/>
        </w:tc>
        <w:tc>
          <w:tcPr>
            <w:tcW w:w="6641" w:type="dxa"/>
          </w:tcPr>
          <w:p w14:paraId="6FB987D3" w14:textId="77777777" w:rsidR="0067580A" w:rsidRDefault="0067580A" w:rsidP="00F53ED8">
            <w:pPr>
              <w:rPr>
                <w:rFonts w:ascii="Calibri" w:hAnsi="Calibri" w:cs="Calibri"/>
                <w:color w:val="000000"/>
                <w:sz w:val="22"/>
                <w:szCs w:val="22"/>
              </w:rPr>
            </w:pPr>
          </w:p>
        </w:tc>
      </w:tr>
      <w:tr w:rsidR="0067580A" w14:paraId="06AF7B61" w14:textId="77777777" w:rsidTr="00896E05">
        <w:trPr>
          <w:trHeight w:val="335"/>
        </w:trPr>
        <w:tc>
          <w:tcPr>
            <w:tcW w:w="1342" w:type="dxa"/>
          </w:tcPr>
          <w:p w14:paraId="1A01B537" w14:textId="77777777" w:rsidR="0067580A" w:rsidRDefault="0067580A" w:rsidP="00896E05">
            <w:pPr>
              <w:tabs>
                <w:tab w:val="left" w:pos="735"/>
              </w:tabs>
            </w:pPr>
          </w:p>
        </w:tc>
        <w:tc>
          <w:tcPr>
            <w:tcW w:w="1041" w:type="dxa"/>
          </w:tcPr>
          <w:p w14:paraId="4E91C8A2" w14:textId="77777777" w:rsidR="0067580A" w:rsidRDefault="0067580A" w:rsidP="00F53ED8"/>
        </w:tc>
        <w:tc>
          <w:tcPr>
            <w:tcW w:w="6641" w:type="dxa"/>
          </w:tcPr>
          <w:p w14:paraId="49CADDE5" w14:textId="77777777" w:rsidR="0067580A" w:rsidRDefault="0067580A" w:rsidP="00F53ED8">
            <w:pPr>
              <w:rPr>
                <w:rFonts w:ascii="Calibri" w:hAnsi="Calibri" w:cs="Calibri"/>
                <w:color w:val="000000"/>
                <w:sz w:val="22"/>
                <w:szCs w:val="22"/>
              </w:rPr>
            </w:pPr>
          </w:p>
        </w:tc>
      </w:tr>
      <w:tr w:rsidR="0067580A" w14:paraId="13235C87" w14:textId="77777777" w:rsidTr="00896E05">
        <w:trPr>
          <w:trHeight w:val="335"/>
        </w:trPr>
        <w:tc>
          <w:tcPr>
            <w:tcW w:w="1342" w:type="dxa"/>
          </w:tcPr>
          <w:p w14:paraId="7BD3B363" w14:textId="77777777" w:rsidR="0067580A" w:rsidRDefault="0067580A" w:rsidP="00896E05">
            <w:pPr>
              <w:tabs>
                <w:tab w:val="left" w:pos="735"/>
              </w:tabs>
            </w:pPr>
          </w:p>
        </w:tc>
        <w:tc>
          <w:tcPr>
            <w:tcW w:w="1041" w:type="dxa"/>
          </w:tcPr>
          <w:p w14:paraId="0395DD3F" w14:textId="77777777" w:rsidR="0067580A" w:rsidRDefault="0067580A" w:rsidP="00F53ED8"/>
        </w:tc>
        <w:tc>
          <w:tcPr>
            <w:tcW w:w="6641" w:type="dxa"/>
          </w:tcPr>
          <w:p w14:paraId="27556C2A" w14:textId="77777777" w:rsidR="0067580A" w:rsidRDefault="0067580A" w:rsidP="00F53ED8">
            <w:pPr>
              <w:rPr>
                <w:rFonts w:ascii="Calibri" w:hAnsi="Calibri" w:cs="Calibri"/>
                <w:color w:val="000000"/>
                <w:sz w:val="22"/>
                <w:szCs w:val="22"/>
              </w:rPr>
            </w:pPr>
          </w:p>
        </w:tc>
      </w:tr>
      <w:tr w:rsidR="0067580A" w14:paraId="01948706" w14:textId="77777777" w:rsidTr="00896E05">
        <w:trPr>
          <w:trHeight w:val="335"/>
        </w:trPr>
        <w:tc>
          <w:tcPr>
            <w:tcW w:w="1342" w:type="dxa"/>
          </w:tcPr>
          <w:p w14:paraId="6F945199" w14:textId="77777777" w:rsidR="0067580A" w:rsidRDefault="0067580A" w:rsidP="00896E05">
            <w:pPr>
              <w:tabs>
                <w:tab w:val="left" w:pos="735"/>
              </w:tabs>
            </w:pPr>
          </w:p>
        </w:tc>
        <w:tc>
          <w:tcPr>
            <w:tcW w:w="1041" w:type="dxa"/>
          </w:tcPr>
          <w:p w14:paraId="280B43DC" w14:textId="77777777" w:rsidR="0067580A" w:rsidRDefault="0067580A" w:rsidP="00F53ED8"/>
        </w:tc>
        <w:tc>
          <w:tcPr>
            <w:tcW w:w="6641" w:type="dxa"/>
          </w:tcPr>
          <w:p w14:paraId="53370A57" w14:textId="77777777" w:rsidR="0067580A" w:rsidRDefault="0067580A" w:rsidP="00F53ED8">
            <w:pPr>
              <w:rPr>
                <w:rFonts w:ascii="Calibri" w:hAnsi="Calibri" w:cs="Calibri"/>
                <w:color w:val="000000"/>
                <w:sz w:val="22"/>
                <w:szCs w:val="22"/>
              </w:rPr>
            </w:pPr>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FAC2B" w14:textId="77777777" w:rsidR="00602FD3" w:rsidRDefault="00602FD3">
      <w:r>
        <w:separator/>
      </w:r>
    </w:p>
  </w:endnote>
  <w:endnote w:type="continuationSeparator" w:id="0">
    <w:p w14:paraId="2CB063DB" w14:textId="77777777" w:rsidR="00602FD3" w:rsidRDefault="00602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7BF57411" w:rsidR="00EB38F0" w:rsidRDefault="00EB38F0"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r w:rsidR="00602FD3">
      <w:fldChar w:fldCharType="begin"/>
    </w:r>
    <w:r w:rsidR="00602FD3">
      <w:instrText xml:space="preserve"> SAVEDATE  \* MERGEFORMAT </w:instrText>
    </w:r>
    <w:r w:rsidR="00602FD3">
      <w:fldChar w:fldCharType="separate"/>
    </w:r>
    <w:r w:rsidR="00513098">
      <w:rPr>
        <w:noProof/>
      </w:rPr>
      <w:t>25/03/2020 12:22:00</w:t>
    </w:r>
    <w:r w:rsidR="00602FD3">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BE466" w14:textId="77777777" w:rsidR="00602FD3" w:rsidRDefault="00602FD3">
      <w:r>
        <w:separator/>
      </w:r>
    </w:p>
  </w:footnote>
  <w:footnote w:type="continuationSeparator" w:id="0">
    <w:p w14:paraId="0E7024C0" w14:textId="77777777" w:rsidR="00602FD3" w:rsidRDefault="00602F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EB38F0" w:rsidRPr="00CF70B4" w:rsidRDefault="00EB38F0"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EB38F0" w:rsidRDefault="00EB38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6B84"/>
    <w:rsid w:val="0005613A"/>
    <w:rsid w:val="00057CF4"/>
    <w:rsid w:val="00092E6F"/>
    <w:rsid w:val="00097C09"/>
    <w:rsid w:val="000B0405"/>
    <w:rsid w:val="000B692A"/>
    <w:rsid w:val="000B70BF"/>
    <w:rsid w:val="000C7908"/>
    <w:rsid w:val="000D1CCA"/>
    <w:rsid w:val="000E17A8"/>
    <w:rsid w:val="000E636F"/>
    <w:rsid w:val="000F4D37"/>
    <w:rsid w:val="000F57ED"/>
    <w:rsid w:val="001048AD"/>
    <w:rsid w:val="00106180"/>
    <w:rsid w:val="00113569"/>
    <w:rsid w:val="00124E46"/>
    <w:rsid w:val="001277A9"/>
    <w:rsid w:val="00153DE0"/>
    <w:rsid w:val="00172C7C"/>
    <w:rsid w:val="00175513"/>
    <w:rsid w:val="00182422"/>
    <w:rsid w:val="0019329C"/>
    <w:rsid w:val="00194F34"/>
    <w:rsid w:val="001A7319"/>
    <w:rsid w:val="001B7271"/>
    <w:rsid w:val="001B7C29"/>
    <w:rsid w:val="001D53F3"/>
    <w:rsid w:val="001F2311"/>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156E"/>
    <w:rsid w:val="00274746"/>
    <w:rsid w:val="00281546"/>
    <w:rsid w:val="00281FF4"/>
    <w:rsid w:val="0028721B"/>
    <w:rsid w:val="0028754E"/>
    <w:rsid w:val="00291126"/>
    <w:rsid w:val="00297836"/>
    <w:rsid w:val="00297EAC"/>
    <w:rsid w:val="002A1DB5"/>
    <w:rsid w:val="002B1F85"/>
    <w:rsid w:val="002B5216"/>
    <w:rsid w:val="002C264C"/>
    <w:rsid w:val="002C4C01"/>
    <w:rsid w:val="002C6F74"/>
    <w:rsid w:val="002D67F0"/>
    <w:rsid w:val="002E5622"/>
    <w:rsid w:val="002F39FF"/>
    <w:rsid w:val="00300590"/>
    <w:rsid w:val="00300D96"/>
    <w:rsid w:val="003104EC"/>
    <w:rsid w:val="0031351F"/>
    <w:rsid w:val="003207C4"/>
    <w:rsid w:val="00323BEA"/>
    <w:rsid w:val="003254B1"/>
    <w:rsid w:val="00325C4B"/>
    <w:rsid w:val="003328AE"/>
    <w:rsid w:val="00334F0E"/>
    <w:rsid w:val="00337744"/>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D4716"/>
    <w:rsid w:val="005E1E76"/>
    <w:rsid w:val="005F1E59"/>
    <w:rsid w:val="005F2769"/>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3112"/>
    <w:rsid w:val="006C3D03"/>
    <w:rsid w:val="006C5A6B"/>
    <w:rsid w:val="006D36A7"/>
    <w:rsid w:val="006E2C58"/>
    <w:rsid w:val="006E564D"/>
    <w:rsid w:val="006F2F14"/>
    <w:rsid w:val="006F700C"/>
    <w:rsid w:val="00704565"/>
    <w:rsid w:val="00712CB6"/>
    <w:rsid w:val="007138CE"/>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5BEF"/>
    <w:rsid w:val="00797537"/>
    <w:rsid w:val="007A2CC8"/>
    <w:rsid w:val="007B1949"/>
    <w:rsid w:val="007C1282"/>
    <w:rsid w:val="007C1541"/>
    <w:rsid w:val="007C53D3"/>
    <w:rsid w:val="007D7477"/>
    <w:rsid w:val="007E6ABC"/>
    <w:rsid w:val="007F50D7"/>
    <w:rsid w:val="00810BC9"/>
    <w:rsid w:val="00811908"/>
    <w:rsid w:val="00813F6B"/>
    <w:rsid w:val="008204A5"/>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801A0"/>
    <w:rsid w:val="00990A5B"/>
    <w:rsid w:val="00992256"/>
    <w:rsid w:val="0099534D"/>
    <w:rsid w:val="009A3984"/>
    <w:rsid w:val="009A72BC"/>
    <w:rsid w:val="009B3C59"/>
    <w:rsid w:val="009C7E57"/>
    <w:rsid w:val="009E4FC8"/>
    <w:rsid w:val="009E6E4E"/>
    <w:rsid w:val="009E7EC6"/>
    <w:rsid w:val="009F64CF"/>
    <w:rsid w:val="00A14804"/>
    <w:rsid w:val="00A1792E"/>
    <w:rsid w:val="00A27CCE"/>
    <w:rsid w:val="00A3062E"/>
    <w:rsid w:val="00A30A1D"/>
    <w:rsid w:val="00A55C8C"/>
    <w:rsid w:val="00A615D6"/>
    <w:rsid w:val="00A70F6A"/>
    <w:rsid w:val="00A71B46"/>
    <w:rsid w:val="00A86DFB"/>
    <w:rsid w:val="00A96628"/>
    <w:rsid w:val="00AA0785"/>
    <w:rsid w:val="00AB33BB"/>
    <w:rsid w:val="00AB3FA4"/>
    <w:rsid w:val="00AB52D6"/>
    <w:rsid w:val="00AB5D92"/>
    <w:rsid w:val="00AD4E50"/>
    <w:rsid w:val="00AD6C00"/>
    <w:rsid w:val="00AE058A"/>
    <w:rsid w:val="00AE3CC9"/>
    <w:rsid w:val="00AE470C"/>
    <w:rsid w:val="00B013FD"/>
    <w:rsid w:val="00B04E6D"/>
    <w:rsid w:val="00B242BF"/>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E0666"/>
    <w:rsid w:val="00BF611A"/>
    <w:rsid w:val="00C02632"/>
    <w:rsid w:val="00C06F36"/>
    <w:rsid w:val="00C12243"/>
    <w:rsid w:val="00C125D2"/>
    <w:rsid w:val="00C14570"/>
    <w:rsid w:val="00C23E1B"/>
    <w:rsid w:val="00C315ED"/>
    <w:rsid w:val="00C43B85"/>
    <w:rsid w:val="00C505B1"/>
    <w:rsid w:val="00C53E65"/>
    <w:rsid w:val="00C6487B"/>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451C"/>
    <w:rsid w:val="00D5296F"/>
    <w:rsid w:val="00D54252"/>
    <w:rsid w:val="00D562E2"/>
    <w:rsid w:val="00D63A72"/>
    <w:rsid w:val="00D72300"/>
    <w:rsid w:val="00D8424D"/>
    <w:rsid w:val="00D903B3"/>
    <w:rsid w:val="00DA3483"/>
    <w:rsid w:val="00DA4C42"/>
    <w:rsid w:val="00DA4CCB"/>
    <w:rsid w:val="00DA7D3D"/>
    <w:rsid w:val="00DB2183"/>
    <w:rsid w:val="00DB4900"/>
    <w:rsid w:val="00DD762B"/>
    <w:rsid w:val="00DE20DD"/>
    <w:rsid w:val="00DF36A1"/>
    <w:rsid w:val="00E1011D"/>
    <w:rsid w:val="00E109AA"/>
    <w:rsid w:val="00E232A5"/>
    <w:rsid w:val="00E30CDF"/>
    <w:rsid w:val="00E337C8"/>
    <w:rsid w:val="00E42F56"/>
    <w:rsid w:val="00E4394B"/>
    <w:rsid w:val="00E47CF9"/>
    <w:rsid w:val="00E63311"/>
    <w:rsid w:val="00E875A0"/>
    <w:rsid w:val="00E91A9B"/>
    <w:rsid w:val="00EA614F"/>
    <w:rsid w:val="00EA734C"/>
    <w:rsid w:val="00EB38F0"/>
    <w:rsid w:val="00ED3A54"/>
    <w:rsid w:val="00ED40B6"/>
    <w:rsid w:val="00ED4F66"/>
    <w:rsid w:val="00ED50C4"/>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1520</TotalTime>
  <Pages>30</Pages>
  <Words>4789</Words>
  <Characters>26344</Characters>
  <Application>Microsoft Office Word</Application>
  <DocSecurity>0</DocSecurity>
  <Lines>219</Lines>
  <Paragraphs>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31071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110</cp:revision>
  <cp:lastPrinted>2004-09-01T12:58:00Z</cp:lastPrinted>
  <dcterms:created xsi:type="dcterms:W3CDTF">2020-02-11T17:55:00Z</dcterms:created>
  <dcterms:modified xsi:type="dcterms:W3CDTF">2020-03-25T15:07:00Z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