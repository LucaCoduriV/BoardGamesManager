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2E2E13">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2E2E13">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2E2E13">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2E2E13">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2E2E13">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2E2E13">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2E2E13">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2E2E13">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2E2E13">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2E2E13">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2E2E13">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2E2E13">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2E2E13">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2E2E13">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2E2E13">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2E2E13">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2E2E13">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2E2E13">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2E2E13">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2E2E13">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2E2E13">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2E2E13">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2E2E13">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2E2E13">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2E2E13">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2E2E13">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2E2E13">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2E2E13">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C326B0"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54818FDD" w:rsidR="00F837FE" w:rsidRPr="00F53D52" w:rsidRDefault="00F837FE" w:rsidP="00D81C21">
      <w:pPr>
        <w:jc w:val="both"/>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44ACA6D" w:rsidR="00F53D52" w:rsidRDefault="00F53D52" w:rsidP="00D81C21">
      <w:pPr>
        <w:jc w:val="both"/>
      </w:pPr>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D81C21">
      <w:pPr>
        <w:jc w:val="both"/>
      </w:pPr>
      <w:r>
        <w:t>Lors du développement J’ai donc fait mes tests à l’aide de console.log() à chaque fois que quelque chose ne fonctionnait pas comme prévu.</w:t>
      </w:r>
    </w:p>
    <w:p w14:paraId="6126D0FC" w14:textId="5879F9B3" w:rsidR="00D8424D" w:rsidRDefault="00D8424D" w:rsidP="00D81C21">
      <w:pPr>
        <w:jc w:val="both"/>
      </w:pPr>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5F8161AA" w14:textId="77777777" w:rsidR="00797537" w:rsidRDefault="00797537" w:rsidP="00E42F56">
      <w:pPr>
        <w:pStyle w:val="Heading2"/>
        <w:rPr>
          <w:i/>
          <w:iCs/>
        </w:rPr>
      </w:pPr>
      <w:bookmarkStart w:id="17" w:name="_Toc2333862"/>
      <w:bookmarkStart w:id="18" w:name="_Toc25553317"/>
      <w:bookmarkStart w:id="19" w:name="_Toc71691022"/>
      <w:bookmarkStart w:id="20" w:name="_Ref254352701"/>
      <w:r>
        <w:rPr>
          <w:iCs/>
        </w:rPr>
        <w:t>Choix techniques</w:t>
      </w:r>
      <w:bookmarkEnd w:id="17"/>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D81C21">
      <w:pPr>
        <w:jc w:val="both"/>
      </w:pPr>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6C561481" w14:textId="29C51C09" w:rsidR="00AF40CC" w:rsidRDefault="00AF40CC" w:rsidP="00D81C21">
      <w:pPr>
        <w:jc w:val="both"/>
      </w:pPr>
      <w:r>
        <w:t>Pour ne pas réinventer la roue, Nous avons utilisé plusieurs bibliothèques, voici les plus importants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r>
        <w:t>JSONWebToken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58F140EB" w:rsidR="00EA23AA" w:rsidRPr="007819D3" w:rsidRDefault="009C39BC" w:rsidP="00D81C21">
      <w:pPr>
        <w:ind w:left="360"/>
        <w:jc w:val="both"/>
      </w:pPr>
      <w:r>
        <w:lastRenderedPageBreak/>
        <w:t>Pour connaitre les bibliothèque</w:t>
      </w:r>
      <w:r w:rsidR="00DF18CE">
        <w:t>s</w:t>
      </w:r>
      <w:r>
        <w:t xml:space="preserve"> que je n’ai pas cité, veuillez regarder dans le fichier pac</w:t>
      </w:r>
      <w:r w:rsidR="00546836">
        <w:t>k</w:t>
      </w:r>
      <w:r>
        <w:t>age.json.</w:t>
      </w:r>
    </w:p>
    <w:p w14:paraId="477134D2" w14:textId="6500564B" w:rsidR="00AF40CC" w:rsidRPr="00797537" w:rsidRDefault="00AF40CC" w:rsidP="004D53C5"/>
    <w:p w14:paraId="599C9FF2" w14:textId="586EEDCD" w:rsidR="00E42F56" w:rsidRDefault="00E42F56" w:rsidP="00E42F56">
      <w:pPr>
        <w:pStyle w:val="Heading2"/>
        <w:rPr>
          <w:iCs/>
        </w:rPr>
      </w:pPr>
      <w:bookmarkStart w:id="21" w:name="_Toc2333863"/>
      <w:r>
        <w:rPr>
          <w:iCs/>
        </w:rPr>
        <w:t>Modèle Logique de données</w:t>
      </w:r>
      <w:bookmarkEnd w:id="21"/>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2"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2"/>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D81C21">
      <w:pPr>
        <w:jc w:val="both"/>
      </w:pPr>
      <w:r>
        <w:t>Voici une petite documentation expliquant comment utiliser les différentes routes de notre API.</w:t>
      </w:r>
    </w:p>
    <w:p w14:paraId="7854BE82" w14:textId="5C77A83F" w:rsidR="00CF4003" w:rsidRDefault="00CF4003" w:rsidP="00D81C21">
      <w:pPr>
        <w:jc w:val="both"/>
      </w:pPr>
      <w:r>
        <w:t>Bastian et moi avons cré</w:t>
      </w:r>
      <w:r w:rsidR="00601825">
        <w:t>é</w:t>
      </w:r>
      <w:r>
        <w:t xml:space="preserve">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0804E5BA" w:rsidR="00457C80" w:rsidRPr="00513098" w:rsidRDefault="001F3575" w:rsidP="000F4D37">
      <w:pPr>
        <w:rPr>
          <w:lang w:val="fr-CH"/>
        </w:rPr>
      </w:pPr>
      <w:r w:rsidRPr="00513098">
        <w:rPr>
          <w:lang w:val="fr-CH"/>
        </w:rPr>
        <w:t>Réponse :</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D81C21">
      <w:pPr>
        <w:jc w:val="both"/>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D81C21">
      <w:pPr>
        <w:jc w:val="both"/>
        <w:rPr>
          <w:lang w:val="fr-CH"/>
        </w:rPr>
      </w:pPr>
      <w:r w:rsidRPr="00457C80">
        <w:rPr>
          <w:lang w:val="fr-CH"/>
        </w:rPr>
        <w:t xml:space="preserve">Données </w:t>
      </w:r>
      <w:r w:rsidR="00C14570" w:rsidRPr="00457C80">
        <w:rPr>
          <w:lang w:val="fr-CH"/>
        </w:rPr>
        <w:t>attendues :</w:t>
      </w:r>
    </w:p>
    <w:p w14:paraId="327CB427" w14:textId="32DF8BEF" w:rsidR="00457C80" w:rsidRDefault="00457C80" w:rsidP="00D81C21">
      <w:pPr>
        <w:jc w:val="both"/>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D81C21">
      <w:pPr>
        <w:jc w:val="both"/>
        <w:rPr>
          <w:lang w:val="fr-CH"/>
        </w:rPr>
      </w:pPr>
      <w:r>
        <w:rPr>
          <w:lang w:val="fr-CH"/>
        </w:rPr>
        <w:t>Réponse :</w:t>
      </w:r>
    </w:p>
    <w:p w14:paraId="19047BD7" w14:textId="793E06B5" w:rsidR="00457C80" w:rsidRDefault="00457C80" w:rsidP="00D81C21">
      <w:pPr>
        <w:jc w:val="both"/>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D81C21">
      <w:pPr>
        <w:jc w:val="both"/>
        <w:rPr>
          <w:lang w:val="fr-CH"/>
        </w:rPr>
      </w:pPr>
      <w:r w:rsidRPr="00C14570">
        <w:rPr>
          <w:lang w:val="fr-CH"/>
        </w:rPr>
        <w:t>Permet d’avoir les détails d</w:t>
      </w:r>
      <w:r>
        <w:rPr>
          <w:lang w:val="fr-CH"/>
        </w:rPr>
        <w:t>’un jeu</w:t>
      </w:r>
    </w:p>
    <w:p w14:paraId="26EBB943" w14:textId="77777777" w:rsidR="00D63A72" w:rsidRPr="00457C80" w:rsidRDefault="00D63A72" w:rsidP="00D81C21">
      <w:pPr>
        <w:jc w:val="both"/>
        <w:rPr>
          <w:lang w:val="fr-CH"/>
        </w:rPr>
      </w:pPr>
      <w:r w:rsidRPr="00457C80">
        <w:rPr>
          <w:lang w:val="fr-CH"/>
        </w:rPr>
        <w:t>Données attendues :</w:t>
      </w:r>
    </w:p>
    <w:p w14:paraId="76594DC9" w14:textId="3C2F09AB" w:rsidR="00C14570" w:rsidRDefault="00D63A72" w:rsidP="00D81C21">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D81C21">
      <w:pPr>
        <w:jc w:val="both"/>
        <w:rPr>
          <w:lang w:val="fr-CH"/>
        </w:rPr>
      </w:pPr>
      <w:r>
        <w:rPr>
          <w:lang w:val="fr-CH"/>
        </w:rPr>
        <w:t>Réponse :</w:t>
      </w:r>
    </w:p>
    <w:p w14:paraId="51C76663" w14:textId="70F6EDA9" w:rsidR="00D63A72" w:rsidRDefault="00D63A72" w:rsidP="00D81C21">
      <w:pPr>
        <w:jc w:val="both"/>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81C21">
      <w:pPr>
        <w:jc w:val="both"/>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81C21">
      <w:pPr>
        <w:jc w:val="both"/>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81C21">
      <w:pPr>
        <w:jc w:val="both"/>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D81C21">
      <w:pPr>
        <w:jc w:val="both"/>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81C21">
      <w:pPr>
        <w:jc w:val="both"/>
        <w:rPr>
          <w:lang w:val="fr-CH"/>
        </w:rPr>
      </w:pPr>
      <w:r w:rsidRPr="00457C80">
        <w:rPr>
          <w:lang w:val="fr-CH"/>
        </w:rPr>
        <w:t>Données attendues :</w:t>
      </w:r>
      <w:r w:rsidR="008E335A">
        <w:rPr>
          <w:lang w:val="fr-CH"/>
        </w:rPr>
        <w:t xml:space="preserve"> aucune</w:t>
      </w:r>
    </w:p>
    <w:p w14:paraId="0EDE40F9" w14:textId="0D7A5259" w:rsidR="00D63A72" w:rsidRDefault="00D63A72" w:rsidP="00D81C21">
      <w:pPr>
        <w:jc w:val="both"/>
        <w:rPr>
          <w:lang w:val="fr-CH"/>
        </w:rPr>
      </w:pPr>
      <w:r>
        <w:rPr>
          <w:lang w:val="fr-CH"/>
        </w:rPr>
        <w:t>Réponse :</w:t>
      </w:r>
    </w:p>
    <w:p w14:paraId="28B5C653" w14:textId="652C1322" w:rsidR="008E335A" w:rsidRDefault="008E335A" w:rsidP="00D81C21">
      <w:pPr>
        <w:jc w:val="both"/>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D81C21">
      <w:pPr>
        <w:jc w:val="both"/>
        <w:rPr>
          <w:lang w:val="fr-CH"/>
        </w:rPr>
      </w:pPr>
      <w:r w:rsidRPr="007138CE">
        <w:rPr>
          <w:lang w:val="fr-CH"/>
        </w:rPr>
        <w:t>Permet d</w:t>
      </w:r>
      <w:r>
        <w:rPr>
          <w:lang w:val="fr-CH"/>
        </w:rPr>
        <w:t>e récupérer les candidats d’un sondage</w:t>
      </w:r>
    </w:p>
    <w:p w14:paraId="770B968F" w14:textId="13F939CA" w:rsidR="00D63A72" w:rsidRPr="00457C80" w:rsidRDefault="00D63A72" w:rsidP="00D81C21">
      <w:pPr>
        <w:jc w:val="both"/>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81C21">
      <w:pPr>
        <w:jc w:val="both"/>
        <w:rPr>
          <w:lang w:val="fr-CH"/>
        </w:rPr>
      </w:pPr>
      <w:r>
        <w:rPr>
          <w:lang w:val="fr-CH"/>
        </w:rPr>
        <w:t>Réponse :</w:t>
      </w:r>
    </w:p>
    <w:p w14:paraId="6DF922C7" w14:textId="539F90CF" w:rsidR="00F62D54" w:rsidRDefault="00F62D54" w:rsidP="00D81C21">
      <w:pPr>
        <w:jc w:val="both"/>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D81C21">
      <w:pPr>
        <w:jc w:val="both"/>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81C21">
      <w:pPr>
        <w:jc w:val="both"/>
        <w:rPr>
          <w:lang w:val="fr-CH"/>
        </w:rPr>
      </w:pPr>
      <w:r w:rsidRPr="00457C80">
        <w:rPr>
          <w:lang w:val="fr-CH"/>
        </w:rPr>
        <w:t>Données attendues :</w:t>
      </w:r>
    </w:p>
    <w:p w14:paraId="426870E7" w14:textId="6A7DE67A" w:rsidR="00C6487B" w:rsidRPr="00457C80" w:rsidRDefault="00C6487B" w:rsidP="00D81C21">
      <w:pPr>
        <w:jc w:val="both"/>
        <w:rPr>
          <w:lang w:val="fr-CH"/>
        </w:rPr>
      </w:pPr>
      <w:r>
        <w:rPr>
          <w:lang w:val="fr-CH"/>
        </w:rPr>
        <w:t>L’ID du sondage à la place de :idSurvey dans le lien.</w:t>
      </w:r>
    </w:p>
    <w:p w14:paraId="15FB1F8C" w14:textId="7AFFBFF7" w:rsidR="00D63A72" w:rsidRDefault="00D63A72" w:rsidP="00D81C21">
      <w:pPr>
        <w:jc w:val="both"/>
        <w:rPr>
          <w:lang w:val="fr-CH"/>
        </w:rPr>
      </w:pPr>
      <w:r>
        <w:rPr>
          <w:lang w:val="fr-CH"/>
        </w:rPr>
        <w:t>Réponse :</w:t>
      </w:r>
    </w:p>
    <w:p w14:paraId="40746B47" w14:textId="00C3409F" w:rsidR="00C6487B" w:rsidRDefault="00C6487B" w:rsidP="00D81C21">
      <w:pPr>
        <w:jc w:val="both"/>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2AED307A" w:rsidR="00513098" w:rsidRPr="00513098" w:rsidRDefault="00513098" w:rsidP="00513098">
      <w:pPr>
        <w:rPr>
          <w:lang w:val="fr-CH"/>
        </w:rPr>
      </w:pPr>
      <w:r>
        <w:rPr>
          <w:lang w:val="fr-CH"/>
        </w:rPr>
        <w:t xml:space="preserve">Permet de récupérer </w:t>
      </w:r>
      <w:r w:rsidR="007819D3">
        <w:rPr>
          <w:lang w:val="fr-CH"/>
        </w:rPr>
        <w:t>ses propres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"/users/:idUser/games/:idGame</w:t>
      </w:r>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D81C21">
      <w:pPr>
        <w:jc w:val="both"/>
        <w:rPr>
          <w:lang w:val="fr-CH"/>
        </w:rPr>
      </w:pPr>
      <w:r>
        <w:rPr>
          <w:lang w:val="fr-CH"/>
        </w:rPr>
        <w:lastRenderedPageBreak/>
        <w:t>Réponse :</w:t>
      </w:r>
    </w:p>
    <w:p w14:paraId="35481770" w14:textId="0FB6166B" w:rsidR="005D4716" w:rsidRDefault="005D4716" w:rsidP="00D81C21">
      <w:pPr>
        <w:jc w:val="both"/>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3" w:name="_Toc2333865"/>
      <w:r>
        <w:t>Point 1</w:t>
      </w:r>
      <w:bookmarkEnd w:id="23"/>
    </w:p>
    <w:p w14:paraId="2E0A127C" w14:textId="77777777" w:rsidR="009319BC" w:rsidRDefault="009319BC" w:rsidP="009319BC">
      <w:pPr>
        <w:pStyle w:val="Heading3"/>
      </w:pPr>
      <w:bookmarkStart w:id="24" w:name="_Toc2333866"/>
      <w:r>
        <w:t>Point 2</w:t>
      </w:r>
      <w:bookmarkEnd w:id="24"/>
    </w:p>
    <w:p w14:paraId="5373EB8C" w14:textId="77777777" w:rsidR="009319BC" w:rsidRPr="009319BC" w:rsidRDefault="009319BC" w:rsidP="009319BC">
      <w:pPr>
        <w:pStyle w:val="Heading3"/>
      </w:pPr>
      <w:bookmarkStart w:id="25" w:name="_Toc2333867"/>
      <w:r>
        <w:t>Point …</w:t>
      </w:r>
      <w:bookmarkEnd w:id="25"/>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6" w:name="_Toc2333868"/>
      <w:r>
        <w:rPr>
          <w:iCs/>
        </w:rPr>
        <w:t>Livraisons</w:t>
      </w:r>
      <w:bookmarkEnd w:id="26"/>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7" w:name="_Toc2333869"/>
      <w:bookmarkStart w:id="28" w:name="_Toc25553321"/>
      <w:bookmarkStart w:id="29" w:name="_Toc71691025"/>
      <w:r>
        <w:t>Tests</w:t>
      </w:r>
      <w:bookmarkEnd w:id="27"/>
    </w:p>
    <w:p w14:paraId="469DE80D" w14:textId="67CFE005" w:rsidR="00F12800" w:rsidRDefault="004D2F9B" w:rsidP="00F12800">
      <w:pPr>
        <w:pStyle w:val="Heading2"/>
        <w:rPr>
          <w:iCs/>
        </w:rPr>
      </w:pPr>
      <w:bookmarkStart w:id="30" w:name="_Toc2333870"/>
      <w:r>
        <w:rPr>
          <w:iCs/>
        </w:rPr>
        <w:t>T</w:t>
      </w:r>
      <w:r w:rsidR="0049659A" w:rsidRPr="00791020">
        <w:rPr>
          <w:iCs/>
        </w:rPr>
        <w:t>est</w:t>
      </w:r>
      <w:bookmarkEnd w:id="28"/>
      <w:r w:rsidR="0049659A" w:rsidRPr="00791020">
        <w:rPr>
          <w:iCs/>
        </w:rPr>
        <w:t>s effectués</w:t>
      </w:r>
      <w:bookmarkStart w:id="31" w:name="_Toc25553322"/>
      <w:bookmarkStart w:id="32" w:name="_Toc71691026"/>
      <w:bookmarkStart w:id="33" w:name="_Toc2333871"/>
      <w:bookmarkEnd w:id="29"/>
      <w:bookmarkEnd w:id="30"/>
    </w:p>
    <w:p w14:paraId="2CD1FF80" w14:textId="1370BB19" w:rsidR="00D54252" w:rsidRDefault="00D54252" w:rsidP="00D54252">
      <w:pPr>
        <w:pStyle w:val="Heading3"/>
      </w:pPr>
      <w:r>
        <w:t>Back-end</w:t>
      </w:r>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npm test »</w:t>
      </w:r>
    </w:p>
    <w:p w14:paraId="310CC5B5" w14:textId="1392CCB1" w:rsidR="000B70BF" w:rsidRPr="00AB5D92" w:rsidRDefault="000B70BF" w:rsidP="00D81C21">
      <w:pPr>
        <w:jc w:val="both"/>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1"/>
      <w:r w:rsidRPr="00791020">
        <w:rPr>
          <w:iCs/>
        </w:rPr>
        <w:t>restantes</w:t>
      </w:r>
      <w:bookmarkEnd w:id="32"/>
      <w:bookmarkEnd w:id="33"/>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775B6FDD"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w:t>
      </w:r>
      <w:r w:rsidR="00521C0A">
        <w:lastRenderedPageBreak/>
        <w:t xml:space="preserve">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36248827"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dû à de mauvaises manipulations</w:t>
      </w:r>
      <w:r w:rsidR="00ED1FA4">
        <w:t xml:space="preserve">, par exemple entrer </w:t>
      </w:r>
      <w:r w:rsidR="00283978">
        <w:t>des caractères non autorisés</w:t>
      </w:r>
      <w:r w:rsidR="009C7DC4">
        <w:t xml:space="preserve"> dans un formulaire</w:t>
      </w:r>
      <w:r w:rsidR="00ED1FA4">
        <w:t>.</w:t>
      </w:r>
    </w:p>
    <w:p w14:paraId="4F93F1E3" w14:textId="75720815" w:rsidR="00BA7917" w:rsidRPr="007D7477" w:rsidRDefault="00BA7917" w:rsidP="00D81C21">
      <w:pPr>
        <w:jc w:val="both"/>
      </w:pPr>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4" w:name="_Toc25553328"/>
      <w:bookmarkStart w:id="35" w:name="_Toc71703263"/>
      <w:bookmarkStart w:id="36" w:name="_Toc2333872"/>
      <w:r w:rsidRPr="0049659A">
        <w:t>C</w:t>
      </w:r>
      <w:bookmarkEnd w:id="34"/>
      <w:bookmarkEnd w:id="35"/>
      <w:r w:rsidR="00684B3D">
        <w:t>onclusions</w:t>
      </w:r>
      <w:bookmarkEnd w:id="36"/>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5D39BAD0" w:rsidR="00CF39A8" w:rsidRDefault="00AA0785" w:rsidP="002A1DB5">
      <w:pPr>
        <w:pStyle w:val="Help"/>
        <w:numPr>
          <w:ilvl w:val="0"/>
          <w:numId w:val="25"/>
        </w:numPr>
      </w:pPr>
      <w:r w:rsidRPr="00791020">
        <w:t>Suites possibles pour le projet (évolutions &amp; améliorations)</w:t>
      </w:r>
    </w:p>
    <w:p w14:paraId="0AC0B36E" w14:textId="77777777" w:rsidR="00C62315" w:rsidRDefault="00C62315" w:rsidP="00C62315"/>
    <w:p w14:paraId="7BA398F5" w14:textId="7B021665" w:rsidR="00041BE4" w:rsidRDefault="00D4153F" w:rsidP="00BB3477">
      <w:pPr>
        <w:jc w:val="both"/>
      </w:pPr>
      <w:bookmarkStart w:id="37" w:name="_Toc71703264"/>
      <w:bookmarkStart w:id="38" w:name="_Toc2333873"/>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6F6BF2C" w:rsidR="007175D0" w:rsidRDefault="007175D0" w:rsidP="00BB3477">
      <w:pPr>
        <w:jc w:val="both"/>
      </w:pPr>
      <w:r>
        <w:t>Par rapport aux objectifs que j’ai cité au début de ce document, je suis plutôt satisfait. J’ai pu remplir quasiment la totalité de mes objectifs. Le seul objectif qui n’a pas été atteint est de corriger les bugs connus. Malheureusement je n’ai pas eu le temps de corriger tous les bugs. En revanche j’ai corrigé les plus importants</w:t>
      </w:r>
      <w:r w:rsidR="009F3736">
        <w:t xml:space="preserve"> d’après moi.</w:t>
      </w:r>
    </w:p>
    <w:p w14:paraId="1CAF3BE6" w14:textId="77777777" w:rsidR="00C01D79" w:rsidRDefault="00041BE4" w:rsidP="00BB3477">
      <w:pPr>
        <w:jc w:val="both"/>
      </w:pPr>
      <w:r>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59AFD547" w:rsidR="004172DF" w:rsidRDefault="00C01D79" w:rsidP="00BB3477">
      <w:pPr>
        <w:jc w:val="both"/>
      </w:pPr>
      <w:r>
        <w:t>En dehors de ça je ne pense pas avoir eu trop de problème. Evidemment je ne sais pas tous faire mais en général une recherche sur google me permet de résoudre mes problèmes assez rapidement.</w:t>
      </w:r>
    </w:p>
    <w:p w14:paraId="65060041" w14:textId="034FC96F" w:rsidR="00BB3477" w:rsidRDefault="004172DF" w:rsidP="00BB3477">
      <w:pPr>
        <w:jc w:val="both"/>
      </w:pPr>
      <w:r>
        <w:t>Ce projet peut-être encore beaucoup amélioré</w:t>
      </w:r>
      <w:r w:rsidR="00BB3477">
        <w:t>, notamment en rajoutant des fonctionnalités comme un historique de votes, un système de recherche avancé et surtout en corrigeant les dernies bugs qu’il reste.</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r w:rsidRPr="0049659A">
        <w:lastRenderedPageBreak/>
        <w:t>A</w:t>
      </w:r>
      <w:bookmarkEnd w:id="37"/>
      <w:r w:rsidR="00684B3D">
        <w:t>nnexes</w:t>
      </w:r>
      <w:bookmarkEnd w:id="38"/>
    </w:p>
    <w:p w14:paraId="1B75E0C3" w14:textId="77777777" w:rsidR="00CF39A8" w:rsidRDefault="00AA0785" w:rsidP="00AA0785">
      <w:pPr>
        <w:pStyle w:val="Heading2"/>
        <w:rPr>
          <w:i/>
          <w:iCs/>
        </w:rPr>
      </w:pPr>
      <w:bookmarkStart w:id="39" w:name="_Toc71703265"/>
      <w:bookmarkStart w:id="40" w:name="_Toc2333874"/>
      <w:r w:rsidRPr="00791020">
        <w:rPr>
          <w:iCs/>
        </w:rPr>
        <w:t>Sources – Bibliographie</w:t>
      </w:r>
      <w:bookmarkEnd w:id="39"/>
      <w:bookmarkEnd w:id="40"/>
    </w:p>
    <w:p w14:paraId="143C6186" w14:textId="77777777" w:rsidR="007F50D7" w:rsidRDefault="002E2E13" w:rsidP="007F50D7">
      <w:hyperlink r:id="rId29" w:history="1">
        <w:r w:rsidR="007F50D7">
          <w:rPr>
            <w:rStyle w:val="Hyperlink"/>
          </w:rPr>
          <w:t>Comment livrer en production notre application Angular ? - Dev to be curious</w:t>
        </w:r>
      </w:hyperlink>
    </w:p>
    <w:p w14:paraId="6B760C7F" w14:textId="77777777" w:rsidR="007F50D7" w:rsidRDefault="002E2E13"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2E2E13"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2E2E13"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2E2E13"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2E2E13"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2E2E13"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2E2E13"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2E2E13"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2E2E13"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2E2E13"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2E2E13"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2E2E13"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2E2E13"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2E2E13"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2E2E13"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2E2E13"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2E2E13"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2E2E13"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2E2E13"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2E2E13"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2E2E13"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2E2E13"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2E2E13"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2E2E13"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2E2E13"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2E2E13"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2E2E13"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2E2E13"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2E2E13"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2E2E13"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2E2E13"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2E2E13"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2E2E13"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2E2E13"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2E2E13"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1" w:name="_Toc25553330"/>
      <w:bookmarkStart w:id="42" w:name="_Toc71703266"/>
      <w:bookmarkStart w:id="43"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1"/>
      <w:bookmarkEnd w:id="42"/>
      <w:r w:rsidR="00E109AA">
        <w:rPr>
          <w:iCs/>
        </w:rPr>
        <w:t>du projet</w:t>
      </w:r>
      <w:bookmarkEnd w:id="43"/>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5A33AC64" w:rsidR="0067580A" w:rsidRDefault="006C0C4D" w:rsidP="00896E05">
            <w:pPr>
              <w:tabs>
                <w:tab w:val="left" w:pos="735"/>
              </w:tabs>
            </w:pPr>
            <w:r>
              <w:t>27.03.2020</w:t>
            </w:r>
          </w:p>
        </w:tc>
        <w:tc>
          <w:tcPr>
            <w:tcW w:w="1041" w:type="dxa"/>
          </w:tcPr>
          <w:p w14:paraId="4E91C8A2" w14:textId="620C3298" w:rsidR="0067580A" w:rsidRDefault="006C0C4D" w:rsidP="00F53ED8">
            <w:r>
              <w:t>1h</w:t>
            </w:r>
          </w:p>
        </w:tc>
        <w:tc>
          <w:tcPr>
            <w:tcW w:w="6641" w:type="dxa"/>
          </w:tcPr>
          <w:p w14:paraId="49CADDE5" w14:textId="6412E3DC" w:rsidR="0067580A" w:rsidRDefault="006C0C4D" w:rsidP="00F53ED8">
            <w:pPr>
              <w:rPr>
                <w:rFonts w:ascii="Calibri" w:hAnsi="Calibri" w:cs="Calibri"/>
                <w:color w:val="000000"/>
                <w:sz w:val="22"/>
                <w:szCs w:val="22"/>
              </w:rPr>
            </w:pPr>
            <w:r>
              <w:rPr>
                <w:rFonts w:ascii="Calibri" w:hAnsi="Calibri" w:cs="Calibri"/>
                <w:color w:val="000000"/>
                <w:sz w:val="22"/>
                <w:szCs w:val="22"/>
              </w:rPr>
              <w:t>Rédaction de la conclusion + correction de quelques fautes</w:t>
            </w:r>
          </w:p>
        </w:tc>
      </w:tr>
      <w:tr w:rsidR="0067580A" w14:paraId="13235C87" w14:textId="77777777" w:rsidTr="00896E05">
        <w:trPr>
          <w:trHeight w:val="335"/>
        </w:trPr>
        <w:tc>
          <w:tcPr>
            <w:tcW w:w="1342" w:type="dxa"/>
          </w:tcPr>
          <w:p w14:paraId="7BD3B363" w14:textId="2115B1CB" w:rsidR="0067580A" w:rsidRDefault="00C326B0" w:rsidP="00896E05">
            <w:pPr>
              <w:tabs>
                <w:tab w:val="left" w:pos="735"/>
              </w:tabs>
            </w:pPr>
            <w:r>
              <w:t>28.03.2020</w:t>
            </w:r>
          </w:p>
        </w:tc>
        <w:tc>
          <w:tcPr>
            <w:tcW w:w="1041" w:type="dxa"/>
          </w:tcPr>
          <w:p w14:paraId="0395DD3F" w14:textId="6D3116D3" w:rsidR="0067580A" w:rsidRDefault="00C326B0" w:rsidP="00F53ED8">
            <w:r>
              <w:t>1h</w:t>
            </w:r>
          </w:p>
        </w:tc>
        <w:tc>
          <w:tcPr>
            <w:tcW w:w="6641" w:type="dxa"/>
          </w:tcPr>
          <w:p w14:paraId="27556C2A" w14:textId="647E545E" w:rsidR="0067580A" w:rsidRDefault="00C326B0" w:rsidP="00F53ED8">
            <w:pPr>
              <w:rPr>
                <w:rFonts w:ascii="Calibri" w:hAnsi="Calibri" w:cs="Calibri"/>
                <w:color w:val="000000"/>
                <w:sz w:val="22"/>
                <w:szCs w:val="22"/>
              </w:rPr>
            </w:pPr>
            <w:r>
              <w:rPr>
                <w:rFonts w:ascii="Calibri" w:hAnsi="Calibri" w:cs="Calibri"/>
                <w:color w:val="000000"/>
                <w:sz w:val="22"/>
                <w:szCs w:val="22"/>
              </w:rPr>
              <w:t>Ajout de commentaire dans l’API pour docjs</w:t>
            </w:r>
          </w:p>
        </w:tc>
      </w:tr>
      <w:tr w:rsidR="0067580A" w14:paraId="01948706" w14:textId="77777777" w:rsidTr="00896E05">
        <w:trPr>
          <w:trHeight w:val="335"/>
        </w:trPr>
        <w:tc>
          <w:tcPr>
            <w:tcW w:w="1342" w:type="dxa"/>
          </w:tcPr>
          <w:p w14:paraId="6F945199" w14:textId="53DC577B" w:rsidR="0067580A" w:rsidRDefault="00970720" w:rsidP="00896E05">
            <w:pPr>
              <w:tabs>
                <w:tab w:val="left" w:pos="735"/>
              </w:tabs>
            </w:pPr>
            <w:r>
              <w:t>28.03.2020</w:t>
            </w:r>
          </w:p>
        </w:tc>
        <w:tc>
          <w:tcPr>
            <w:tcW w:w="1041" w:type="dxa"/>
          </w:tcPr>
          <w:p w14:paraId="280B43DC" w14:textId="0B62EF93" w:rsidR="0067580A" w:rsidRDefault="00970720" w:rsidP="00F53ED8">
            <w:r>
              <w:t>1h</w:t>
            </w:r>
          </w:p>
        </w:tc>
        <w:tc>
          <w:tcPr>
            <w:tcW w:w="6641" w:type="dxa"/>
          </w:tcPr>
          <w:p w14:paraId="53370A57" w14:textId="6140B368" w:rsidR="0067580A" w:rsidRDefault="00970720" w:rsidP="00F53ED8">
            <w:pPr>
              <w:rPr>
                <w:rFonts w:ascii="Calibri" w:hAnsi="Calibri" w:cs="Calibri"/>
                <w:color w:val="000000"/>
                <w:sz w:val="22"/>
                <w:szCs w:val="22"/>
              </w:rPr>
            </w:pPr>
            <w:r>
              <w:rPr>
                <w:rFonts w:ascii="Calibri" w:hAnsi="Calibri" w:cs="Calibri"/>
                <w:color w:val="000000"/>
                <w:sz w:val="22"/>
                <w:szCs w:val="22"/>
              </w:rPr>
              <w:t xml:space="preserve">Ajout de commentaire </w:t>
            </w:r>
            <w:r w:rsidR="00E25FAE">
              <w:rPr>
                <w:rFonts w:ascii="Calibri" w:hAnsi="Calibri" w:cs="Calibri"/>
                <w:color w:val="000000"/>
                <w:sz w:val="22"/>
                <w:szCs w:val="22"/>
              </w:rPr>
              <w:t>dans</w:t>
            </w:r>
            <w:r>
              <w:rPr>
                <w:rFonts w:ascii="Calibri" w:hAnsi="Calibri" w:cs="Calibri"/>
                <w:color w:val="000000"/>
                <w:sz w:val="22"/>
                <w:szCs w:val="22"/>
              </w:rPr>
              <w:t xml:space="preserve"> Angular</w:t>
            </w:r>
            <w:r w:rsidR="00E25FAE">
              <w:rPr>
                <w:rFonts w:ascii="Calibri" w:hAnsi="Calibri" w:cs="Calibri"/>
                <w:color w:val="000000"/>
                <w:sz w:val="22"/>
                <w:szCs w:val="22"/>
              </w:rPr>
              <w:t xml:space="preserve"> pour docjs</w:t>
            </w:r>
            <w:bookmarkStart w:id="44" w:name="_GoBack"/>
            <w:bookmarkEnd w:id="44"/>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AAF66" w14:textId="77777777" w:rsidR="002E2E13" w:rsidRDefault="002E2E13">
      <w:r>
        <w:separator/>
      </w:r>
    </w:p>
  </w:endnote>
  <w:endnote w:type="continuationSeparator" w:id="0">
    <w:p w14:paraId="6BD29407" w14:textId="77777777" w:rsidR="002E2E13" w:rsidRDefault="002E2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78B0EAC7" w:rsidR="00C62315" w:rsidRDefault="00C6231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sidR="00C326B0">
        <w:rPr>
          <w:noProof/>
        </w:rPr>
        <w:t>28/03/2020 12:14:00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888C7" w14:textId="77777777" w:rsidR="002E2E13" w:rsidRDefault="002E2E13">
      <w:r>
        <w:separator/>
      </w:r>
    </w:p>
  </w:footnote>
  <w:footnote w:type="continuationSeparator" w:id="0">
    <w:p w14:paraId="3AE06D31" w14:textId="77777777" w:rsidR="002E2E13" w:rsidRDefault="002E2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62315" w:rsidRPr="00CF70B4" w:rsidRDefault="00C6231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62315" w:rsidRDefault="00C623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1BE4"/>
    <w:rsid w:val="00046B84"/>
    <w:rsid w:val="0005613A"/>
    <w:rsid w:val="00057CF4"/>
    <w:rsid w:val="00092E6F"/>
    <w:rsid w:val="00097C09"/>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72B3A"/>
    <w:rsid w:val="00172C7C"/>
    <w:rsid w:val="00175513"/>
    <w:rsid w:val="00182422"/>
    <w:rsid w:val="0019329C"/>
    <w:rsid w:val="00194F34"/>
    <w:rsid w:val="001A7319"/>
    <w:rsid w:val="001B7271"/>
    <w:rsid w:val="001B7C29"/>
    <w:rsid w:val="001D53F3"/>
    <w:rsid w:val="001D718B"/>
    <w:rsid w:val="001F2311"/>
    <w:rsid w:val="001F3575"/>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B1F85"/>
    <w:rsid w:val="002B5216"/>
    <w:rsid w:val="002C264C"/>
    <w:rsid w:val="002C4C01"/>
    <w:rsid w:val="002C6F74"/>
    <w:rsid w:val="002D10A5"/>
    <w:rsid w:val="002D67F0"/>
    <w:rsid w:val="002E2E13"/>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6877"/>
    <w:rsid w:val="00577704"/>
    <w:rsid w:val="00591119"/>
    <w:rsid w:val="005944A9"/>
    <w:rsid w:val="00595103"/>
    <w:rsid w:val="005A6D92"/>
    <w:rsid w:val="005B0CD4"/>
    <w:rsid w:val="005B1852"/>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0C4D"/>
    <w:rsid w:val="006C3112"/>
    <w:rsid w:val="006C3D03"/>
    <w:rsid w:val="006C500A"/>
    <w:rsid w:val="006C5A6B"/>
    <w:rsid w:val="006D36A7"/>
    <w:rsid w:val="006E2C58"/>
    <w:rsid w:val="006E564D"/>
    <w:rsid w:val="006F2F14"/>
    <w:rsid w:val="006F700C"/>
    <w:rsid w:val="00704565"/>
    <w:rsid w:val="00712CB6"/>
    <w:rsid w:val="007138CE"/>
    <w:rsid w:val="00716E7F"/>
    <w:rsid w:val="007175D0"/>
    <w:rsid w:val="0072606D"/>
    <w:rsid w:val="00726EB7"/>
    <w:rsid w:val="007348AC"/>
    <w:rsid w:val="0075205B"/>
    <w:rsid w:val="0076568A"/>
    <w:rsid w:val="007676A0"/>
    <w:rsid w:val="0077302C"/>
    <w:rsid w:val="0078093D"/>
    <w:rsid w:val="00780A25"/>
    <w:rsid w:val="007819D3"/>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810BC9"/>
    <w:rsid w:val="00811908"/>
    <w:rsid w:val="00813F6B"/>
    <w:rsid w:val="008204A5"/>
    <w:rsid w:val="0083170D"/>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669B6"/>
    <w:rsid w:val="00970720"/>
    <w:rsid w:val="009801A0"/>
    <w:rsid w:val="00990A5B"/>
    <w:rsid w:val="00992256"/>
    <w:rsid w:val="00994118"/>
    <w:rsid w:val="0099534D"/>
    <w:rsid w:val="009A3984"/>
    <w:rsid w:val="009A72BC"/>
    <w:rsid w:val="009B3C59"/>
    <w:rsid w:val="009C39BC"/>
    <w:rsid w:val="009C7DC4"/>
    <w:rsid w:val="009C7E57"/>
    <w:rsid w:val="009E4FC8"/>
    <w:rsid w:val="009E6E4E"/>
    <w:rsid w:val="009E7EC6"/>
    <w:rsid w:val="009F3736"/>
    <w:rsid w:val="009F64CF"/>
    <w:rsid w:val="00A14804"/>
    <w:rsid w:val="00A1792E"/>
    <w:rsid w:val="00A27CCE"/>
    <w:rsid w:val="00A3062E"/>
    <w:rsid w:val="00A30A1D"/>
    <w:rsid w:val="00A55C8C"/>
    <w:rsid w:val="00A615D6"/>
    <w:rsid w:val="00A70F6A"/>
    <w:rsid w:val="00A71B46"/>
    <w:rsid w:val="00A737BF"/>
    <w:rsid w:val="00A8320A"/>
    <w:rsid w:val="00A86DFB"/>
    <w:rsid w:val="00A96628"/>
    <w:rsid w:val="00AA0785"/>
    <w:rsid w:val="00AB33BB"/>
    <w:rsid w:val="00AB3FA4"/>
    <w:rsid w:val="00AB52D6"/>
    <w:rsid w:val="00AB5D92"/>
    <w:rsid w:val="00AD4E50"/>
    <w:rsid w:val="00AD6C00"/>
    <w:rsid w:val="00AE058A"/>
    <w:rsid w:val="00AE3CC9"/>
    <w:rsid w:val="00AE470C"/>
    <w:rsid w:val="00AE7830"/>
    <w:rsid w:val="00AF40CC"/>
    <w:rsid w:val="00B013FD"/>
    <w:rsid w:val="00B04E6D"/>
    <w:rsid w:val="00B242BF"/>
    <w:rsid w:val="00B2573A"/>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326B0"/>
    <w:rsid w:val="00C43B85"/>
    <w:rsid w:val="00C505B1"/>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153F"/>
    <w:rsid w:val="00D4451C"/>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25FAE"/>
    <w:rsid w:val="00E30CDF"/>
    <w:rsid w:val="00E337C8"/>
    <w:rsid w:val="00E42F56"/>
    <w:rsid w:val="00E4394B"/>
    <w:rsid w:val="00E47CF9"/>
    <w:rsid w:val="00E63311"/>
    <w:rsid w:val="00E875A0"/>
    <w:rsid w:val="00E91A9B"/>
    <w:rsid w:val="00E96B8F"/>
    <w:rsid w:val="00EA23AA"/>
    <w:rsid w:val="00EA614F"/>
    <w:rsid w:val="00EA734C"/>
    <w:rsid w:val="00EB38F0"/>
    <w:rsid w:val="00ED1FA4"/>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pn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1964</TotalTime>
  <Pages>30</Pages>
  <Words>5155</Words>
  <Characters>28354</Characters>
  <Application>Microsoft Office Word</Application>
  <DocSecurity>0</DocSecurity>
  <Lines>236</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33443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142</cp:revision>
  <cp:lastPrinted>2004-09-01T12:58:00Z</cp:lastPrinted>
  <dcterms:created xsi:type="dcterms:W3CDTF">2020-02-11T17:55:00Z</dcterms:created>
  <dcterms:modified xsi:type="dcterms:W3CDTF">2020-03-28T16:20:00Z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